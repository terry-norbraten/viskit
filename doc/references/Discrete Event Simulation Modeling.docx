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39AAC" w14:textId="77777777" w:rsidR="00165069" w:rsidRDefault="00165069" w:rsidP="00165069">
      <w:pPr>
        <w:pStyle w:val="Title"/>
        <w:sectPr w:rsidR="00165069" w:rsidSect="00165069">
          <w:footerReference w:type="default" r:id="rId8"/>
          <w:footerReference w:type="first" r:id="rId9"/>
          <w:type w:val="continuous"/>
          <w:pgSz w:w="12240" w:h="15840" w:code="1"/>
          <w:pgMar w:top="1440" w:right="1440" w:bottom="1440" w:left="1440" w:header="720" w:footer="720" w:gutter="0"/>
          <w:pgNumType w:start="1" w:chapStyle="1"/>
          <w:cols w:space="720"/>
          <w:titlePg/>
          <w:docGrid w:linePitch="360"/>
        </w:sectPr>
      </w:pPr>
    </w:p>
    <w:p w14:paraId="22917E65" w14:textId="2AE9CEC3" w:rsidR="00165069" w:rsidRDefault="00165069" w:rsidP="00165069">
      <w:pPr>
        <w:pStyle w:val="Title"/>
      </w:pPr>
      <w:bookmarkStart w:id="0" w:name="_Toc226281464"/>
      <w:bookmarkStart w:id="1" w:name="_Toc139597289"/>
      <w:bookmarkStart w:id="2" w:name="_Toc139597504"/>
      <w:bookmarkStart w:id="3" w:name="_Toc334109219"/>
      <w:r>
        <w:lastRenderedPageBreak/>
        <w:t xml:space="preserve">Discrete Event Simulation </w:t>
      </w:r>
      <w:r w:rsidR="00A01020">
        <w:t xml:space="preserve">(DES) </w:t>
      </w:r>
      <w:r>
        <w:t>Modeling</w:t>
      </w:r>
      <w:bookmarkEnd w:id="0"/>
      <w:bookmarkEnd w:id="1"/>
      <w:bookmarkEnd w:id="2"/>
      <w:bookmarkEnd w:id="3"/>
    </w:p>
    <w:p w14:paraId="42AAAE3A" w14:textId="77777777" w:rsidR="00165069" w:rsidRDefault="00165069" w:rsidP="00165069">
      <w:pPr>
        <w:pStyle w:val="Author"/>
      </w:pPr>
      <w:r>
        <w:t>Arnold Buss</w:t>
      </w:r>
      <w:r>
        <w:br/>
        <w:t>Research Associate Professor</w:t>
      </w:r>
      <w:r>
        <w:br/>
        <w:t>MOVES Institute</w:t>
      </w:r>
      <w:r>
        <w:br/>
        <w:t>Naval Postgraduate School</w:t>
      </w:r>
      <w:r>
        <w:br/>
        <w:t>700 Dyer Road</w:t>
      </w:r>
      <w:r>
        <w:br/>
        <w:t>Monterey, CA 93943</w:t>
      </w:r>
    </w:p>
    <w:p w14:paraId="28EAB021" w14:textId="77777777" w:rsidR="00165069" w:rsidRDefault="00165069" w:rsidP="00165069">
      <w:pPr>
        <w:pStyle w:val="Author"/>
      </w:pPr>
      <w:r>
        <w:t>abuss@nps.edu</w:t>
      </w:r>
    </w:p>
    <w:p w14:paraId="4E739949" w14:textId="77777777" w:rsidR="00165069" w:rsidRDefault="00165069" w:rsidP="00165069">
      <w:pPr>
        <w:pStyle w:val="Heading1"/>
        <w:sectPr w:rsidR="00165069" w:rsidSect="00165069">
          <w:type w:val="continuous"/>
          <w:pgSz w:w="12240" w:h="15840"/>
          <w:pgMar w:top="1440" w:right="1440" w:bottom="1440" w:left="1440" w:header="720" w:footer="720" w:gutter="0"/>
          <w:pgNumType w:start="1" w:chapStyle="1"/>
          <w:cols w:space="720"/>
          <w:docGrid w:linePitch="360"/>
        </w:sectPr>
      </w:pPr>
    </w:p>
    <w:p w14:paraId="43CC614F" w14:textId="77777777" w:rsidR="00165069" w:rsidRDefault="00165069" w:rsidP="00165069">
      <w:pPr>
        <w:pStyle w:val="TOCHeading1"/>
      </w:pPr>
      <w:r>
        <w:lastRenderedPageBreak/>
        <w:t>Table of Contents</w:t>
      </w:r>
    </w:p>
    <w:p w14:paraId="694CCC46" w14:textId="77777777" w:rsidR="00AB3E20" w:rsidRDefault="00165069">
      <w:pPr>
        <w:pStyle w:val="TOC1"/>
        <w:tabs>
          <w:tab w:val="right" w:leader="dot" w:pos="9350"/>
        </w:tabs>
        <w:rPr>
          <w:rFonts w:asciiTheme="minorHAnsi" w:eastAsiaTheme="minorEastAsia" w:hAnsiTheme="minorHAnsi" w:cstheme="minorBidi"/>
          <w:b w:val="0"/>
          <w:noProof/>
          <w:lang w:eastAsia="ja-JP"/>
        </w:rPr>
      </w:pPr>
      <w:r>
        <w:fldChar w:fldCharType="begin"/>
      </w:r>
      <w:r>
        <w:instrText xml:space="preserve"> TOC \o "1-3" \h \z \u </w:instrText>
      </w:r>
      <w:r>
        <w:fldChar w:fldCharType="separate"/>
      </w:r>
      <w:r w:rsidR="00AB3E20">
        <w:rPr>
          <w:noProof/>
        </w:rPr>
        <w:t>Discrete Event Simulation (DES) Modeling</w:t>
      </w:r>
      <w:r w:rsidR="00AB3E20">
        <w:rPr>
          <w:noProof/>
        </w:rPr>
        <w:tab/>
      </w:r>
      <w:r w:rsidR="00AB3E20">
        <w:rPr>
          <w:noProof/>
        </w:rPr>
        <w:fldChar w:fldCharType="begin"/>
      </w:r>
      <w:r w:rsidR="00AB3E20">
        <w:rPr>
          <w:noProof/>
        </w:rPr>
        <w:instrText xml:space="preserve"> PAGEREF _Toc334109219 \h </w:instrText>
      </w:r>
      <w:r w:rsidR="00AB3E20">
        <w:rPr>
          <w:noProof/>
        </w:rPr>
      </w:r>
      <w:r w:rsidR="00AB3E20">
        <w:rPr>
          <w:noProof/>
        </w:rPr>
        <w:fldChar w:fldCharType="separate"/>
      </w:r>
      <w:r w:rsidR="00D12800">
        <w:rPr>
          <w:noProof/>
        </w:rPr>
        <w:t>1-1</w:t>
      </w:r>
      <w:r w:rsidR="00AB3E20">
        <w:rPr>
          <w:noProof/>
        </w:rPr>
        <w:fldChar w:fldCharType="end"/>
      </w:r>
    </w:p>
    <w:p w14:paraId="424580AE"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1.</w:t>
      </w:r>
      <w:r>
        <w:rPr>
          <w:rFonts w:asciiTheme="minorHAnsi" w:eastAsiaTheme="minorEastAsia" w:hAnsiTheme="minorHAnsi" w:cstheme="minorBidi"/>
          <w:b w:val="0"/>
          <w:noProof/>
          <w:lang w:eastAsia="ja-JP"/>
        </w:rPr>
        <w:tab/>
      </w:r>
      <w:r>
        <w:rPr>
          <w:noProof/>
        </w:rPr>
        <w:t>The Basics: States, Events, and the Event List</w:t>
      </w:r>
      <w:r>
        <w:rPr>
          <w:noProof/>
        </w:rPr>
        <w:tab/>
      </w:r>
      <w:r>
        <w:rPr>
          <w:noProof/>
        </w:rPr>
        <w:fldChar w:fldCharType="begin"/>
      </w:r>
      <w:r>
        <w:rPr>
          <w:noProof/>
        </w:rPr>
        <w:instrText xml:space="preserve"> PAGEREF _Toc334109220 \h </w:instrText>
      </w:r>
      <w:r>
        <w:rPr>
          <w:noProof/>
        </w:rPr>
      </w:r>
      <w:r>
        <w:rPr>
          <w:noProof/>
        </w:rPr>
        <w:fldChar w:fldCharType="separate"/>
      </w:r>
      <w:r w:rsidR="00D12800">
        <w:rPr>
          <w:noProof/>
        </w:rPr>
        <w:t>1-1</w:t>
      </w:r>
      <w:r>
        <w:rPr>
          <w:noProof/>
        </w:rPr>
        <w:fldChar w:fldCharType="end"/>
      </w:r>
    </w:p>
    <w:p w14:paraId="7F667896"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1.1.</w:t>
      </w:r>
      <w:r>
        <w:rPr>
          <w:rFonts w:asciiTheme="minorHAnsi" w:eastAsiaTheme="minorEastAsia" w:hAnsiTheme="minorHAnsi" w:cstheme="minorBidi"/>
          <w:b w:val="0"/>
          <w:noProof/>
          <w:sz w:val="24"/>
          <w:szCs w:val="24"/>
          <w:lang w:eastAsia="ja-JP"/>
        </w:rPr>
        <w:tab/>
      </w:r>
      <w:r>
        <w:rPr>
          <w:noProof/>
        </w:rPr>
        <w:t>States</w:t>
      </w:r>
      <w:r>
        <w:rPr>
          <w:noProof/>
        </w:rPr>
        <w:tab/>
      </w:r>
      <w:r>
        <w:rPr>
          <w:noProof/>
        </w:rPr>
        <w:fldChar w:fldCharType="begin"/>
      </w:r>
      <w:r>
        <w:rPr>
          <w:noProof/>
        </w:rPr>
        <w:instrText xml:space="preserve"> PAGEREF _Toc334109221 \h </w:instrText>
      </w:r>
      <w:r>
        <w:rPr>
          <w:noProof/>
        </w:rPr>
      </w:r>
      <w:r>
        <w:rPr>
          <w:noProof/>
        </w:rPr>
        <w:fldChar w:fldCharType="separate"/>
      </w:r>
      <w:r w:rsidR="00D12800">
        <w:rPr>
          <w:noProof/>
        </w:rPr>
        <w:t>1-1</w:t>
      </w:r>
      <w:r>
        <w:rPr>
          <w:noProof/>
        </w:rPr>
        <w:fldChar w:fldCharType="end"/>
      </w:r>
    </w:p>
    <w:p w14:paraId="192D097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1.2.</w:t>
      </w:r>
      <w:r>
        <w:rPr>
          <w:rFonts w:asciiTheme="minorHAnsi" w:eastAsiaTheme="minorEastAsia" w:hAnsiTheme="minorHAnsi" w:cstheme="minorBidi"/>
          <w:b w:val="0"/>
          <w:noProof/>
          <w:sz w:val="24"/>
          <w:szCs w:val="24"/>
          <w:lang w:eastAsia="ja-JP"/>
        </w:rPr>
        <w:tab/>
      </w:r>
      <w:r>
        <w:rPr>
          <w:noProof/>
        </w:rPr>
        <w:t>Events</w:t>
      </w:r>
      <w:r>
        <w:rPr>
          <w:noProof/>
        </w:rPr>
        <w:tab/>
      </w:r>
      <w:r>
        <w:rPr>
          <w:noProof/>
        </w:rPr>
        <w:fldChar w:fldCharType="begin"/>
      </w:r>
      <w:r>
        <w:rPr>
          <w:noProof/>
        </w:rPr>
        <w:instrText xml:space="preserve"> PAGEREF _Toc334109222 \h </w:instrText>
      </w:r>
      <w:r>
        <w:rPr>
          <w:noProof/>
        </w:rPr>
      </w:r>
      <w:r>
        <w:rPr>
          <w:noProof/>
        </w:rPr>
        <w:fldChar w:fldCharType="separate"/>
      </w:r>
      <w:r w:rsidR="00D12800">
        <w:rPr>
          <w:noProof/>
        </w:rPr>
        <w:t>1-2</w:t>
      </w:r>
      <w:r>
        <w:rPr>
          <w:noProof/>
        </w:rPr>
        <w:fldChar w:fldCharType="end"/>
      </w:r>
    </w:p>
    <w:p w14:paraId="6FD1783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1.3.</w:t>
      </w:r>
      <w:r>
        <w:rPr>
          <w:rFonts w:asciiTheme="minorHAnsi" w:eastAsiaTheme="minorEastAsia" w:hAnsiTheme="minorHAnsi" w:cstheme="minorBidi"/>
          <w:b w:val="0"/>
          <w:noProof/>
          <w:sz w:val="24"/>
          <w:szCs w:val="24"/>
          <w:lang w:eastAsia="ja-JP"/>
        </w:rPr>
        <w:tab/>
      </w:r>
      <w:r>
        <w:rPr>
          <w:noProof/>
        </w:rPr>
        <w:t>Time Advance</w:t>
      </w:r>
      <w:r>
        <w:rPr>
          <w:noProof/>
        </w:rPr>
        <w:tab/>
      </w:r>
      <w:r>
        <w:rPr>
          <w:noProof/>
        </w:rPr>
        <w:fldChar w:fldCharType="begin"/>
      </w:r>
      <w:r>
        <w:rPr>
          <w:noProof/>
        </w:rPr>
        <w:instrText xml:space="preserve"> PAGEREF _Toc334109223 \h </w:instrText>
      </w:r>
      <w:r>
        <w:rPr>
          <w:noProof/>
        </w:rPr>
      </w:r>
      <w:r>
        <w:rPr>
          <w:noProof/>
        </w:rPr>
        <w:fldChar w:fldCharType="separate"/>
      </w:r>
      <w:r w:rsidR="00D12800">
        <w:rPr>
          <w:noProof/>
        </w:rPr>
        <w:t>1-3</w:t>
      </w:r>
      <w:r>
        <w:rPr>
          <w:noProof/>
        </w:rPr>
        <w:fldChar w:fldCharType="end"/>
      </w:r>
    </w:p>
    <w:p w14:paraId="51FEC41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1.4.</w:t>
      </w:r>
      <w:r>
        <w:rPr>
          <w:rFonts w:asciiTheme="minorHAnsi" w:eastAsiaTheme="minorEastAsia" w:hAnsiTheme="minorHAnsi" w:cstheme="minorBidi"/>
          <w:b w:val="0"/>
          <w:noProof/>
          <w:sz w:val="24"/>
          <w:szCs w:val="24"/>
          <w:lang w:eastAsia="ja-JP"/>
        </w:rPr>
        <w:tab/>
      </w:r>
      <w:r>
        <w:rPr>
          <w:noProof/>
        </w:rPr>
        <w:t>Future Event List</w:t>
      </w:r>
      <w:r>
        <w:rPr>
          <w:noProof/>
        </w:rPr>
        <w:tab/>
      </w:r>
      <w:r>
        <w:rPr>
          <w:noProof/>
        </w:rPr>
        <w:fldChar w:fldCharType="begin"/>
      </w:r>
      <w:r>
        <w:rPr>
          <w:noProof/>
        </w:rPr>
        <w:instrText xml:space="preserve"> PAGEREF _Toc334109224 \h </w:instrText>
      </w:r>
      <w:r>
        <w:rPr>
          <w:noProof/>
        </w:rPr>
      </w:r>
      <w:r>
        <w:rPr>
          <w:noProof/>
        </w:rPr>
        <w:fldChar w:fldCharType="separate"/>
      </w:r>
      <w:r w:rsidR="00D12800">
        <w:rPr>
          <w:noProof/>
        </w:rPr>
        <w:t>1-5</w:t>
      </w:r>
      <w:r>
        <w:rPr>
          <w:noProof/>
        </w:rPr>
        <w:fldChar w:fldCharType="end"/>
      </w:r>
    </w:p>
    <w:p w14:paraId="35B5204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1.5.</w:t>
      </w:r>
      <w:r>
        <w:rPr>
          <w:rFonts w:asciiTheme="minorHAnsi" w:eastAsiaTheme="minorEastAsia" w:hAnsiTheme="minorHAnsi" w:cstheme="minorBidi"/>
          <w:b w:val="0"/>
          <w:noProof/>
          <w:sz w:val="24"/>
          <w:szCs w:val="24"/>
          <w:lang w:eastAsia="ja-JP"/>
        </w:rPr>
        <w:tab/>
      </w:r>
      <w:r>
        <w:rPr>
          <w:noProof/>
        </w:rPr>
        <w:t>Simulation Parameters</w:t>
      </w:r>
      <w:r>
        <w:rPr>
          <w:noProof/>
        </w:rPr>
        <w:tab/>
      </w:r>
      <w:r>
        <w:rPr>
          <w:noProof/>
        </w:rPr>
        <w:fldChar w:fldCharType="begin"/>
      </w:r>
      <w:r>
        <w:rPr>
          <w:noProof/>
        </w:rPr>
        <w:instrText xml:space="preserve"> PAGEREF _Toc334109225 \h </w:instrText>
      </w:r>
      <w:r>
        <w:rPr>
          <w:noProof/>
        </w:rPr>
      </w:r>
      <w:r>
        <w:rPr>
          <w:noProof/>
        </w:rPr>
        <w:fldChar w:fldCharType="separate"/>
      </w:r>
      <w:r w:rsidR="00D12800">
        <w:rPr>
          <w:noProof/>
        </w:rPr>
        <w:t>1-5</w:t>
      </w:r>
      <w:r>
        <w:rPr>
          <w:noProof/>
        </w:rPr>
        <w:fldChar w:fldCharType="end"/>
      </w:r>
    </w:p>
    <w:p w14:paraId="00A47561"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1.6.</w:t>
      </w:r>
      <w:r>
        <w:rPr>
          <w:rFonts w:asciiTheme="minorHAnsi" w:eastAsiaTheme="minorEastAsia" w:hAnsiTheme="minorHAnsi" w:cstheme="minorBidi"/>
          <w:b w:val="0"/>
          <w:noProof/>
          <w:sz w:val="24"/>
          <w:szCs w:val="24"/>
          <w:lang w:eastAsia="ja-JP"/>
        </w:rPr>
        <w:tab/>
      </w:r>
      <w:r>
        <w:rPr>
          <w:noProof/>
        </w:rPr>
        <w:t>Stopping Criteria (Terminating Conditions)</w:t>
      </w:r>
      <w:r>
        <w:rPr>
          <w:noProof/>
        </w:rPr>
        <w:tab/>
      </w:r>
      <w:r>
        <w:rPr>
          <w:noProof/>
        </w:rPr>
        <w:fldChar w:fldCharType="begin"/>
      </w:r>
      <w:r>
        <w:rPr>
          <w:noProof/>
        </w:rPr>
        <w:instrText xml:space="preserve"> PAGEREF _Toc334109226 \h </w:instrText>
      </w:r>
      <w:r>
        <w:rPr>
          <w:noProof/>
        </w:rPr>
      </w:r>
      <w:r>
        <w:rPr>
          <w:noProof/>
        </w:rPr>
        <w:fldChar w:fldCharType="separate"/>
      </w:r>
      <w:r w:rsidR="00D12800">
        <w:rPr>
          <w:noProof/>
        </w:rPr>
        <w:t>1-6</w:t>
      </w:r>
      <w:r>
        <w:rPr>
          <w:noProof/>
        </w:rPr>
        <w:fldChar w:fldCharType="end"/>
      </w:r>
    </w:p>
    <w:p w14:paraId="4037AA1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1.7.</w:t>
      </w:r>
      <w:r>
        <w:rPr>
          <w:rFonts w:asciiTheme="minorHAnsi" w:eastAsiaTheme="minorEastAsia" w:hAnsiTheme="minorHAnsi" w:cstheme="minorBidi"/>
          <w:b w:val="0"/>
          <w:noProof/>
          <w:sz w:val="24"/>
          <w:szCs w:val="24"/>
          <w:lang w:eastAsia="ja-JP"/>
        </w:rPr>
        <w:tab/>
      </w:r>
      <w:r>
        <w:rPr>
          <w:noProof/>
        </w:rPr>
        <w:t>Defining a DES Model</w:t>
      </w:r>
      <w:r>
        <w:rPr>
          <w:noProof/>
        </w:rPr>
        <w:tab/>
      </w:r>
      <w:r>
        <w:rPr>
          <w:noProof/>
        </w:rPr>
        <w:fldChar w:fldCharType="begin"/>
      </w:r>
      <w:r>
        <w:rPr>
          <w:noProof/>
        </w:rPr>
        <w:instrText xml:space="preserve"> PAGEREF _Toc334109227 \h </w:instrText>
      </w:r>
      <w:r>
        <w:rPr>
          <w:noProof/>
        </w:rPr>
      </w:r>
      <w:r>
        <w:rPr>
          <w:noProof/>
        </w:rPr>
        <w:fldChar w:fldCharType="separate"/>
      </w:r>
      <w:r w:rsidR="00D12800">
        <w:rPr>
          <w:noProof/>
        </w:rPr>
        <w:t>1-6</w:t>
      </w:r>
      <w:r>
        <w:rPr>
          <w:noProof/>
        </w:rPr>
        <w:fldChar w:fldCharType="end"/>
      </w:r>
    </w:p>
    <w:p w14:paraId="3284C90A"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2.</w:t>
      </w:r>
      <w:r>
        <w:rPr>
          <w:rFonts w:asciiTheme="minorHAnsi" w:eastAsiaTheme="minorEastAsia" w:hAnsiTheme="minorHAnsi" w:cstheme="minorBidi"/>
          <w:b w:val="0"/>
          <w:noProof/>
          <w:lang w:eastAsia="ja-JP"/>
        </w:rPr>
        <w:tab/>
      </w:r>
      <w:r>
        <w:rPr>
          <w:noProof/>
        </w:rPr>
        <w:t>Examples</w:t>
      </w:r>
      <w:r>
        <w:rPr>
          <w:noProof/>
        </w:rPr>
        <w:tab/>
      </w:r>
      <w:r>
        <w:rPr>
          <w:noProof/>
        </w:rPr>
        <w:fldChar w:fldCharType="begin"/>
      </w:r>
      <w:r>
        <w:rPr>
          <w:noProof/>
        </w:rPr>
        <w:instrText xml:space="preserve"> PAGEREF _Toc334109228 \h </w:instrText>
      </w:r>
      <w:r>
        <w:rPr>
          <w:noProof/>
        </w:rPr>
      </w:r>
      <w:r>
        <w:rPr>
          <w:noProof/>
        </w:rPr>
        <w:fldChar w:fldCharType="separate"/>
      </w:r>
      <w:r w:rsidR="00D12800">
        <w:rPr>
          <w:noProof/>
        </w:rPr>
        <w:t>2-7</w:t>
      </w:r>
      <w:r>
        <w:rPr>
          <w:noProof/>
        </w:rPr>
        <w:fldChar w:fldCharType="end"/>
      </w:r>
    </w:p>
    <w:p w14:paraId="2B2148AB"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Arrival Process</w:t>
      </w:r>
      <w:r>
        <w:rPr>
          <w:noProof/>
        </w:rPr>
        <w:tab/>
      </w:r>
      <w:r>
        <w:rPr>
          <w:noProof/>
        </w:rPr>
        <w:fldChar w:fldCharType="begin"/>
      </w:r>
      <w:r>
        <w:rPr>
          <w:noProof/>
        </w:rPr>
        <w:instrText xml:space="preserve"> PAGEREF _Toc334109229 \h </w:instrText>
      </w:r>
      <w:r>
        <w:rPr>
          <w:noProof/>
        </w:rPr>
      </w:r>
      <w:r>
        <w:rPr>
          <w:noProof/>
        </w:rPr>
        <w:fldChar w:fldCharType="separate"/>
      </w:r>
      <w:r w:rsidR="00D12800">
        <w:rPr>
          <w:noProof/>
        </w:rPr>
        <w:t>2-7</w:t>
      </w:r>
      <w:r>
        <w:rPr>
          <w:noProof/>
        </w:rPr>
        <w:fldChar w:fldCharType="end"/>
      </w:r>
    </w:p>
    <w:p w14:paraId="36ED9F4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Multiple Server Queue</w:t>
      </w:r>
      <w:r>
        <w:rPr>
          <w:noProof/>
        </w:rPr>
        <w:tab/>
      </w:r>
      <w:r>
        <w:rPr>
          <w:noProof/>
        </w:rPr>
        <w:fldChar w:fldCharType="begin"/>
      </w:r>
      <w:r>
        <w:rPr>
          <w:noProof/>
        </w:rPr>
        <w:instrText xml:space="preserve"> PAGEREF _Toc334109230 \h </w:instrText>
      </w:r>
      <w:r>
        <w:rPr>
          <w:noProof/>
        </w:rPr>
      </w:r>
      <w:r>
        <w:rPr>
          <w:noProof/>
        </w:rPr>
        <w:fldChar w:fldCharType="separate"/>
      </w:r>
      <w:r w:rsidR="00D12800">
        <w:rPr>
          <w:noProof/>
        </w:rPr>
        <w:t>2-7</w:t>
      </w:r>
      <w:r>
        <w:rPr>
          <w:noProof/>
        </w:rPr>
        <w:fldChar w:fldCharType="end"/>
      </w:r>
    </w:p>
    <w:p w14:paraId="5503B0B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2.2.</w:t>
      </w:r>
      <w:r>
        <w:rPr>
          <w:rFonts w:asciiTheme="minorHAnsi" w:eastAsiaTheme="minorEastAsia" w:hAnsiTheme="minorHAnsi" w:cstheme="minorBidi"/>
          <w:b w:val="0"/>
          <w:noProof/>
          <w:sz w:val="24"/>
          <w:szCs w:val="24"/>
          <w:lang w:eastAsia="ja-JP"/>
        </w:rPr>
        <w:tab/>
      </w:r>
      <w:r>
        <w:rPr>
          <w:noProof/>
        </w:rPr>
        <w:t>Running a Simulation By Hand</w:t>
      </w:r>
      <w:r>
        <w:rPr>
          <w:noProof/>
        </w:rPr>
        <w:tab/>
      </w:r>
      <w:r>
        <w:rPr>
          <w:noProof/>
        </w:rPr>
        <w:fldChar w:fldCharType="begin"/>
      </w:r>
      <w:r>
        <w:rPr>
          <w:noProof/>
        </w:rPr>
        <w:instrText xml:space="preserve"> PAGEREF _Toc334109231 \h </w:instrText>
      </w:r>
      <w:r>
        <w:rPr>
          <w:noProof/>
        </w:rPr>
      </w:r>
      <w:r>
        <w:rPr>
          <w:noProof/>
        </w:rPr>
        <w:fldChar w:fldCharType="separate"/>
      </w:r>
      <w:r w:rsidR="00D12800">
        <w:rPr>
          <w:noProof/>
        </w:rPr>
        <w:t>2-8</w:t>
      </w:r>
      <w:r>
        <w:rPr>
          <w:noProof/>
        </w:rPr>
        <w:fldChar w:fldCharType="end"/>
      </w:r>
    </w:p>
    <w:p w14:paraId="099E70F6"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2.3.</w:t>
      </w:r>
      <w:r>
        <w:rPr>
          <w:rFonts w:asciiTheme="minorHAnsi" w:eastAsiaTheme="minorEastAsia" w:hAnsiTheme="minorHAnsi" w:cstheme="minorBidi"/>
          <w:b w:val="0"/>
          <w:noProof/>
          <w:sz w:val="24"/>
          <w:szCs w:val="24"/>
          <w:lang w:eastAsia="ja-JP"/>
        </w:rPr>
        <w:tab/>
      </w:r>
      <w:r>
        <w:rPr>
          <w:noProof/>
        </w:rPr>
        <w:t>Gathering Statistics</w:t>
      </w:r>
      <w:r>
        <w:rPr>
          <w:noProof/>
        </w:rPr>
        <w:tab/>
      </w:r>
      <w:r>
        <w:rPr>
          <w:noProof/>
        </w:rPr>
        <w:fldChar w:fldCharType="begin"/>
      </w:r>
      <w:r>
        <w:rPr>
          <w:noProof/>
        </w:rPr>
        <w:instrText xml:space="preserve"> PAGEREF _Toc334109232 \h </w:instrText>
      </w:r>
      <w:r>
        <w:rPr>
          <w:noProof/>
        </w:rPr>
      </w:r>
      <w:r>
        <w:rPr>
          <w:noProof/>
        </w:rPr>
        <w:fldChar w:fldCharType="separate"/>
      </w:r>
      <w:r w:rsidR="00D12800">
        <w:rPr>
          <w:noProof/>
        </w:rPr>
        <w:t>2-10</w:t>
      </w:r>
      <w:r>
        <w:rPr>
          <w:noProof/>
        </w:rPr>
        <w:fldChar w:fldCharType="end"/>
      </w:r>
    </w:p>
    <w:p w14:paraId="1E604E1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2.3.1.</w:t>
      </w:r>
      <w:r>
        <w:rPr>
          <w:rFonts w:asciiTheme="minorHAnsi" w:eastAsiaTheme="minorEastAsia" w:hAnsiTheme="minorHAnsi" w:cstheme="minorBidi"/>
          <w:noProof/>
          <w:sz w:val="24"/>
          <w:szCs w:val="24"/>
          <w:lang w:eastAsia="ja-JP"/>
        </w:rPr>
        <w:tab/>
      </w:r>
      <w:r>
        <w:rPr>
          <w:noProof/>
        </w:rPr>
        <w:t>Definitions</w:t>
      </w:r>
      <w:r>
        <w:rPr>
          <w:noProof/>
        </w:rPr>
        <w:tab/>
      </w:r>
      <w:r>
        <w:rPr>
          <w:noProof/>
        </w:rPr>
        <w:fldChar w:fldCharType="begin"/>
      </w:r>
      <w:r>
        <w:rPr>
          <w:noProof/>
        </w:rPr>
        <w:instrText xml:space="preserve"> PAGEREF _Toc334109233 \h </w:instrText>
      </w:r>
      <w:r>
        <w:rPr>
          <w:noProof/>
        </w:rPr>
      </w:r>
      <w:r>
        <w:rPr>
          <w:noProof/>
        </w:rPr>
        <w:fldChar w:fldCharType="separate"/>
      </w:r>
      <w:r w:rsidR="00D12800">
        <w:rPr>
          <w:noProof/>
        </w:rPr>
        <w:t>2-13</w:t>
      </w:r>
      <w:r>
        <w:rPr>
          <w:noProof/>
        </w:rPr>
        <w:fldChar w:fldCharType="end"/>
      </w:r>
    </w:p>
    <w:p w14:paraId="6FA1393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sidRPr="00571E79">
        <w:rPr>
          <w:noProof/>
        </w:rPr>
        <w:t>2.3.2.</w:t>
      </w:r>
      <w:r>
        <w:rPr>
          <w:rFonts w:asciiTheme="minorHAnsi" w:eastAsiaTheme="minorEastAsia" w:hAnsiTheme="minorHAnsi" w:cstheme="minorBidi"/>
          <w:noProof/>
          <w:sz w:val="24"/>
          <w:szCs w:val="24"/>
          <w:lang w:eastAsia="ja-JP"/>
        </w:rPr>
        <w:tab/>
      </w:r>
      <w:r w:rsidRPr="00571E79">
        <w:rPr>
          <w:noProof/>
        </w:rPr>
        <w:t>Little’s Formula</w:t>
      </w:r>
      <w:r>
        <w:rPr>
          <w:noProof/>
        </w:rPr>
        <w:tab/>
      </w:r>
      <w:r>
        <w:rPr>
          <w:noProof/>
        </w:rPr>
        <w:fldChar w:fldCharType="begin"/>
      </w:r>
      <w:r>
        <w:rPr>
          <w:noProof/>
        </w:rPr>
        <w:instrText xml:space="preserve"> PAGEREF _Toc334109234 \h </w:instrText>
      </w:r>
      <w:r>
        <w:rPr>
          <w:noProof/>
        </w:rPr>
      </w:r>
      <w:r>
        <w:rPr>
          <w:noProof/>
        </w:rPr>
        <w:fldChar w:fldCharType="separate"/>
      </w:r>
      <w:r w:rsidR="00D12800">
        <w:rPr>
          <w:noProof/>
        </w:rPr>
        <w:t>2-14</w:t>
      </w:r>
      <w:r>
        <w:rPr>
          <w:noProof/>
        </w:rPr>
        <w:fldChar w:fldCharType="end"/>
      </w:r>
    </w:p>
    <w:p w14:paraId="171E251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2.4.</w:t>
      </w:r>
      <w:r>
        <w:rPr>
          <w:rFonts w:asciiTheme="minorHAnsi" w:eastAsiaTheme="minorEastAsia" w:hAnsiTheme="minorHAnsi" w:cstheme="minorBidi"/>
          <w:b w:val="0"/>
          <w:noProof/>
          <w:sz w:val="24"/>
          <w:szCs w:val="24"/>
          <w:lang w:eastAsia="ja-JP"/>
        </w:rPr>
        <w:tab/>
      </w:r>
      <w:r>
        <w:rPr>
          <w:noProof/>
        </w:rPr>
        <w:t>Next Steps</w:t>
      </w:r>
      <w:r>
        <w:rPr>
          <w:noProof/>
        </w:rPr>
        <w:tab/>
      </w:r>
      <w:r>
        <w:rPr>
          <w:noProof/>
        </w:rPr>
        <w:fldChar w:fldCharType="begin"/>
      </w:r>
      <w:r>
        <w:rPr>
          <w:noProof/>
        </w:rPr>
        <w:instrText xml:space="preserve"> PAGEREF _Toc334109235 \h </w:instrText>
      </w:r>
      <w:r>
        <w:rPr>
          <w:noProof/>
        </w:rPr>
      </w:r>
      <w:r>
        <w:rPr>
          <w:noProof/>
        </w:rPr>
        <w:fldChar w:fldCharType="separate"/>
      </w:r>
      <w:r w:rsidR="00D12800">
        <w:rPr>
          <w:noProof/>
        </w:rPr>
        <w:t>2-15</w:t>
      </w:r>
      <w:r>
        <w:rPr>
          <w:noProof/>
        </w:rPr>
        <w:fldChar w:fldCharType="end"/>
      </w:r>
    </w:p>
    <w:p w14:paraId="7A82B3DB"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3.</w:t>
      </w:r>
      <w:r>
        <w:rPr>
          <w:rFonts w:asciiTheme="minorHAnsi" w:eastAsiaTheme="minorEastAsia" w:hAnsiTheme="minorHAnsi" w:cstheme="minorBidi"/>
          <w:b w:val="0"/>
          <w:noProof/>
          <w:lang w:eastAsia="ja-JP"/>
        </w:rPr>
        <w:tab/>
      </w:r>
      <w:r>
        <w:rPr>
          <w:noProof/>
        </w:rPr>
        <w:t>Basic Event Graph Modeling</w:t>
      </w:r>
      <w:r>
        <w:rPr>
          <w:noProof/>
        </w:rPr>
        <w:tab/>
      </w:r>
      <w:r>
        <w:rPr>
          <w:noProof/>
        </w:rPr>
        <w:fldChar w:fldCharType="begin"/>
      </w:r>
      <w:r>
        <w:rPr>
          <w:noProof/>
        </w:rPr>
        <w:instrText xml:space="preserve"> PAGEREF _Toc334109236 \h </w:instrText>
      </w:r>
      <w:r>
        <w:rPr>
          <w:noProof/>
        </w:rPr>
      </w:r>
      <w:r>
        <w:rPr>
          <w:noProof/>
        </w:rPr>
        <w:fldChar w:fldCharType="separate"/>
      </w:r>
      <w:r w:rsidR="00D12800">
        <w:rPr>
          <w:noProof/>
        </w:rPr>
        <w:t>3-1</w:t>
      </w:r>
      <w:r>
        <w:rPr>
          <w:noProof/>
        </w:rPr>
        <w:fldChar w:fldCharType="end"/>
      </w:r>
    </w:p>
    <w:p w14:paraId="033ACF1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3.1.</w:t>
      </w:r>
      <w:r>
        <w:rPr>
          <w:rFonts w:asciiTheme="minorHAnsi" w:eastAsiaTheme="minorEastAsia" w:hAnsiTheme="minorHAnsi" w:cstheme="minorBidi"/>
          <w:b w:val="0"/>
          <w:noProof/>
          <w:sz w:val="24"/>
          <w:szCs w:val="24"/>
          <w:lang w:eastAsia="ja-JP"/>
        </w:rPr>
        <w:tab/>
      </w:r>
      <w:r>
        <w:rPr>
          <w:noProof/>
        </w:rPr>
        <w:t>Simple Examples</w:t>
      </w:r>
      <w:r>
        <w:rPr>
          <w:noProof/>
        </w:rPr>
        <w:tab/>
      </w:r>
      <w:r>
        <w:rPr>
          <w:noProof/>
        </w:rPr>
        <w:fldChar w:fldCharType="begin"/>
      </w:r>
      <w:r>
        <w:rPr>
          <w:noProof/>
        </w:rPr>
        <w:instrText xml:space="preserve"> PAGEREF _Toc334109237 \h </w:instrText>
      </w:r>
      <w:r>
        <w:rPr>
          <w:noProof/>
        </w:rPr>
      </w:r>
      <w:r>
        <w:rPr>
          <w:noProof/>
        </w:rPr>
        <w:fldChar w:fldCharType="separate"/>
      </w:r>
      <w:r w:rsidR="00D12800">
        <w:rPr>
          <w:noProof/>
        </w:rPr>
        <w:t>3-1</w:t>
      </w:r>
      <w:r>
        <w:rPr>
          <w:noProof/>
        </w:rPr>
        <w:fldChar w:fldCharType="end"/>
      </w:r>
    </w:p>
    <w:p w14:paraId="0227B35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3.2.</w:t>
      </w:r>
      <w:r>
        <w:rPr>
          <w:rFonts w:asciiTheme="minorHAnsi" w:eastAsiaTheme="minorEastAsia" w:hAnsiTheme="minorHAnsi" w:cstheme="minorBidi"/>
          <w:b w:val="0"/>
          <w:noProof/>
          <w:sz w:val="24"/>
          <w:szCs w:val="24"/>
          <w:lang w:eastAsia="ja-JP"/>
        </w:rPr>
        <w:tab/>
      </w:r>
      <w:r>
        <w:rPr>
          <w:noProof/>
        </w:rPr>
        <w:t>The ArrivalProcess</w:t>
      </w:r>
      <w:r>
        <w:rPr>
          <w:noProof/>
        </w:rPr>
        <w:tab/>
      </w:r>
      <w:r>
        <w:rPr>
          <w:noProof/>
        </w:rPr>
        <w:fldChar w:fldCharType="begin"/>
      </w:r>
      <w:r>
        <w:rPr>
          <w:noProof/>
        </w:rPr>
        <w:instrText xml:space="preserve"> PAGEREF _Toc334109238 \h </w:instrText>
      </w:r>
      <w:r>
        <w:rPr>
          <w:noProof/>
        </w:rPr>
      </w:r>
      <w:r>
        <w:rPr>
          <w:noProof/>
        </w:rPr>
        <w:fldChar w:fldCharType="separate"/>
      </w:r>
      <w:r w:rsidR="00D12800">
        <w:rPr>
          <w:noProof/>
        </w:rPr>
        <w:t>3-1</w:t>
      </w:r>
      <w:r>
        <w:rPr>
          <w:noProof/>
        </w:rPr>
        <w:fldChar w:fldCharType="end"/>
      </w:r>
    </w:p>
    <w:p w14:paraId="481818D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3.3.</w:t>
      </w:r>
      <w:r>
        <w:rPr>
          <w:rFonts w:asciiTheme="minorHAnsi" w:eastAsiaTheme="minorEastAsia" w:hAnsiTheme="minorHAnsi" w:cstheme="minorBidi"/>
          <w:b w:val="0"/>
          <w:noProof/>
          <w:sz w:val="24"/>
          <w:szCs w:val="24"/>
          <w:lang w:eastAsia="ja-JP"/>
        </w:rPr>
        <w:tab/>
      </w:r>
      <w:r>
        <w:rPr>
          <w:noProof/>
        </w:rPr>
        <w:t>The Multiple Server Queue</w:t>
      </w:r>
      <w:r>
        <w:rPr>
          <w:noProof/>
        </w:rPr>
        <w:tab/>
      </w:r>
      <w:r>
        <w:rPr>
          <w:noProof/>
        </w:rPr>
        <w:fldChar w:fldCharType="begin"/>
      </w:r>
      <w:r>
        <w:rPr>
          <w:noProof/>
        </w:rPr>
        <w:instrText xml:space="preserve"> PAGEREF _Toc334109239 \h </w:instrText>
      </w:r>
      <w:r>
        <w:rPr>
          <w:noProof/>
        </w:rPr>
      </w:r>
      <w:r>
        <w:rPr>
          <w:noProof/>
        </w:rPr>
        <w:fldChar w:fldCharType="separate"/>
      </w:r>
      <w:r w:rsidR="00D12800">
        <w:rPr>
          <w:noProof/>
        </w:rPr>
        <w:t>3-2</w:t>
      </w:r>
      <w:r>
        <w:rPr>
          <w:noProof/>
        </w:rPr>
        <w:fldChar w:fldCharType="end"/>
      </w:r>
    </w:p>
    <w:p w14:paraId="5F7D5008"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4.</w:t>
      </w:r>
      <w:r>
        <w:rPr>
          <w:rFonts w:asciiTheme="minorHAnsi" w:eastAsiaTheme="minorEastAsia" w:hAnsiTheme="minorHAnsi" w:cstheme="minorBidi"/>
          <w:b w:val="0"/>
          <w:noProof/>
          <w:lang w:eastAsia="ja-JP"/>
        </w:rPr>
        <w:tab/>
      </w:r>
      <w:r>
        <w:rPr>
          <w:noProof/>
        </w:rPr>
        <w:t>More Event Graph Modeling Concepts</w:t>
      </w:r>
      <w:r>
        <w:rPr>
          <w:noProof/>
        </w:rPr>
        <w:tab/>
      </w:r>
      <w:r>
        <w:rPr>
          <w:noProof/>
        </w:rPr>
        <w:fldChar w:fldCharType="begin"/>
      </w:r>
      <w:r>
        <w:rPr>
          <w:noProof/>
        </w:rPr>
        <w:instrText xml:space="preserve"> PAGEREF _Toc334109240 \h </w:instrText>
      </w:r>
      <w:r>
        <w:rPr>
          <w:noProof/>
        </w:rPr>
      </w:r>
      <w:r>
        <w:rPr>
          <w:noProof/>
        </w:rPr>
        <w:fldChar w:fldCharType="separate"/>
      </w:r>
      <w:r w:rsidR="00D12800">
        <w:rPr>
          <w:noProof/>
        </w:rPr>
        <w:t>4-4</w:t>
      </w:r>
      <w:r>
        <w:rPr>
          <w:noProof/>
        </w:rPr>
        <w:fldChar w:fldCharType="end"/>
      </w:r>
    </w:p>
    <w:p w14:paraId="65741EF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4.1.</w:t>
      </w:r>
      <w:r>
        <w:rPr>
          <w:rFonts w:asciiTheme="minorHAnsi" w:eastAsiaTheme="minorEastAsia" w:hAnsiTheme="minorHAnsi" w:cstheme="minorBidi"/>
          <w:b w:val="0"/>
          <w:noProof/>
          <w:sz w:val="24"/>
          <w:szCs w:val="24"/>
          <w:lang w:eastAsia="ja-JP"/>
        </w:rPr>
        <w:tab/>
      </w:r>
      <w:r>
        <w:rPr>
          <w:noProof/>
        </w:rPr>
        <w:t>Cancelling Edges</w:t>
      </w:r>
      <w:r>
        <w:rPr>
          <w:noProof/>
        </w:rPr>
        <w:tab/>
      </w:r>
      <w:r>
        <w:rPr>
          <w:noProof/>
        </w:rPr>
        <w:fldChar w:fldCharType="begin"/>
      </w:r>
      <w:r>
        <w:rPr>
          <w:noProof/>
        </w:rPr>
        <w:instrText xml:space="preserve"> PAGEREF _Toc334109241 \h </w:instrText>
      </w:r>
      <w:r>
        <w:rPr>
          <w:noProof/>
        </w:rPr>
      </w:r>
      <w:r>
        <w:rPr>
          <w:noProof/>
        </w:rPr>
        <w:fldChar w:fldCharType="separate"/>
      </w:r>
      <w:r w:rsidR="00D12800">
        <w:rPr>
          <w:noProof/>
        </w:rPr>
        <w:t>4-4</w:t>
      </w:r>
      <w:r>
        <w:rPr>
          <w:noProof/>
        </w:rPr>
        <w:fldChar w:fldCharType="end"/>
      </w:r>
    </w:p>
    <w:p w14:paraId="32D5D92E"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4.2.</w:t>
      </w:r>
      <w:r>
        <w:rPr>
          <w:rFonts w:asciiTheme="minorHAnsi" w:eastAsiaTheme="minorEastAsia" w:hAnsiTheme="minorHAnsi" w:cstheme="minorBidi"/>
          <w:b w:val="0"/>
          <w:noProof/>
          <w:sz w:val="24"/>
          <w:szCs w:val="24"/>
          <w:lang w:eastAsia="ja-JP"/>
        </w:rPr>
        <w:tab/>
      </w:r>
      <w:r>
        <w:rPr>
          <w:noProof/>
        </w:rPr>
        <w:t>Parameters on Events and Arguments on Edges</w:t>
      </w:r>
      <w:r>
        <w:rPr>
          <w:noProof/>
        </w:rPr>
        <w:tab/>
      </w:r>
      <w:r>
        <w:rPr>
          <w:noProof/>
        </w:rPr>
        <w:fldChar w:fldCharType="begin"/>
      </w:r>
      <w:r>
        <w:rPr>
          <w:noProof/>
        </w:rPr>
        <w:instrText xml:space="preserve"> PAGEREF _Toc334109242 \h </w:instrText>
      </w:r>
      <w:r>
        <w:rPr>
          <w:noProof/>
        </w:rPr>
      </w:r>
      <w:r>
        <w:rPr>
          <w:noProof/>
        </w:rPr>
        <w:fldChar w:fldCharType="separate"/>
      </w:r>
      <w:r w:rsidR="00D12800">
        <w:rPr>
          <w:noProof/>
        </w:rPr>
        <w:t>4-5</w:t>
      </w:r>
      <w:r>
        <w:rPr>
          <w:noProof/>
        </w:rPr>
        <w:fldChar w:fldCharType="end"/>
      </w:r>
    </w:p>
    <w:p w14:paraId="50F98A8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4.3.</w:t>
      </w:r>
      <w:r>
        <w:rPr>
          <w:rFonts w:asciiTheme="minorHAnsi" w:eastAsiaTheme="minorEastAsia" w:hAnsiTheme="minorHAnsi" w:cstheme="minorBidi"/>
          <w:b w:val="0"/>
          <w:noProof/>
          <w:sz w:val="24"/>
          <w:szCs w:val="24"/>
          <w:lang w:eastAsia="ja-JP"/>
        </w:rPr>
        <w:tab/>
      </w:r>
      <w:r>
        <w:rPr>
          <w:noProof/>
        </w:rPr>
        <w:t>Priorities on Scheduling Edges</w:t>
      </w:r>
      <w:r>
        <w:rPr>
          <w:noProof/>
        </w:rPr>
        <w:tab/>
      </w:r>
      <w:r>
        <w:rPr>
          <w:noProof/>
        </w:rPr>
        <w:fldChar w:fldCharType="begin"/>
      </w:r>
      <w:r>
        <w:rPr>
          <w:noProof/>
        </w:rPr>
        <w:instrText xml:space="preserve"> PAGEREF _Toc334109243 \h </w:instrText>
      </w:r>
      <w:r>
        <w:rPr>
          <w:noProof/>
        </w:rPr>
      </w:r>
      <w:r>
        <w:rPr>
          <w:noProof/>
        </w:rPr>
        <w:fldChar w:fldCharType="separate"/>
      </w:r>
      <w:r w:rsidR="00D12800">
        <w:rPr>
          <w:noProof/>
        </w:rPr>
        <w:t>4-6</w:t>
      </w:r>
      <w:r>
        <w:rPr>
          <w:noProof/>
        </w:rPr>
        <w:fldChar w:fldCharType="end"/>
      </w:r>
    </w:p>
    <w:p w14:paraId="1045696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4.4.</w:t>
      </w:r>
      <w:r>
        <w:rPr>
          <w:rFonts w:asciiTheme="minorHAnsi" w:eastAsiaTheme="minorEastAsia" w:hAnsiTheme="minorHAnsi" w:cstheme="minorBidi"/>
          <w:b w:val="0"/>
          <w:noProof/>
          <w:sz w:val="24"/>
          <w:szCs w:val="24"/>
          <w:lang w:eastAsia="ja-JP"/>
        </w:rPr>
        <w:tab/>
      </w:r>
      <w:r>
        <w:rPr>
          <w:noProof/>
        </w:rPr>
        <w:t>Examples</w:t>
      </w:r>
      <w:r>
        <w:rPr>
          <w:noProof/>
        </w:rPr>
        <w:tab/>
      </w:r>
      <w:r>
        <w:rPr>
          <w:noProof/>
        </w:rPr>
        <w:fldChar w:fldCharType="begin"/>
      </w:r>
      <w:r>
        <w:rPr>
          <w:noProof/>
        </w:rPr>
        <w:instrText xml:space="preserve"> PAGEREF _Toc334109244 \h </w:instrText>
      </w:r>
      <w:r>
        <w:rPr>
          <w:noProof/>
        </w:rPr>
      </w:r>
      <w:r>
        <w:rPr>
          <w:noProof/>
        </w:rPr>
        <w:fldChar w:fldCharType="separate"/>
      </w:r>
      <w:r w:rsidR="00D12800">
        <w:rPr>
          <w:noProof/>
        </w:rPr>
        <w:t>4-7</w:t>
      </w:r>
      <w:r>
        <w:rPr>
          <w:noProof/>
        </w:rPr>
        <w:fldChar w:fldCharType="end"/>
      </w:r>
    </w:p>
    <w:p w14:paraId="51E9DCB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“For” Loop</w:t>
      </w:r>
      <w:r>
        <w:rPr>
          <w:noProof/>
        </w:rPr>
        <w:tab/>
      </w:r>
      <w:r>
        <w:rPr>
          <w:noProof/>
        </w:rPr>
        <w:fldChar w:fldCharType="begin"/>
      </w:r>
      <w:r>
        <w:rPr>
          <w:noProof/>
        </w:rPr>
        <w:instrText xml:space="preserve"> PAGEREF _Toc334109245 \h </w:instrText>
      </w:r>
      <w:r>
        <w:rPr>
          <w:noProof/>
        </w:rPr>
      </w:r>
      <w:r>
        <w:rPr>
          <w:noProof/>
        </w:rPr>
        <w:fldChar w:fldCharType="separate"/>
      </w:r>
      <w:r w:rsidR="00D12800">
        <w:rPr>
          <w:noProof/>
        </w:rPr>
        <w:t>4-7</w:t>
      </w:r>
      <w:r>
        <w:rPr>
          <w:noProof/>
        </w:rPr>
        <w:fldChar w:fldCharType="end"/>
      </w:r>
    </w:p>
    <w:p w14:paraId="13C4AD06"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A Simple Inventory Model with Backorders</w:t>
      </w:r>
      <w:r>
        <w:rPr>
          <w:noProof/>
        </w:rPr>
        <w:tab/>
      </w:r>
      <w:r>
        <w:rPr>
          <w:noProof/>
        </w:rPr>
        <w:fldChar w:fldCharType="begin"/>
      </w:r>
      <w:r>
        <w:rPr>
          <w:noProof/>
        </w:rPr>
        <w:instrText xml:space="preserve"> PAGEREF _Toc334109246 \h </w:instrText>
      </w:r>
      <w:r>
        <w:rPr>
          <w:noProof/>
        </w:rPr>
      </w:r>
      <w:r>
        <w:rPr>
          <w:noProof/>
        </w:rPr>
        <w:fldChar w:fldCharType="separate"/>
      </w:r>
      <w:r w:rsidR="00D12800">
        <w:rPr>
          <w:noProof/>
        </w:rPr>
        <w:t>4-8</w:t>
      </w:r>
      <w:r>
        <w:rPr>
          <w:noProof/>
        </w:rPr>
        <w:fldChar w:fldCharType="end"/>
      </w:r>
    </w:p>
    <w:p w14:paraId="7B2E8B8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Transfer Line</w:t>
      </w:r>
      <w:r>
        <w:rPr>
          <w:noProof/>
        </w:rPr>
        <w:tab/>
      </w:r>
      <w:r>
        <w:rPr>
          <w:noProof/>
        </w:rPr>
        <w:fldChar w:fldCharType="begin"/>
      </w:r>
      <w:r>
        <w:rPr>
          <w:noProof/>
        </w:rPr>
        <w:instrText xml:space="preserve"> PAGEREF _Toc334109247 \h </w:instrText>
      </w:r>
      <w:r>
        <w:rPr>
          <w:noProof/>
        </w:rPr>
      </w:r>
      <w:r>
        <w:rPr>
          <w:noProof/>
        </w:rPr>
        <w:fldChar w:fldCharType="separate"/>
      </w:r>
      <w:r w:rsidR="00D12800">
        <w:rPr>
          <w:noProof/>
        </w:rPr>
        <w:t>4-9</w:t>
      </w:r>
      <w:r>
        <w:rPr>
          <w:noProof/>
        </w:rPr>
        <w:fldChar w:fldCharType="end"/>
      </w:r>
    </w:p>
    <w:p w14:paraId="43ABBDC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4.4.4.</w:t>
      </w:r>
      <w:r>
        <w:rPr>
          <w:rFonts w:asciiTheme="minorHAnsi" w:eastAsiaTheme="minorEastAsia" w:hAnsiTheme="minorHAnsi" w:cstheme="minorBidi"/>
          <w:noProof/>
          <w:sz w:val="24"/>
          <w:szCs w:val="24"/>
          <w:lang w:eastAsia="ja-JP"/>
        </w:rPr>
        <w:tab/>
      </w:r>
      <w:r>
        <w:rPr>
          <w:noProof/>
        </w:rPr>
        <w:t>Multiple Server Queue with Impatient Customers</w:t>
      </w:r>
      <w:r>
        <w:rPr>
          <w:noProof/>
        </w:rPr>
        <w:tab/>
      </w:r>
      <w:r>
        <w:rPr>
          <w:noProof/>
        </w:rPr>
        <w:fldChar w:fldCharType="begin"/>
      </w:r>
      <w:r>
        <w:rPr>
          <w:noProof/>
        </w:rPr>
        <w:instrText xml:space="preserve"> PAGEREF _Toc334109248 \h </w:instrText>
      </w:r>
      <w:r>
        <w:rPr>
          <w:noProof/>
        </w:rPr>
      </w:r>
      <w:r>
        <w:rPr>
          <w:noProof/>
        </w:rPr>
        <w:fldChar w:fldCharType="separate"/>
      </w:r>
      <w:r w:rsidR="00D12800">
        <w:rPr>
          <w:noProof/>
        </w:rPr>
        <w:t>4-11</w:t>
      </w:r>
      <w:r>
        <w:rPr>
          <w:noProof/>
        </w:rPr>
        <w:fldChar w:fldCharType="end"/>
      </w:r>
    </w:p>
    <w:p w14:paraId="2E9BEEA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4.5.</w:t>
      </w:r>
      <w:r>
        <w:rPr>
          <w:rFonts w:asciiTheme="minorHAnsi" w:eastAsiaTheme="minorEastAsia" w:hAnsiTheme="minorHAnsi" w:cstheme="minorBidi"/>
          <w:b w:val="0"/>
          <w:noProof/>
          <w:sz w:val="24"/>
          <w:szCs w:val="24"/>
          <w:lang w:eastAsia="ja-JP"/>
        </w:rPr>
        <w:tab/>
      </w:r>
      <w:r>
        <w:rPr>
          <w:noProof/>
        </w:rPr>
        <w:t>Containers</w:t>
      </w:r>
      <w:r>
        <w:rPr>
          <w:noProof/>
        </w:rPr>
        <w:tab/>
      </w:r>
      <w:r>
        <w:rPr>
          <w:noProof/>
        </w:rPr>
        <w:fldChar w:fldCharType="begin"/>
      </w:r>
      <w:r>
        <w:rPr>
          <w:noProof/>
        </w:rPr>
        <w:instrText xml:space="preserve"> PAGEREF _Toc334109249 \h </w:instrText>
      </w:r>
      <w:r>
        <w:rPr>
          <w:noProof/>
        </w:rPr>
      </w:r>
      <w:r>
        <w:rPr>
          <w:noProof/>
        </w:rPr>
        <w:fldChar w:fldCharType="separate"/>
      </w:r>
      <w:r w:rsidR="00D12800">
        <w:rPr>
          <w:noProof/>
        </w:rPr>
        <w:t>4-12</w:t>
      </w:r>
      <w:r>
        <w:rPr>
          <w:noProof/>
        </w:rPr>
        <w:fldChar w:fldCharType="end"/>
      </w:r>
    </w:p>
    <w:p w14:paraId="2F1E7BF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Multiple Server Queue with Explicit Tally of Times in Queue and System</w:t>
      </w:r>
      <w:r>
        <w:rPr>
          <w:noProof/>
        </w:rPr>
        <w:tab/>
      </w:r>
      <w:r>
        <w:rPr>
          <w:noProof/>
        </w:rPr>
        <w:fldChar w:fldCharType="begin"/>
      </w:r>
      <w:r>
        <w:rPr>
          <w:noProof/>
        </w:rPr>
        <w:instrText xml:space="preserve"> PAGEREF _Toc334109250 \h </w:instrText>
      </w:r>
      <w:r>
        <w:rPr>
          <w:noProof/>
        </w:rPr>
      </w:r>
      <w:r>
        <w:rPr>
          <w:noProof/>
        </w:rPr>
        <w:fldChar w:fldCharType="separate"/>
      </w:r>
      <w:r w:rsidR="00D12800">
        <w:rPr>
          <w:noProof/>
        </w:rPr>
        <w:t>4-13</w:t>
      </w:r>
      <w:r>
        <w:rPr>
          <w:noProof/>
        </w:rPr>
        <w:fldChar w:fldCharType="end"/>
      </w:r>
    </w:p>
    <w:p w14:paraId="3F85A42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Multiple Server Queue with Impatient Customers – Explicit Tally of Delay in Queue and Time in System</w:t>
      </w:r>
      <w:r>
        <w:rPr>
          <w:noProof/>
        </w:rPr>
        <w:tab/>
      </w:r>
      <w:r>
        <w:rPr>
          <w:noProof/>
        </w:rPr>
        <w:fldChar w:fldCharType="begin"/>
      </w:r>
      <w:r>
        <w:rPr>
          <w:noProof/>
        </w:rPr>
        <w:instrText xml:space="preserve"> PAGEREF _Toc334109251 \h </w:instrText>
      </w:r>
      <w:r>
        <w:rPr>
          <w:noProof/>
        </w:rPr>
      </w:r>
      <w:r>
        <w:rPr>
          <w:noProof/>
        </w:rPr>
        <w:fldChar w:fldCharType="separate"/>
      </w:r>
      <w:r w:rsidR="00D12800">
        <w:rPr>
          <w:noProof/>
        </w:rPr>
        <w:t>4-14</w:t>
      </w:r>
      <w:r>
        <w:rPr>
          <w:noProof/>
        </w:rPr>
        <w:fldChar w:fldCharType="end"/>
      </w:r>
    </w:p>
    <w:p w14:paraId="04F6DFE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4.6.</w:t>
      </w:r>
      <w:r>
        <w:rPr>
          <w:rFonts w:asciiTheme="minorHAnsi" w:eastAsiaTheme="minorEastAsia" w:hAnsiTheme="minorHAnsi" w:cstheme="minorBidi"/>
          <w:b w:val="0"/>
          <w:noProof/>
          <w:sz w:val="24"/>
          <w:szCs w:val="24"/>
          <w:lang w:eastAsia="ja-JP"/>
        </w:rPr>
        <w:tab/>
      </w:r>
      <w:r>
        <w:rPr>
          <w:noProof/>
        </w:rPr>
        <w:t>The Next Step</w:t>
      </w:r>
      <w:r>
        <w:rPr>
          <w:noProof/>
        </w:rPr>
        <w:tab/>
      </w:r>
      <w:r>
        <w:rPr>
          <w:noProof/>
        </w:rPr>
        <w:fldChar w:fldCharType="begin"/>
      </w:r>
      <w:r>
        <w:rPr>
          <w:noProof/>
        </w:rPr>
        <w:instrText xml:space="preserve"> PAGEREF _Toc334109252 \h </w:instrText>
      </w:r>
      <w:r>
        <w:rPr>
          <w:noProof/>
        </w:rPr>
      </w:r>
      <w:r>
        <w:rPr>
          <w:noProof/>
        </w:rPr>
        <w:fldChar w:fldCharType="separate"/>
      </w:r>
      <w:r w:rsidR="00D12800">
        <w:rPr>
          <w:noProof/>
        </w:rPr>
        <w:t>4-15</w:t>
      </w:r>
      <w:r>
        <w:rPr>
          <w:noProof/>
        </w:rPr>
        <w:fldChar w:fldCharType="end"/>
      </w:r>
    </w:p>
    <w:p w14:paraId="0DF79CAC"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5.</w:t>
      </w:r>
      <w:r>
        <w:rPr>
          <w:rFonts w:asciiTheme="minorHAnsi" w:eastAsiaTheme="minorEastAsia" w:hAnsiTheme="minorHAnsi" w:cstheme="minorBidi"/>
          <w:b w:val="0"/>
          <w:noProof/>
          <w:lang w:eastAsia="ja-JP"/>
        </w:rPr>
        <w:tab/>
      </w:r>
      <w:r>
        <w:rPr>
          <w:noProof/>
        </w:rPr>
        <w:t>Event Graph Components</w:t>
      </w:r>
      <w:r>
        <w:rPr>
          <w:noProof/>
        </w:rPr>
        <w:tab/>
      </w:r>
      <w:r>
        <w:rPr>
          <w:noProof/>
        </w:rPr>
        <w:fldChar w:fldCharType="begin"/>
      </w:r>
      <w:r>
        <w:rPr>
          <w:noProof/>
        </w:rPr>
        <w:instrText xml:space="preserve"> PAGEREF _Toc334109253 \h </w:instrText>
      </w:r>
      <w:r>
        <w:rPr>
          <w:noProof/>
        </w:rPr>
      </w:r>
      <w:r>
        <w:rPr>
          <w:noProof/>
        </w:rPr>
        <w:fldChar w:fldCharType="separate"/>
      </w:r>
      <w:r w:rsidR="00D12800">
        <w:rPr>
          <w:noProof/>
        </w:rPr>
        <w:t>5-1</w:t>
      </w:r>
      <w:r>
        <w:rPr>
          <w:noProof/>
        </w:rPr>
        <w:fldChar w:fldCharType="end"/>
      </w:r>
    </w:p>
    <w:p w14:paraId="6F42357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5.1.</w:t>
      </w:r>
      <w:r>
        <w:rPr>
          <w:rFonts w:asciiTheme="minorHAnsi" w:eastAsiaTheme="minorEastAsia" w:hAnsiTheme="minorHAnsi" w:cstheme="minorBidi"/>
          <w:b w:val="0"/>
          <w:noProof/>
          <w:sz w:val="24"/>
          <w:szCs w:val="24"/>
          <w:lang w:eastAsia="ja-JP"/>
        </w:rPr>
        <w:tab/>
      </w:r>
      <w:r>
        <w:rPr>
          <w:noProof/>
        </w:rPr>
        <w:t>Event Graph Components</w:t>
      </w:r>
      <w:r>
        <w:rPr>
          <w:noProof/>
        </w:rPr>
        <w:tab/>
      </w:r>
      <w:r>
        <w:rPr>
          <w:noProof/>
        </w:rPr>
        <w:fldChar w:fldCharType="begin"/>
      </w:r>
      <w:r>
        <w:rPr>
          <w:noProof/>
        </w:rPr>
        <w:instrText xml:space="preserve"> PAGEREF _Toc334109254 \h </w:instrText>
      </w:r>
      <w:r>
        <w:rPr>
          <w:noProof/>
        </w:rPr>
      </w:r>
      <w:r>
        <w:rPr>
          <w:noProof/>
        </w:rPr>
        <w:fldChar w:fldCharType="separate"/>
      </w:r>
      <w:r w:rsidR="00D12800">
        <w:rPr>
          <w:noProof/>
        </w:rPr>
        <w:t>5-1</w:t>
      </w:r>
      <w:r>
        <w:rPr>
          <w:noProof/>
        </w:rPr>
        <w:fldChar w:fldCharType="end"/>
      </w:r>
    </w:p>
    <w:p w14:paraId="5A0A254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5.2.</w:t>
      </w:r>
      <w:r>
        <w:rPr>
          <w:rFonts w:asciiTheme="minorHAnsi" w:eastAsiaTheme="minorEastAsia" w:hAnsiTheme="minorHAnsi" w:cstheme="minorBidi"/>
          <w:b w:val="0"/>
          <w:noProof/>
          <w:sz w:val="24"/>
          <w:szCs w:val="24"/>
          <w:lang w:eastAsia="ja-JP"/>
        </w:rPr>
        <w:tab/>
      </w:r>
      <w:r>
        <w:rPr>
          <w:noProof/>
        </w:rPr>
        <w:t>SimEventListener Pattern</w:t>
      </w:r>
      <w:r>
        <w:rPr>
          <w:noProof/>
        </w:rPr>
        <w:tab/>
      </w:r>
      <w:r>
        <w:rPr>
          <w:noProof/>
        </w:rPr>
        <w:fldChar w:fldCharType="begin"/>
      </w:r>
      <w:r>
        <w:rPr>
          <w:noProof/>
        </w:rPr>
        <w:instrText xml:space="preserve"> PAGEREF _Toc334109255 \h </w:instrText>
      </w:r>
      <w:r>
        <w:rPr>
          <w:noProof/>
        </w:rPr>
      </w:r>
      <w:r>
        <w:rPr>
          <w:noProof/>
        </w:rPr>
        <w:fldChar w:fldCharType="separate"/>
      </w:r>
      <w:r w:rsidR="00D12800">
        <w:rPr>
          <w:noProof/>
        </w:rPr>
        <w:t>5-1</w:t>
      </w:r>
      <w:r>
        <w:rPr>
          <w:noProof/>
        </w:rPr>
        <w:fldChar w:fldCharType="end"/>
      </w:r>
    </w:p>
    <w:p w14:paraId="5244987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_Toc334109256 \h </w:instrText>
      </w:r>
      <w:r>
        <w:rPr>
          <w:noProof/>
        </w:rPr>
      </w:r>
      <w:r>
        <w:rPr>
          <w:noProof/>
        </w:rPr>
        <w:fldChar w:fldCharType="separate"/>
      </w:r>
      <w:r w:rsidR="00D12800">
        <w:rPr>
          <w:noProof/>
        </w:rPr>
        <w:t>5-2</w:t>
      </w:r>
      <w:r>
        <w:rPr>
          <w:noProof/>
        </w:rPr>
        <w:fldChar w:fldCharType="end"/>
      </w:r>
    </w:p>
    <w:p w14:paraId="2C99E34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5.3.</w:t>
      </w:r>
      <w:r>
        <w:rPr>
          <w:rFonts w:asciiTheme="minorHAnsi" w:eastAsiaTheme="minorEastAsia" w:hAnsiTheme="minorHAnsi" w:cstheme="minorBidi"/>
          <w:b w:val="0"/>
          <w:noProof/>
          <w:sz w:val="24"/>
          <w:szCs w:val="24"/>
          <w:lang w:eastAsia="ja-JP"/>
        </w:rPr>
        <w:tab/>
      </w:r>
      <w:r>
        <w:rPr>
          <w:noProof/>
        </w:rPr>
        <w:t>Adapter Pattern</w:t>
      </w:r>
      <w:r>
        <w:rPr>
          <w:noProof/>
        </w:rPr>
        <w:tab/>
      </w:r>
      <w:r>
        <w:rPr>
          <w:noProof/>
        </w:rPr>
        <w:fldChar w:fldCharType="begin"/>
      </w:r>
      <w:r>
        <w:rPr>
          <w:noProof/>
        </w:rPr>
        <w:instrText xml:space="preserve"> PAGEREF _Toc334109257 \h </w:instrText>
      </w:r>
      <w:r>
        <w:rPr>
          <w:noProof/>
        </w:rPr>
      </w:r>
      <w:r>
        <w:rPr>
          <w:noProof/>
        </w:rPr>
        <w:fldChar w:fldCharType="separate"/>
      </w:r>
      <w:r w:rsidR="00D12800">
        <w:rPr>
          <w:noProof/>
        </w:rPr>
        <w:t>5-5</w:t>
      </w:r>
      <w:r>
        <w:rPr>
          <w:noProof/>
        </w:rPr>
        <w:fldChar w:fldCharType="end"/>
      </w:r>
    </w:p>
    <w:p w14:paraId="26AFD5C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_Toc334109258 \h </w:instrText>
      </w:r>
      <w:r>
        <w:rPr>
          <w:noProof/>
        </w:rPr>
      </w:r>
      <w:r>
        <w:rPr>
          <w:noProof/>
        </w:rPr>
        <w:fldChar w:fldCharType="separate"/>
      </w:r>
      <w:r w:rsidR="00D12800">
        <w:rPr>
          <w:noProof/>
        </w:rPr>
        <w:t>5-7</w:t>
      </w:r>
      <w:r>
        <w:rPr>
          <w:noProof/>
        </w:rPr>
        <w:fldChar w:fldCharType="end"/>
      </w:r>
    </w:p>
    <w:p w14:paraId="42AA2B9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5.4.</w:t>
      </w:r>
      <w:r>
        <w:rPr>
          <w:rFonts w:asciiTheme="minorHAnsi" w:eastAsiaTheme="minorEastAsia" w:hAnsiTheme="minorHAnsi" w:cstheme="minorBidi"/>
          <w:b w:val="0"/>
          <w:noProof/>
          <w:sz w:val="24"/>
          <w:szCs w:val="24"/>
          <w:lang w:eastAsia="ja-JP"/>
        </w:rPr>
        <w:tab/>
      </w:r>
      <w:r>
        <w:rPr>
          <w:noProof/>
        </w:rPr>
        <w:t>Property Change Listener Pattern</w:t>
      </w:r>
      <w:r>
        <w:rPr>
          <w:noProof/>
        </w:rPr>
        <w:tab/>
      </w:r>
      <w:r>
        <w:rPr>
          <w:noProof/>
        </w:rPr>
        <w:fldChar w:fldCharType="begin"/>
      </w:r>
      <w:r>
        <w:rPr>
          <w:noProof/>
        </w:rPr>
        <w:instrText xml:space="preserve"> PAGEREF _Toc334109259 \h </w:instrText>
      </w:r>
      <w:r>
        <w:rPr>
          <w:noProof/>
        </w:rPr>
      </w:r>
      <w:r>
        <w:rPr>
          <w:noProof/>
        </w:rPr>
        <w:fldChar w:fldCharType="separate"/>
      </w:r>
      <w:r w:rsidR="00D12800">
        <w:rPr>
          <w:noProof/>
        </w:rPr>
        <w:t>5-9</w:t>
      </w:r>
      <w:r>
        <w:rPr>
          <w:noProof/>
        </w:rPr>
        <w:fldChar w:fldCharType="end"/>
      </w:r>
    </w:p>
    <w:p w14:paraId="1556D49D"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_Toc334109260 \h </w:instrText>
      </w:r>
      <w:r>
        <w:rPr>
          <w:noProof/>
        </w:rPr>
      </w:r>
      <w:r>
        <w:rPr>
          <w:noProof/>
        </w:rPr>
        <w:fldChar w:fldCharType="separate"/>
      </w:r>
      <w:r w:rsidR="00D12800">
        <w:rPr>
          <w:noProof/>
        </w:rPr>
        <w:t>5-10</w:t>
      </w:r>
      <w:r>
        <w:rPr>
          <w:noProof/>
        </w:rPr>
        <w:fldChar w:fldCharType="end"/>
      </w:r>
    </w:p>
    <w:p w14:paraId="3F274A93"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Other Uses of PropertyChangeListener</w:t>
      </w:r>
      <w:r>
        <w:rPr>
          <w:noProof/>
        </w:rPr>
        <w:tab/>
      </w:r>
      <w:r>
        <w:rPr>
          <w:noProof/>
        </w:rPr>
        <w:fldChar w:fldCharType="begin"/>
      </w:r>
      <w:r>
        <w:rPr>
          <w:noProof/>
        </w:rPr>
        <w:instrText xml:space="preserve"> PAGEREF _Toc334109261 \h </w:instrText>
      </w:r>
      <w:r>
        <w:rPr>
          <w:noProof/>
        </w:rPr>
      </w:r>
      <w:r>
        <w:rPr>
          <w:noProof/>
        </w:rPr>
        <w:fldChar w:fldCharType="separate"/>
      </w:r>
      <w:r w:rsidR="00D12800">
        <w:rPr>
          <w:noProof/>
        </w:rPr>
        <w:t>5-13</w:t>
      </w:r>
      <w:r>
        <w:rPr>
          <w:noProof/>
        </w:rPr>
        <w:fldChar w:fldCharType="end"/>
      </w:r>
    </w:p>
    <w:p w14:paraId="6164C470"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lastRenderedPageBreak/>
        <w:t>6.</w:t>
      </w:r>
      <w:r>
        <w:rPr>
          <w:rFonts w:asciiTheme="minorHAnsi" w:eastAsiaTheme="minorEastAsia" w:hAnsiTheme="minorHAnsi" w:cstheme="minorBidi"/>
          <w:b w:val="0"/>
          <w:noProof/>
          <w:lang w:eastAsia="ja-JP"/>
        </w:rPr>
        <w:tab/>
      </w:r>
      <w:r>
        <w:rPr>
          <w:noProof/>
        </w:rPr>
        <w:t>Transient Entities</w:t>
      </w:r>
      <w:r>
        <w:rPr>
          <w:noProof/>
        </w:rPr>
        <w:tab/>
      </w:r>
      <w:r>
        <w:rPr>
          <w:noProof/>
        </w:rPr>
        <w:fldChar w:fldCharType="begin"/>
      </w:r>
      <w:r>
        <w:rPr>
          <w:noProof/>
        </w:rPr>
        <w:instrText xml:space="preserve"> PAGEREF _Toc334109262 \h </w:instrText>
      </w:r>
      <w:r>
        <w:rPr>
          <w:noProof/>
        </w:rPr>
      </w:r>
      <w:r>
        <w:rPr>
          <w:noProof/>
        </w:rPr>
        <w:fldChar w:fldCharType="separate"/>
      </w:r>
      <w:r w:rsidR="00D12800">
        <w:rPr>
          <w:noProof/>
        </w:rPr>
        <w:t>6-1</w:t>
      </w:r>
      <w:r>
        <w:rPr>
          <w:noProof/>
        </w:rPr>
        <w:fldChar w:fldCharType="end"/>
      </w:r>
    </w:p>
    <w:p w14:paraId="71D0F12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6.1.</w:t>
      </w:r>
      <w:r>
        <w:rPr>
          <w:rFonts w:asciiTheme="minorHAnsi" w:eastAsiaTheme="minorEastAsia" w:hAnsiTheme="minorHAnsi" w:cstheme="minorBidi"/>
          <w:b w:val="0"/>
          <w:noProof/>
          <w:sz w:val="24"/>
          <w:szCs w:val="24"/>
          <w:lang w:eastAsia="ja-JP"/>
        </w:rPr>
        <w:tab/>
      </w:r>
      <w:r>
        <w:rPr>
          <w:noProof/>
        </w:rPr>
        <w:t>Built-In Attributes and Features</w:t>
      </w:r>
      <w:r>
        <w:rPr>
          <w:noProof/>
        </w:rPr>
        <w:tab/>
      </w:r>
      <w:r>
        <w:rPr>
          <w:noProof/>
        </w:rPr>
        <w:fldChar w:fldCharType="begin"/>
      </w:r>
      <w:r>
        <w:rPr>
          <w:noProof/>
        </w:rPr>
        <w:instrText xml:space="preserve"> PAGEREF _Toc334109263 \h </w:instrText>
      </w:r>
      <w:r>
        <w:rPr>
          <w:noProof/>
        </w:rPr>
      </w:r>
      <w:r>
        <w:rPr>
          <w:noProof/>
        </w:rPr>
        <w:fldChar w:fldCharType="separate"/>
      </w:r>
      <w:r w:rsidR="00D12800">
        <w:rPr>
          <w:noProof/>
        </w:rPr>
        <w:t>6-1</w:t>
      </w:r>
      <w:r>
        <w:rPr>
          <w:noProof/>
        </w:rPr>
        <w:fldChar w:fldCharType="end"/>
      </w:r>
    </w:p>
    <w:p w14:paraId="77BF3CC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6.2.</w:t>
      </w:r>
      <w:r>
        <w:rPr>
          <w:rFonts w:asciiTheme="minorHAnsi" w:eastAsiaTheme="minorEastAsia" w:hAnsiTheme="minorHAnsi" w:cstheme="minorBidi"/>
          <w:b w:val="0"/>
          <w:noProof/>
          <w:sz w:val="24"/>
          <w:szCs w:val="24"/>
          <w:lang w:eastAsia="ja-JP"/>
        </w:rPr>
        <w:tab/>
      </w:r>
      <w:r>
        <w:rPr>
          <w:noProof/>
        </w:rPr>
        <w:t>Examples</w:t>
      </w:r>
      <w:r>
        <w:rPr>
          <w:noProof/>
        </w:rPr>
        <w:tab/>
      </w:r>
      <w:r>
        <w:rPr>
          <w:noProof/>
        </w:rPr>
        <w:fldChar w:fldCharType="begin"/>
      </w:r>
      <w:r>
        <w:rPr>
          <w:noProof/>
        </w:rPr>
        <w:instrText xml:space="preserve"> PAGEREF _Toc334109264 \h </w:instrText>
      </w:r>
      <w:r>
        <w:rPr>
          <w:noProof/>
        </w:rPr>
      </w:r>
      <w:r>
        <w:rPr>
          <w:noProof/>
        </w:rPr>
        <w:fldChar w:fldCharType="separate"/>
      </w:r>
      <w:r w:rsidR="00D12800">
        <w:rPr>
          <w:noProof/>
        </w:rPr>
        <w:t>6-2</w:t>
      </w:r>
      <w:r>
        <w:rPr>
          <w:noProof/>
        </w:rPr>
        <w:fldChar w:fldCharType="end"/>
      </w:r>
    </w:p>
    <w:p w14:paraId="7E8C7F2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Entity Creator</w:t>
      </w:r>
      <w:r>
        <w:rPr>
          <w:noProof/>
        </w:rPr>
        <w:tab/>
      </w:r>
      <w:r>
        <w:rPr>
          <w:noProof/>
        </w:rPr>
        <w:fldChar w:fldCharType="begin"/>
      </w:r>
      <w:r>
        <w:rPr>
          <w:noProof/>
        </w:rPr>
        <w:instrText xml:space="preserve"> PAGEREF _Toc334109265 \h </w:instrText>
      </w:r>
      <w:r>
        <w:rPr>
          <w:noProof/>
        </w:rPr>
      </w:r>
      <w:r>
        <w:rPr>
          <w:noProof/>
        </w:rPr>
        <w:fldChar w:fldCharType="separate"/>
      </w:r>
      <w:r w:rsidR="00D12800">
        <w:rPr>
          <w:noProof/>
        </w:rPr>
        <w:t>6-2</w:t>
      </w:r>
      <w:r>
        <w:rPr>
          <w:noProof/>
        </w:rPr>
        <w:fldChar w:fldCharType="end"/>
      </w:r>
    </w:p>
    <w:p w14:paraId="6EF5FC29"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Multiple Server Queue Component</w:t>
      </w:r>
      <w:r>
        <w:rPr>
          <w:noProof/>
        </w:rPr>
        <w:tab/>
      </w:r>
      <w:r>
        <w:rPr>
          <w:noProof/>
        </w:rPr>
        <w:fldChar w:fldCharType="begin"/>
      </w:r>
      <w:r>
        <w:rPr>
          <w:noProof/>
        </w:rPr>
        <w:instrText xml:space="preserve"> PAGEREF _Toc334109266 \h </w:instrText>
      </w:r>
      <w:r>
        <w:rPr>
          <w:noProof/>
        </w:rPr>
      </w:r>
      <w:r>
        <w:rPr>
          <w:noProof/>
        </w:rPr>
        <w:fldChar w:fldCharType="separate"/>
      </w:r>
      <w:r w:rsidR="00D12800">
        <w:rPr>
          <w:noProof/>
        </w:rPr>
        <w:t>6-2</w:t>
      </w:r>
      <w:r>
        <w:rPr>
          <w:noProof/>
        </w:rPr>
        <w:fldChar w:fldCharType="end"/>
      </w:r>
    </w:p>
    <w:p w14:paraId="6DD7B5B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6.3.</w:t>
      </w:r>
      <w:r>
        <w:rPr>
          <w:rFonts w:asciiTheme="minorHAnsi" w:eastAsiaTheme="minorEastAsia" w:hAnsiTheme="minorHAnsi" w:cstheme="minorBidi"/>
          <w:b w:val="0"/>
          <w:noProof/>
          <w:sz w:val="24"/>
          <w:szCs w:val="24"/>
          <w:lang w:eastAsia="ja-JP"/>
        </w:rPr>
        <w:tab/>
      </w:r>
      <w:r>
        <w:rPr>
          <w:noProof/>
        </w:rPr>
        <w:t>Defining Additional Attributes</w:t>
      </w:r>
      <w:r>
        <w:rPr>
          <w:noProof/>
        </w:rPr>
        <w:tab/>
      </w:r>
      <w:r>
        <w:rPr>
          <w:noProof/>
        </w:rPr>
        <w:fldChar w:fldCharType="begin"/>
      </w:r>
      <w:r>
        <w:rPr>
          <w:noProof/>
        </w:rPr>
        <w:instrText xml:space="preserve"> PAGEREF _Toc334109267 \h </w:instrText>
      </w:r>
      <w:r>
        <w:rPr>
          <w:noProof/>
        </w:rPr>
      </w:r>
      <w:r>
        <w:rPr>
          <w:noProof/>
        </w:rPr>
        <w:fldChar w:fldCharType="separate"/>
      </w:r>
      <w:r w:rsidR="00D12800">
        <w:rPr>
          <w:noProof/>
        </w:rPr>
        <w:t>6-3</w:t>
      </w:r>
      <w:r>
        <w:rPr>
          <w:noProof/>
        </w:rPr>
        <w:fldChar w:fldCharType="end"/>
      </w:r>
    </w:p>
    <w:p w14:paraId="076415D0"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7.</w:t>
      </w:r>
      <w:r>
        <w:rPr>
          <w:rFonts w:asciiTheme="minorHAnsi" w:eastAsiaTheme="minorEastAsia" w:hAnsiTheme="minorHAnsi" w:cstheme="minorBidi"/>
          <w:b w:val="0"/>
          <w:noProof/>
          <w:lang w:eastAsia="ja-JP"/>
        </w:rPr>
        <w:tab/>
      </w:r>
      <w:r>
        <w:rPr>
          <w:noProof/>
        </w:rPr>
        <w:t>Discrete Event Simulation Problems for Modeling</w:t>
      </w:r>
      <w:r>
        <w:rPr>
          <w:noProof/>
        </w:rPr>
        <w:tab/>
      </w:r>
      <w:r>
        <w:rPr>
          <w:noProof/>
        </w:rPr>
        <w:fldChar w:fldCharType="begin"/>
      </w:r>
      <w:r>
        <w:rPr>
          <w:noProof/>
        </w:rPr>
        <w:instrText xml:space="preserve"> PAGEREF _Toc334109268 \h </w:instrText>
      </w:r>
      <w:r>
        <w:rPr>
          <w:noProof/>
        </w:rPr>
      </w:r>
      <w:r>
        <w:rPr>
          <w:noProof/>
        </w:rPr>
        <w:fldChar w:fldCharType="separate"/>
      </w:r>
      <w:r w:rsidR="00D12800">
        <w:rPr>
          <w:noProof/>
        </w:rPr>
        <w:t>7-1</w:t>
      </w:r>
      <w:r>
        <w:rPr>
          <w:noProof/>
        </w:rPr>
        <w:fldChar w:fldCharType="end"/>
      </w:r>
    </w:p>
    <w:p w14:paraId="25A593AC"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7.1.</w:t>
      </w:r>
      <w:r>
        <w:rPr>
          <w:rFonts w:asciiTheme="minorHAnsi" w:eastAsiaTheme="minorEastAsia" w:hAnsiTheme="minorHAnsi" w:cstheme="minorBidi"/>
          <w:b w:val="0"/>
          <w:noProof/>
          <w:sz w:val="24"/>
          <w:szCs w:val="24"/>
          <w:lang w:eastAsia="ja-JP"/>
        </w:rPr>
        <w:tab/>
      </w:r>
      <w:r>
        <w:rPr>
          <w:noProof/>
        </w:rPr>
        <w:t>Multiple Server Queue</w:t>
      </w:r>
      <w:r>
        <w:rPr>
          <w:noProof/>
        </w:rPr>
        <w:tab/>
      </w:r>
      <w:r>
        <w:rPr>
          <w:noProof/>
        </w:rPr>
        <w:fldChar w:fldCharType="begin"/>
      </w:r>
      <w:r>
        <w:rPr>
          <w:noProof/>
        </w:rPr>
        <w:instrText xml:space="preserve"> PAGEREF _Toc334109269 \h </w:instrText>
      </w:r>
      <w:r>
        <w:rPr>
          <w:noProof/>
        </w:rPr>
      </w:r>
      <w:r>
        <w:rPr>
          <w:noProof/>
        </w:rPr>
        <w:fldChar w:fldCharType="separate"/>
      </w:r>
      <w:r w:rsidR="00D12800">
        <w:rPr>
          <w:noProof/>
        </w:rPr>
        <w:t>7-1</w:t>
      </w:r>
      <w:r>
        <w:rPr>
          <w:noProof/>
        </w:rPr>
        <w:fldChar w:fldCharType="end"/>
      </w:r>
    </w:p>
    <w:p w14:paraId="5C1EEF6B"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7.2.</w:t>
      </w:r>
      <w:r>
        <w:rPr>
          <w:rFonts w:asciiTheme="minorHAnsi" w:eastAsiaTheme="minorEastAsia" w:hAnsiTheme="minorHAnsi" w:cstheme="minorBidi"/>
          <w:b w:val="0"/>
          <w:noProof/>
          <w:sz w:val="24"/>
          <w:szCs w:val="24"/>
          <w:lang w:eastAsia="ja-JP"/>
        </w:rPr>
        <w:tab/>
      </w:r>
      <w:r>
        <w:rPr>
          <w:noProof/>
        </w:rPr>
        <w:t>Multiple Server Queue with Finite Waiting Room</w:t>
      </w:r>
      <w:r>
        <w:rPr>
          <w:noProof/>
        </w:rPr>
        <w:tab/>
      </w:r>
      <w:r>
        <w:rPr>
          <w:noProof/>
        </w:rPr>
        <w:fldChar w:fldCharType="begin"/>
      </w:r>
      <w:r>
        <w:rPr>
          <w:noProof/>
        </w:rPr>
        <w:instrText xml:space="preserve"> PAGEREF _Toc334109270 \h </w:instrText>
      </w:r>
      <w:r>
        <w:rPr>
          <w:noProof/>
        </w:rPr>
      </w:r>
      <w:r>
        <w:rPr>
          <w:noProof/>
        </w:rPr>
        <w:fldChar w:fldCharType="separate"/>
      </w:r>
      <w:r w:rsidR="00D12800">
        <w:rPr>
          <w:noProof/>
        </w:rPr>
        <w:t>7-1</w:t>
      </w:r>
      <w:r>
        <w:rPr>
          <w:noProof/>
        </w:rPr>
        <w:fldChar w:fldCharType="end"/>
      </w:r>
    </w:p>
    <w:p w14:paraId="29D3D615"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7.3.</w:t>
      </w:r>
      <w:r>
        <w:rPr>
          <w:rFonts w:asciiTheme="minorHAnsi" w:eastAsiaTheme="minorEastAsia" w:hAnsiTheme="minorHAnsi" w:cstheme="minorBidi"/>
          <w:b w:val="0"/>
          <w:noProof/>
          <w:sz w:val="24"/>
          <w:szCs w:val="24"/>
          <w:lang w:eastAsia="ja-JP"/>
        </w:rPr>
        <w:tab/>
      </w:r>
      <w:r>
        <w:rPr>
          <w:noProof/>
        </w:rPr>
        <w:t>Multiple Server Queue with Batch Arrivals</w:t>
      </w:r>
      <w:r>
        <w:rPr>
          <w:noProof/>
        </w:rPr>
        <w:tab/>
      </w:r>
      <w:r>
        <w:rPr>
          <w:noProof/>
        </w:rPr>
        <w:fldChar w:fldCharType="begin"/>
      </w:r>
      <w:r>
        <w:rPr>
          <w:noProof/>
        </w:rPr>
        <w:instrText xml:space="preserve"> PAGEREF _Toc334109271 \h </w:instrText>
      </w:r>
      <w:r>
        <w:rPr>
          <w:noProof/>
        </w:rPr>
      </w:r>
      <w:r>
        <w:rPr>
          <w:noProof/>
        </w:rPr>
        <w:fldChar w:fldCharType="separate"/>
      </w:r>
      <w:r w:rsidR="00D12800">
        <w:rPr>
          <w:noProof/>
        </w:rPr>
        <w:t>7-1</w:t>
      </w:r>
      <w:r>
        <w:rPr>
          <w:noProof/>
        </w:rPr>
        <w:fldChar w:fldCharType="end"/>
      </w:r>
    </w:p>
    <w:p w14:paraId="3EC8A0EC"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7.4.</w:t>
      </w:r>
      <w:r>
        <w:rPr>
          <w:rFonts w:asciiTheme="minorHAnsi" w:eastAsiaTheme="minorEastAsia" w:hAnsiTheme="minorHAnsi" w:cstheme="minorBidi"/>
          <w:b w:val="0"/>
          <w:noProof/>
          <w:sz w:val="24"/>
          <w:szCs w:val="24"/>
          <w:lang w:eastAsia="ja-JP"/>
        </w:rPr>
        <w:tab/>
      </w:r>
      <w:r>
        <w:rPr>
          <w:noProof/>
        </w:rPr>
        <w:t>Multiple Server Queue with Batch Service</w:t>
      </w:r>
      <w:r>
        <w:rPr>
          <w:noProof/>
        </w:rPr>
        <w:tab/>
      </w:r>
      <w:r>
        <w:rPr>
          <w:noProof/>
        </w:rPr>
        <w:fldChar w:fldCharType="begin"/>
      </w:r>
      <w:r>
        <w:rPr>
          <w:noProof/>
        </w:rPr>
        <w:instrText xml:space="preserve"> PAGEREF _Toc334109272 \h </w:instrText>
      </w:r>
      <w:r>
        <w:rPr>
          <w:noProof/>
        </w:rPr>
      </w:r>
      <w:r>
        <w:rPr>
          <w:noProof/>
        </w:rPr>
        <w:fldChar w:fldCharType="separate"/>
      </w:r>
      <w:r w:rsidR="00D12800">
        <w:rPr>
          <w:noProof/>
        </w:rPr>
        <w:t>7-1</w:t>
      </w:r>
      <w:r>
        <w:rPr>
          <w:noProof/>
        </w:rPr>
        <w:fldChar w:fldCharType="end"/>
      </w:r>
    </w:p>
    <w:p w14:paraId="31D2478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7.5.</w:t>
      </w:r>
      <w:r>
        <w:rPr>
          <w:rFonts w:asciiTheme="minorHAnsi" w:eastAsiaTheme="minorEastAsia" w:hAnsiTheme="minorHAnsi" w:cstheme="minorBidi"/>
          <w:b w:val="0"/>
          <w:noProof/>
          <w:sz w:val="24"/>
          <w:szCs w:val="24"/>
          <w:lang w:eastAsia="ja-JP"/>
        </w:rPr>
        <w:tab/>
      </w:r>
      <w:r>
        <w:rPr>
          <w:noProof/>
        </w:rPr>
        <w:t>Tandem Queue</w:t>
      </w:r>
      <w:r>
        <w:rPr>
          <w:noProof/>
        </w:rPr>
        <w:tab/>
      </w:r>
      <w:r>
        <w:rPr>
          <w:noProof/>
        </w:rPr>
        <w:fldChar w:fldCharType="begin"/>
      </w:r>
      <w:r>
        <w:rPr>
          <w:noProof/>
        </w:rPr>
        <w:instrText xml:space="preserve"> PAGEREF _Toc334109273 \h </w:instrText>
      </w:r>
      <w:r>
        <w:rPr>
          <w:noProof/>
        </w:rPr>
      </w:r>
      <w:r>
        <w:rPr>
          <w:noProof/>
        </w:rPr>
        <w:fldChar w:fldCharType="separate"/>
      </w:r>
      <w:r w:rsidR="00D12800">
        <w:rPr>
          <w:noProof/>
        </w:rPr>
        <w:t>7-2</w:t>
      </w:r>
      <w:r>
        <w:rPr>
          <w:noProof/>
        </w:rPr>
        <w:fldChar w:fldCharType="end"/>
      </w:r>
    </w:p>
    <w:p w14:paraId="6B0F4FB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7.6.</w:t>
      </w:r>
      <w:r>
        <w:rPr>
          <w:rFonts w:asciiTheme="minorHAnsi" w:eastAsiaTheme="minorEastAsia" w:hAnsiTheme="minorHAnsi" w:cstheme="minorBidi"/>
          <w:b w:val="0"/>
          <w:noProof/>
          <w:sz w:val="24"/>
          <w:szCs w:val="24"/>
          <w:lang w:eastAsia="ja-JP"/>
        </w:rPr>
        <w:tab/>
      </w:r>
      <w:r>
        <w:rPr>
          <w:noProof/>
        </w:rPr>
        <w:t>Tandem Queue with Rework</w:t>
      </w:r>
      <w:r>
        <w:rPr>
          <w:noProof/>
        </w:rPr>
        <w:tab/>
      </w:r>
      <w:r>
        <w:rPr>
          <w:noProof/>
        </w:rPr>
        <w:fldChar w:fldCharType="begin"/>
      </w:r>
      <w:r>
        <w:rPr>
          <w:noProof/>
        </w:rPr>
        <w:instrText xml:space="preserve"> PAGEREF _Toc334109274 \h </w:instrText>
      </w:r>
      <w:r>
        <w:rPr>
          <w:noProof/>
        </w:rPr>
      </w:r>
      <w:r>
        <w:rPr>
          <w:noProof/>
        </w:rPr>
        <w:fldChar w:fldCharType="separate"/>
      </w:r>
      <w:r w:rsidR="00D12800">
        <w:rPr>
          <w:noProof/>
        </w:rPr>
        <w:t>7-2</w:t>
      </w:r>
      <w:r>
        <w:rPr>
          <w:noProof/>
        </w:rPr>
        <w:fldChar w:fldCharType="end"/>
      </w:r>
    </w:p>
    <w:p w14:paraId="457351B1"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7.7.</w:t>
      </w:r>
      <w:r>
        <w:rPr>
          <w:rFonts w:asciiTheme="minorHAnsi" w:eastAsiaTheme="minorEastAsia" w:hAnsiTheme="minorHAnsi" w:cstheme="minorBidi"/>
          <w:b w:val="0"/>
          <w:noProof/>
          <w:sz w:val="24"/>
          <w:szCs w:val="24"/>
          <w:lang w:eastAsia="ja-JP"/>
        </w:rPr>
        <w:tab/>
      </w:r>
      <w:r>
        <w:rPr>
          <w:noProof/>
        </w:rPr>
        <w:t>Transfer Line</w:t>
      </w:r>
      <w:r>
        <w:rPr>
          <w:noProof/>
        </w:rPr>
        <w:tab/>
      </w:r>
      <w:r>
        <w:rPr>
          <w:noProof/>
        </w:rPr>
        <w:fldChar w:fldCharType="begin"/>
      </w:r>
      <w:r>
        <w:rPr>
          <w:noProof/>
        </w:rPr>
        <w:instrText xml:space="preserve"> PAGEREF _Toc334109275 \h </w:instrText>
      </w:r>
      <w:r>
        <w:rPr>
          <w:noProof/>
        </w:rPr>
      </w:r>
      <w:r>
        <w:rPr>
          <w:noProof/>
        </w:rPr>
        <w:fldChar w:fldCharType="separate"/>
      </w:r>
      <w:r w:rsidR="00D12800">
        <w:rPr>
          <w:noProof/>
        </w:rPr>
        <w:t>7-2</w:t>
      </w:r>
      <w:r>
        <w:rPr>
          <w:noProof/>
        </w:rPr>
        <w:fldChar w:fldCharType="end"/>
      </w:r>
    </w:p>
    <w:p w14:paraId="7411BE27"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7.8.</w:t>
      </w:r>
      <w:r>
        <w:rPr>
          <w:rFonts w:asciiTheme="minorHAnsi" w:eastAsiaTheme="minorEastAsia" w:hAnsiTheme="minorHAnsi" w:cstheme="minorBidi"/>
          <w:b w:val="0"/>
          <w:noProof/>
          <w:sz w:val="24"/>
          <w:szCs w:val="24"/>
          <w:lang w:eastAsia="ja-JP"/>
        </w:rPr>
        <w:tab/>
      </w:r>
      <w:r>
        <w:rPr>
          <w:noProof/>
        </w:rPr>
        <w:t>Transfer Line with Blocking</w:t>
      </w:r>
      <w:r>
        <w:rPr>
          <w:noProof/>
        </w:rPr>
        <w:tab/>
      </w:r>
      <w:r>
        <w:rPr>
          <w:noProof/>
        </w:rPr>
        <w:fldChar w:fldCharType="begin"/>
      </w:r>
      <w:r>
        <w:rPr>
          <w:noProof/>
        </w:rPr>
        <w:instrText xml:space="preserve"> PAGEREF _Toc334109276 \h </w:instrText>
      </w:r>
      <w:r>
        <w:rPr>
          <w:noProof/>
        </w:rPr>
      </w:r>
      <w:r>
        <w:rPr>
          <w:noProof/>
        </w:rPr>
        <w:fldChar w:fldCharType="separate"/>
      </w:r>
      <w:r w:rsidR="00D12800">
        <w:rPr>
          <w:noProof/>
        </w:rPr>
        <w:t>7-2</w:t>
      </w:r>
      <w:r>
        <w:rPr>
          <w:noProof/>
        </w:rPr>
        <w:fldChar w:fldCharType="end"/>
      </w:r>
    </w:p>
    <w:p w14:paraId="67B8C99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7.9.</w:t>
      </w:r>
      <w:r>
        <w:rPr>
          <w:rFonts w:asciiTheme="minorHAnsi" w:eastAsiaTheme="minorEastAsia" w:hAnsiTheme="minorHAnsi" w:cstheme="minorBidi"/>
          <w:b w:val="0"/>
          <w:noProof/>
          <w:sz w:val="24"/>
          <w:szCs w:val="24"/>
          <w:lang w:eastAsia="ja-JP"/>
        </w:rPr>
        <w:tab/>
      </w:r>
      <w:r>
        <w:rPr>
          <w:noProof/>
        </w:rPr>
        <w:t>Machine Failure Model I</w:t>
      </w:r>
      <w:r>
        <w:rPr>
          <w:noProof/>
        </w:rPr>
        <w:tab/>
      </w:r>
      <w:r>
        <w:rPr>
          <w:noProof/>
        </w:rPr>
        <w:fldChar w:fldCharType="begin"/>
      </w:r>
      <w:r>
        <w:rPr>
          <w:noProof/>
        </w:rPr>
        <w:instrText xml:space="preserve"> PAGEREF _Toc334109277 \h </w:instrText>
      </w:r>
      <w:r>
        <w:rPr>
          <w:noProof/>
        </w:rPr>
      </w:r>
      <w:r>
        <w:rPr>
          <w:noProof/>
        </w:rPr>
        <w:fldChar w:fldCharType="separate"/>
      </w:r>
      <w:r w:rsidR="00D12800">
        <w:rPr>
          <w:noProof/>
        </w:rPr>
        <w:t>7-2</w:t>
      </w:r>
      <w:r>
        <w:rPr>
          <w:noProof/>
        </w:rPr>
        <w:fldChar w:fldCharType="end"/>
      </w:r>
    </w:p>
    <w:p w14:paraId="371B7828"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7.10.</w:t>
      </w:r>
      <w:r>
        <w:rPr>
          <w:rFonts w:asciiTheme="minorHAnsi" w:eastAsiaTheme="minorEastAsia" w:hAnsiTheme="minorHAnsi" w:cstheme="minorBidi"/>
          <w:b w:val="0"/>
          <w:noProof/>
          <w:sz w:val="24"/>
          <w:szCs w:val="24"/>
          <w:lang w:eastAsia="ja-JP"/>
        </w:rPr>
        <w:tab/>
      </w:r>
      <w:r>
        <w:rPr>
          <w:noProof/>
        </w:rPr>
        <w:t>Machine Failure Model II</w:t>
      </w:r>
      <w:r>
        <w:rPr>
          <w:noProof/>
        </w:rPr>
        <w:tab/>
      </w:r>
      <w:r>
        <w:rPr>
          <w:noProof/>
        </w:rPr>
        <w:fldChar w:fldCharType="begin"/>
      </w:r>
      <w:r>
        <w:rPr>
          <w:noProof/>
        </w:rPr>
        <w:instrText xml:space="preserve"> PAGEREF _Toc334109278 \h </w:instrText>
      </w:r>
      <w:r>
        <w:rPr>
          <w:noProof/>
        </w:rPr>
      </w:r>
      <w:r>
        <w:rPr>
          <w:noProof/>
        </w:rPr>
        <w:fldChar w:fldCharType="separate"/>
      </w:r>
      <w:r w:rsidR="00D12800">
        <w:rPr>
          <w:noProof/>
        </w:rPr>
        <w:t>7-3</w:t>
      </w:r>
      <w:r>
        <w:rPr>
          <w:noProof/>
        </w:rPr>
        <w:fldChar w:fldCharType="end"/>
      </w:r>
    </w:p>
    <w:p w14:paraId="33DD747E"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7.11.</w:t>
      </w:r>
      <w:r>
        <w:rPr>
          <w:rFonts w:asciiTheme="minorHAnsi" w:eastAsiaTheme="minorEastAsia" w:hAnsiTheme="minorHAnsi" w:cstheme="minorBidi"/>
          <w:b w:val="0"/>
          <w:noProof/>
          <w:sz w:val="24"/>
          <w:szCs w:val="24"/>
          <w:lang w:eastAsia="ja-JP"/>
        </w:rPr>
        <w:tab/>
      </w:r>
      <w:r>
        <w:rPr>
          <w:noProof/>
        </w:rPr>
        <w:t>Machine Failure Model III</w:t>
      </w:r>
      <w:r>
        <w:rPr>
          <w:noProof/>
        </w:rPr>
        <w:tab/>
      </w:r>
      <w:r>
        <w:rPr>
          <w:noProof/>
        </w:rPr>
        <w:fldChar w:fldCharType="begin"/>
      </w:r>
      <w:r>
        <w:rPr>
          <w:noProof/>
        </w:rPr>
        <w:instrText xml:space="preserve"> PAGEREF _Toc334109279 \h </w:instrText>
      </w:r>
      <w:r>
        <w:rPr>
          <w:noProof/>
        </w:rPr>
      </w:r>
      <w:r>
        <w:rPr>
          <w:noProof/>
        </w:rPr>
        <w:fldChar w:fldCharType="separate"/>
      </w:r>
      <w:r w:rsidR="00D12800">
        <w:rPr>
          <w:noProof/>
        </w:rPr>
        <w:t>7-3</w:t>
      </w:r>
      <w:r>
        <w:rPr>
          <w:noProof/>
        </w:rPr>
        <w:fldChar w:fldCharType="end"/>
      </w:r>
    </w:p>
    <w:p w14:paraId="51CAD712"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7.12.</w:t>
      </w:r>
      <w:r>
        <w:rPr>
          <w:rFonts w:asciiTheme="minorHAnsi" w:eastAsiaTheme="minorEastAsia" w:hAnsiTheme="minorHAnsi" w:cstheme="minorBidi"/>
          <w:b w:val="0"/>
          <w:noProof/>
          <w:sz w:val="24"/>
          <w:szCs w:val="24"/>
          <w:lang w:eastAsia="ja-JP"/>
        </w:rPr>
        <w:tab/>
      </w:r>
      <w:r>
        <w:rPr>
          <w:noProof/>
        </w:rPr>
        <w:t>Machine Failure Model IV</w:t>
      </w:r>
      <w:r>
        <w:rPr>
          <w:noProof/>
        </w:rPr>
        <w:tab/>
      </w:r>
      <w:r>
        <w:rPr>
          <w:noProof/>
        </w:rPr>
        <w:fldChar w:fldCharType="begin"/>
      </w:r>
      <w:r>
        <w:rPr>
          <w:noProof/>
        </w:rPr>
        <w:instrText xml:space="preserve"> PAGEREF _Toc334109280 \h </w:instrText>
      </w:r>
      <w:r>
        <w:rPr>
          <w:noProof/>
        </w:rPr>
      </w:r>
      <w:r>
        <w:rPr>
          <w:noProof/>
        </w:rPr>
        <w:fldChar w:fldCharType="separate"/>
      </w:r>
      <w:r w:rsidR="00D12800">
        <w:rPr>
          <w:noProof/>
        </w:rPr>
        <w:t>7-3</w:t>
      </w:r>
      <w:r>
        <w:rPr>
          <w:noProof/>
        </w:rPr>
        <w:fldChar w:fldCharType="end"/>
      </w:r>
    </w:p>
    <w:p w14:paraId="6DA9AA73"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7.13.</w:t>
      </w:r>
      <w:r>
        <w:rPr>
          <w:rFonts w:asciiTheme="minorHAnsi" w:eastAsiaTheme="minorEastAsia" w:hAnsiTheme="minorHAnsi" w:cstheme="minorBidi"/>
          <w:b w:val="0"/>
          <w:noProof/>
          <w:sz w:val="24"/>
          <w:szCs w:val="24"/>
          <w:lang w:eastAsia="ja-JP"/>
        </w:rPr>
        <w:tab/>
      </w:r>
      <w:r>
        <w:rPr>
          <w:noProof/>
        </w:rPr>
        <w:t>Multiple Server Queue with Reneging I</w:t>
      </w:r>
      <w:r>
        <w:rPr>
          <w:noProof/>
        </w:rPr>
        <w:tab/>
      </w:r>
      <w:r>
        <w:rPr>
          <w:noProof/>
        </w:rPr>
        <w:fldChar w:fldCharType="begin"/>
      </w:r>
      <w:r>
        <w:rPr>
          <w:noProof/>
        </w:rPr>
        <w:instrText xml:space="preserve"> PAGEREF _Toc334109281 \h </w:instrText>
      </w:r>
      <w:r>
        <w:rPr>
          <w:noProof/>
        </w:rPr>
      </w:r>
      <w:r>
        <w:rPr>
          <w:noProof/>
        </w:rPr>
        <w:fldChar w:fldCharType="separate"/>
      </w:r>
      <w:r w:rsidR="00D12800">
        <w:rPr>
          <w:noProof/>
        </w:rPr>
        <w:t>7-3</w:t>
      </w:r>
      <w:r>
        <w:rPr>
          <w:noProof/>
        </w:rPr>
        <w:fldChar w:fldCharType="end"/>
      </w:r>
    </w:p>
    <w:p w14:paraId="20FCE09C"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7.14.</w:t>
      </w:r>
      <w:r>
        <w:rPr>
          <w:rFonts w:asciiTheme="minorHAnsi" w:eastAsiaTheme="minorEastAsia" w:hAnsiTheme="minorHAnsi" w:cstheme="minorBidi"/>
          <w:b w:val="0"/>
          <w:noProof/>
          <w:sz w:val="24"/>
          <w:szCs w:val="24"/>
          <w:lang w:eastAsia="ja-JP"/>
        </w:rPr>
        <w:tab/>
      </w:r>
      <w:r>
        <w:rPr>
          <w:noProof/>
        </w:rPr>
        <w:t>Multiple Server Queue with Reneging II</w:t>
      </w:r>
      <w:r>
        <w:rPr>
          <w:noProof/>
        </w:rPr>
        <w:tab/>
      </w:r>
      <w:r>
        <w:rPr>
          <w:noProof/>
        </w:rPr>
        <w:fldChar w:fldCharType="begin"/>
      </w:r>
      <w:r>
        <w:rPr>
          <w:noProof/>
        </w:rPr>
        <w:instrText xml:space="preserve"> PAGEREF _Toc334109282 \h </w:instrText>
      </w:r>
      <w:r>
        <w:rPr>
          <w:noProof/>
        </w:rPr>
      </w:r>
      <w:r>
        <w:rPr>
          <w:noProof/>
        </w:rPr>
        <w:fldChar w:fldCharType="separate"/>
      </w:r>
      <w:r w:rsidR="00D12800">
        <w:rPr>
          <w:noProof/>
        </w:rPr>
        <w:t>7-3</w:t>
      </w:r>
      <w:r>
        <w:rPr>
          <w:noProof/>
        </w:rPr>
        <w:fldChar w:fldCharType="end"/>
      </w:r>
    </w:p>
    <w:p w14:paraId="20418AA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7.15.</w:t>
      </w:r>
      <w:r>
        <w:rPr>
          <w:rFonts w:asciiTheme="minorHAnsi" w:eastAsiaTheme="minorEastAsia" w:hAnsiTheme="minorHAnsi" w:cstheme="minorBidi"/>
          <w:b w:val="0"/>
          <w:noProof/>
          <w:sz w:val="24"/>
          <w:szCs w:val="24"/>
          <w:lang w:eastAsia="ja-JP"/>
        </w:rPr>
        <w:tab/>
      </w:r>
      <w:r>
        <w:rPr>
          <w:noProof/>
        </w:rPr>
        <w:t>Multiple Server Queue with Balking and Reneging</w:t>
      </w:r>
      <w:r>
        <w:rPr>
          <w:noProof/>
        </w:rPr>
        <w:tab/>
      </w:r>
      <w:r>
        <w:rPr>
          <w:noProof/>
        </w:rPr>
        <w:fldChar w:fldCharType="begin"/>
      </w:r>
      <w:r>
        <w:rPr>
          <w:noProof/>
        </w:rPr>
        <w:instrText xml:space="preserve"> PAGEREF _Toc334109283 \h </w:instrText>
      </w:r>
      <w:r>
        <w:rPr>
          <w:noProof/>
        </w:rPr>
      </w:r>
      <w:r>
        <w:rPr>
          <w:noProof/>
        </w:rPr>
        <w:fldChar w:fldCharType="separate"/>
      </w:r>
      <w:r w:rsidR="00D12800">
        <w:rPr>
          <w:noProof/>
        </w:rPr>
        <w:t>7-4</w:t>
      </w:r>
      <w:r>
        <w:rPr>
          <w:noProof/>
        </w:rPr>
        <w:fldChar w:fldCharType="end"/>
      </w:r>
    </w:p>
    <w:p w14:paraId="0D7000AF"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7.16.</w:t>
      </w:r>
      <w:r>
        <w:rPr>
          <w:rFonts w:asciiTheme="minorHAnsi" w:eastAsiaTheme="minorEastAsia" w:hAnsiTheme="minorHAnsi" w:cstheme="minorBidi"/>
          <w:b w:val="0"/>
          <w:noProof/>
          <w:sz w:val="24"/>
          <w:szCs w:val="24"/>
          <w:lang w:eastAsia="ja-JP"/>
        </w:rPr>
        <w:tab/>
      </w:r>
      <w:r>
        <w:rPr>
          <w:noProof/>
        </w:rPr>
        <w:t>Multiple Server Queue with Two Types of Servers</w:t>
      </w:r>
      <w:r>
        <w:rPr>
          <w:noProof/>
        </w:rPr>
        <w:tab/>
      </w:r>
      <w:r>
        <w:rPr>
          <w:noProof/>
        </w:rPr>
        <w:fldChar w:fldCharType="begin"/>
      </w:r>
      <w:r>
        <w:rPr>
          <w:noProof/>
        </w:rPr>
        <w:instrText xml:space="preserve"> PAGEREF _Toc334109284 \h </w:instrText>
      </w:r>
      <w:r>
        <w:rPr>
          <w:noProof/>
        </w:rPr>
      </w:r>
      <w:r>
        <w:rPr>
          <w:noProof/>
        </w:rPr>
        <w:fldChar w:fldCharType="separate"/>
      </w:r>
      <w:r w:rsidR="00D12800">
        <w:rPr>
          <w:noProof/>
        </w:rPr>
        <w:t>7-4</w:t>
      </w:r>
      <w:r>
        <w:rPr>
          <w:noProof/>
        </w:rPr>
        <w:fldChar w:fldCharType="end"/>
      </w:r>
    </w:p>
    <w:p w14:paraId="1CD6E3E9"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7.17.</w:t>
      </w:r>
      <w:r>
        <w:rPr>
          <w:rFonts w:asciiTheme="minorHAnsi" w:eastAsiaTheme="minorEastAsia" w:hAnsiTheme="minorHAnsi" w:cstheme="minorBidi"/>
          <w:b w:val="0"/>
          <w:noProof/>
          <w:sz w:val="24"/>
          <w:szCs w:val="24"/>
          <w:lang w:eastAsia="ja-JP"/>
        </w:rPr>
        <w:tab/>
      </w:r>
      <w:r>
        <w:rPr>
          <w:noProof/>
        </w:rPr>
        <w:t>Multiple Server Queue with Two Types of Customers</w:t>
      </w:r>
      <w:r>
        <w:rPr>
          <w:noProof/>
        </w:rPr>
        <w:tab/>
      </w:r>
      <w:r>
        <w:rPr>
          <w:noProof/>
        </w:rPr>
        <w:fldChar w:fldCharType="begin"/>
      </w:r>
      <w:r>
        <w:rPr>
          <w:noProof/>
        </w:rPr>
        <w:instrText xml:space="preserve"> PAGEREF _Toc334109285 \h </w:instrText>
      </w:r>
      <w:r>
        <w:rPr>
          <w:noProof/>
        </w:rPr>
      </w:r>
      <w:r>
        <w:rPr>
          <w:noProof/>
        </w:rPr>
        <w:fldChar w:fldCharType="separate"/>
      </w:r>
      <w:r w:rsidR="00D12800">
        <w:rPr>
          <w:noProof/>
        </w:rPr>
        <w:t>7-4</w:t>
      </w:r>
      <w:r>
        <w:rPr>
          <w:noProof/>
        </w:rPr>
        <w:fldChar w:fldCharType="end"/>
      </w:r>
    </w:p>
    <w:p w14:paraId="7AF22D2B"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7.18.</w:t>
      </w:r>
      <w:r>
        <w:rPr>
          <w:rFonts w:asciiTheme="minorHAnsi" w:eastAsiaTheme="minorEastAsia" w:hAnsiTheme="minorHAnsi" w:cstheme="minorBidi"/>
          <w:b w:val="0"/>
          <w:noProof/>
          <w:sz w:val="24"/>
          <w:szCs w:val="24"/>
          <w:lang w:eastAsia="ja-JP"/>
        </w:rPr>
        <w:tab/>
      </w:r>
      <w:r>
        <w:rPr>
          <w:noProof/>
        </w:rPr>
        <w:t>Multiple Server Queue with Two Type of Customers and Two Types of Servers</w:t>
      </w:r>
      <w:r>
        <w:rPr>
          <w:noProof/>
        </w:rPr>
        <w:tab/>
      </w:r>
      <w:r>
        <w:rPr>
          <w:noProof/>
        </w:rPr>
        <w:fldChar w:fldCharType="begin"/>
      </w:r>
      <w:r>
        <w:rPr>
          <w:noProof/>
        </w:rPr>
        <w:instrText xml:space="preserve"> PAGEREF _Toc334109286 \h </w:instrText>
      </w:r>
      <w:r>
        <w:rPr>
          <w:noProof/>
        </w:rPr>
      </w:r>
      <w:r>
        <w:rPr>
          <w:noProof/>
        </w:rPr>
        <w:fldChar w:fldCharType="separate"/>
      </w:r>
      <w:r w:rsidR="00D12800">
        <w:rPr>
          <w:noProof/>
        </w:rPr>
        <w:t>7-4</w:t>
      </w:r>
      <w:r>
        <w:rPr>
          <w:noProof/>
        </w:rPr>
        <w:fldChar w:fldCharType="end"/>
      </w:r>
    </w:p>
    <w:p w14:paraId="37BBCE6C"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7.19.</w:t>
      </w:r>
      <w:r>
        <w:rPr>
          <w:rFonts w:asciiTheme="minorHAnsi" w:eastAsiaTheme="minorEastAsia" w:hAnsiTheme="minorHAnsi" w:cstheme="minorBidi"/>
          <w:b w:val="0"/>
          <w:noProof/>
          <w:sz w:val="24"/>
          <w:szCs w:val="24"/>
          <w:lang w:eastAsia="ja-JP"/>
        </w:rPr>
        <w:tab/>
      </w:r>
      <w:r>
        <w:rPr>
          <w:noProof/>
        </w:rPr>
        <w:t>Assembly Model</w:t>
      </w:r>
      <w:r>
        <w:rPr>
          <w:noProof/>
        </w:rPr>
        <w:tab/>
      </w:r>
      <w:r>
        <w:rPr>
          <w:noProof/>
        </w:rPr>
        <w:fldChar w:fldCharType="begin"/>
      </w:r>
      <w:r>
        <w:rPr>
          <w:noProof/>
        </w:rPr>
        <w:instrText xml:space="preserve"> PAGEREF _Toc334109287 \h </w:instrText>
      </w:r>
      <w:r>
        <w:rPr>
          <w:noProof/>
        </w:rPr>
      </w:r>
      <w:r>
        <w:rPr>
          <w:noProof/>
        </w:rPr>
        <w:fldChar w:fldCharType="separate"/>
      </w:r>
      <w:r w:rsidR="00D12800">
        <w:rPr>
          <w:noProof/>
        </w:rPr>
        <w:t>7-5</w:t>
      </w:r>
      <w:r>
        <w:rPr>
          <w:noProof/>
        </w:rPr>
        <w:fldChar w:fldCharType="end"/>
      </w:r>
    </w:p>
    <w:p w14:paraId="3AEACC3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7.20.</w:t>
      </w:r>
      <w:r>
        <w:rPr>
          <w:rFonts w:asciiTheme="minorHAnsi" w:eastAsiaTheme="minorEastAsia" w:hAnsiTheme="minorHAnsi" w:cstheme="minorBidi"/>
          <w:b w:val="0"/>
          <w:noProof/>
          <w:sz w:val="24"/>
          <w:szCs w:val="24"/>
          <w:lang w:eastAsia="ja-JP"/>
        </w:rPr>
        <w:tab/>
      </w:r>
      <w:r>
        <w:rPr>
          <w:noProof/>
        </w:rPr>
        <w:t>Two Types of Customers with Different Server Requirements</w:t>
      </w:r>
      <w:r>
        <w:rPr>
          <w:noProof/>
        </w:rPr>
        <w:tab/>
      </w:r>
      <w:r>
        <w:rPr>
          <w:noProof/>
        </w:rPr>
        <w:fldChar w:fldCharType="begin"/>
      </w:r>
      <w:r>
        <w:rPr>
          <w:noProof/>
        </w:rPr>
        <w:instrText xml:space="preserve"> PAGEREF _Toc334109288 \h </w:instrText>
      </w:r>
      <w:r>
        <w:rPr>
          <w:noProof/>
        </w:rPr>
      </w:r>
      <w:r>
        <w:rPr>
          <w:noProof/>
        </w:rPr>
        <w:fldChar w:fldCharType="separate"/>
      </w:r>
      <w:r w:rsidR="00D12800">
        <w:rPr>
          <w:noProof/>
        </w:rPr>
        <w:t>7-5</w:t>
      </w:r>
      <w:r>
        <w:rPr>
          <w:noProof/>
        </w:rPr>
        <w:fldChar w:fldCharType="end"/>
      </w:r>
    </w:p>
    <w:p w14:paraId="5CA84E2A"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7.21.</w:t>
      </w:r>
      <w:r>
        <w:rPr>
          <w:rFonts w:asciiTheme="minorHAnsi" w:eastAsiaTheme="minorEastAsia" w:hAnsiTheme="minorHAnsi" w:cstheme="minorBidi"/>
          <w:b w:val="0"/>
          <w:noProof/>
          <w:sz w:val="24"/>
          <w:szCs w:val="24"/>
          <w:lang w:eastAsia="ja-JP"/>
        </w:rPr>
        <w:tab/>
      </w:r>
      <w:r>
        <w:rPr>
          <w:noProof/>
        </w:rPr>
        <w:t>Round Robin CPU Model</w:t>
      </w:r>
      <w:r>
        <w:rPr>
          <w:noProof/>
        </w:rPr>
        <w:tab/>
      </w:r>
      <w:r>
        <w:rPr>
          <w:noProof/>
        </w:rPr>
        <w:fldChar w:fldCharType="begin"/>
      </w:r>
      <w:r>
        <w:rPr>
          <w:noProof/>
        </w:rPr>
        <w:instrText xml:space="preserve"> PAGEREF _Toc334109289 \h </w:instrText>
      </w:r>
      <w:r>
        <w:rPr>
          <w:noProof/>
        </w:rPr>
      </w:r>
      <w:r>
        <w:rPr>
          <w:noProof/>
        </w:rPr>
        <w:fldChar w:fldCharType="separate"/>
      </w:r>
      <w:r w:rsidR="00D12800">
        <w:rPr>
          <w:noProof/>
        </w:rPr>
        <w:t>7-5</w:t>
      </w:r>
      <w:r>
        <w:rPr>
          <w:noProof/>
        </w:rPr>
        <w:fldChar w:fldCharType="end"/>
      </w:r>
    </w:p>
    <w:p w14:paraId="3FCB7D58"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7.22.</w:t>
      </w:r>
      <w:r>
        <w:rPr>
          <w:rFonts w:asciiTheme="minorHAnsi" w:eastAsiaTheme="minorEastAsia" w:hAnsiTheme="minorHAnsi" w:cstheme="minorBidi"/>
          <w:b w:val="0"/>
          <w:noProof/>
          <w:sz w:val="24"/>
          <w:szCs w:val="24"/>
          <w:lang w:eastAsia="ja-JP"/>
        </w:rPr>
        <w:tab/>
      </w:r>
      <w:r>
        <w:rPr>
          <w:noProof/>
        </w:rPr>
        <w:t>Simple Inventory Model with Backordering</w:t>
      </w:r>
      <w:r>
        <w:rPr>
          <w:noProof/>
        </w:rPr>
        <w:tab/>
      </w:r>
      <w:r>
        <w:rPr>
          <w:noProof/>
        </w:rPr>
        <w:fldChar w:fldCharType="begin"/>
      </w:r>
      <w:r>
        <w:rPr>
          <w:noProof/>
        </w:rPr>
        <w:instrText xml:space="preserve"> PAGEREF _Toc334109290 \h </w:instrText>
      </w:r>
      <w:r>
        <w:rPr>
          <w:noProof/>
        </w:rPr>
      </w:r>
      <w:r>
        <w:rPr>
          <w:noProof/>
        </w:rPr>
        <w:fldChar w:fldCharType="separate"/>
      </w:r>
      <w:r w:rsidR="00D12800">
        <w:rPr>
          <w:noProof/>
        </w:rPr>
        <w:t>7-5</w:t>
      </w:r>
      <w:r>
        <w:rPr>
          <w:noProof/>
        </w:rPr>
        <w:fldChar w:fldCharType="end"/>
      </w:r>
    </w:p>
    <w:p w14:paraId="7C947BDF"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8.</w:t>
      </w:r>
      <w:r>
        <w:rPr>
          <w:rFonts w:asciiTheme="minorHAnsi" w:eastAsiaTheme="minorEastAsia" w:hAnsiTheme="minorHAnsi" w:cstheme="minorBidi"/>
          <w:b w:val="0"/>
          <w:noProof/>
          <w:lang w:eastAsia="ja-JP"/>
        </w:rPr>
        <w:tab/>
      </w:r>
      <w:r>
        <w:rPr>
          <w:noProof/>
        </w:rPr>
        <w:t>Event Graph Models and Simkit</w:t>
      </w:r>
      <w:r>
        <w:rPr>
          <w:noProof/>
        </w:rPr>
        <w:tab/>
      </w:r>
      <w:r>
        <w:rPr>
          <w:noProof/>
        </w:rPr>
        <w:fldChar w:fldCharType="begin"/>
      </w:r>
      <w:r>
        <w:rPr>
          <w:noProof/>
        </w:rPr>
        <w:instrText xml:space="preserve"> PAGEREF _Toc334109291 \h </w:instrText>
      </w:r>
      <w:r>
        <w:rPr>
          <w:noProof/>
        </w:rPr>
      </w:r>
      <w:r>
        <w:rPr>
          <w:noProof/>
        </w:rPr>
        <w:fldChar w:fldCharType="separate"/>
      </w:r>
      <w:r w:rsidR="00D12800">
        <w:rPr>
          <w:noProof/>
        </w:rPr>
        <w:t>8-1</w:t>
      </w:r>
      <w:r>
        <w:rPr>
          <w:noProof/>
        </w:rPr>
        <w:fldChar w:fldCharType="end"/>
      </w:r>
    </w:p>
    <w:p w14:paraId="6761113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8.1.</w:t>
      </w:r>
      <w:r>
        <w:rPr>
          <w:rFonts w:asciiTheme="minorHAnsi" w:eastAsiaTheme="minorEastAsia" w:hAnsiTheme="minorHAnsi" w:cstheme="minorBidi"/>
          <w:b w:val="0"/>
          <w:noProof/>
          <w:sz w:val="24"/>
          <w:szCs w:val="24"/>
          <w:lang w:eastAsia="ja-JP"/>
        </w:rPr>
        <w:tab/>
      </w:r>
      <w:r>
        <w:rPr>
          <w:noProof/>
        </w:rPr>
        <w:t>Basics</w:t>
      </w:r>
      <w:r>
        <w:rPr>
          <w:noProof/>
        </w:rPr>
        <w:tab/>
      </w:r>
      <w:r>
        <w:rPr>
          <w:noProof/>
        </w:rPr>
        <w:fldChar w:fldCharType="begin"/>
      </w:r>
      <w:r>
        <w:rPr>
          <w:noProof/>
        </w:rPr>
        <w:instrText xml:space="preserve"> PAGEREF _Toc334109292 \h </w:instrText>
      </w:r>
      <w:r>
        <w:rPr>
          <w:noProof/>
        </w:rPr>
      </w:r>
      <w:r>
        <w:rPr>
          <w:noProof/>
        </w:rPr>
        <w:fldChar w:fldCharType="separate"/>
      </w:r>
      <w:r w:rsidR="00D12800">
        <w:rPr>
          <w:noProof/>
        </w:rPr>
        <w:t>8-1</w:t>
      </w:r>
      <w:r>
        <w:rPr>
          <w:noProof/>
        </w:rPr>
        <w:fldChar w:fldCharType="end"/>
      </w:r>
    </w:p>
    <w:p w14:paraId="11DE914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8.1.1.</w:t>
      </w:r>
      <w:r>
        <w:rPr>
          <w:rFonts w:asciiTheme="minorHAnsi" w:eastAsiaTheme="minorEastAsia" w:hAnsiTheme="minorHAnsi" w:cstheme="minorBidi"/>
          <w:noProof/>
          <w:sz w:val="24"/>
          <w:szCs w:val="24"/>
          <w:lang w:eastAsia="ja-JP"/>
        </w:rPr>
        <w:tab/>
      </w:r>
      <w:r>
        <w:rPr>
          <w:noProof/>
        </w:rPr>
        <w:t>Example: Primitive State Variables</w:t>
      </w:r>
      <w:r>
        <w:rPr>
          <w:noProof/>
        </w:rPr>
        <w:tab/>
      </w:r>
      <w:r>
        <w:rPr>
          <w:noProof/>
        </w:rPr>
        <w:fldChar w:fldCharType="begin"/>
      </w:r>
      <w:r>
        <w:rPr>
          <w:noProof/>
        </w:rPr>
        <w:instrText xml:space="preserve"> PAGEREF _Toc334109293 \h </w:instrText>
      </w:r>
      <w:r>
        <w:rPr>
          <w:noProof/>
        </w:rPr>
      </w:r>
      <w:r>
        <w:rPr>
          <w:noProof/>
        </w:rPr>
        <w:fldChar w:fldCharType="separate"/>
      </w:r>
      <w:r w:rsidR="00D12800">
        <w:rPr>
          <w:noProof/>
        </w:rPr>
        <w:t>8-2</w:t>
      </w:r>
      <w:r>
        <w:rPr>
          <w:noProof/>
        </w:rPr>
        <w:fldChar w:fldCharType="end"/>
      </w:r>
    </w:p>
    <w:p w14:paraId="2276FA0D"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8.2.</w:t>
      </w:r>
      <w:r>
        <w:rPr>
          <w:rFonts w:asciiTheme="minorHAnsi" w:eastAsiaTheme="minorEastAsia" w:hAnsiTheme="minorHAnsi" w:cstheme="minorBidi"/>
          <w:b w:val="0"/>
          <w:noProof/>
          <w:sz w:val="24"/>
          <w:szCs w:val="24"/>
          <w:lang w:eastAsia="ja-JP"/>
        </w:rPr>
        <w:tab/>
      </w:r>
      <w:r>
        <w:rPr>
          <w:noProof/>
        </w:rPr>
        <w:t>Scheduling Edge Options</w:t>
      </w:r>
      <w:r>
        <w:rPr>
          <w:noProof/>
        </w:rPr>
        <w:tab/>
      </w:r>
      <w:r>
        <w:rPr>
          <w:noProof/>
        </w:rPr>
        <w:fldChar w:fldCharType="begin"/>
      </w:r>
      <w:r>
        <w:rPr>
          <w:noProof/>
        </w:rPr>
        <w:instrText xml:space="preserve"> PAGEREF _Toc334109294 \h </w:instrText>
      </w:r>
      <w:r>
        <w:rPr>
          <w:noProof/>
        </w:rPr>
      </w:r>
      <w:r>
        <w:rPr>
          <w:noProof/>
        </w:rPr>
        <w:fldChar w:fldCharType="separate"/>
      </w:r>
      <w:r w:rsidR="00D12800">
        <w:rPr>
          <w:noProof/>
        </w:rPr>
        <w:t>8-3</w:t>
      </w:r>
      <w:r>
        <w:rPr>
          <w:noProof/>
        </w:rPr>
        <w:fldChar w:fldCharType="end"/>
      </w:r>
    </w:p>
    <w:p w14:paraId="4963883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8.2.1.</w:t>
      </w:r>
      <w:r>
        <w:rPr>
          <w:rFonts w:asciiTheme="minorHAnsi" w:eastAsiaTheme="minorEastAsia" w:hAnsiTheme="minorHAnsi" w:cstheme="minorBidi"/>
          <w:noProof/>
          <w:sz w:val="24"/>
          <w:szCs w:val="24"/>
          <w:lang w:eastAsia="ja-JP"/>
        </w:rPr>
        <w:tab/>
      </w:r>
      <w:r>
        <w:rPr>
          <w:noProof/>
        </w:rPr>
        <w:t>Simplest Scheduling Edge</w:t>
      </w:r>
      <w:r>
        <w:rPr>
          <w:noProof/>
        </w:rPr>
        <w:tab/>
      </w:r>
      <w:r>
        <w:rPr>
          <w:noProof/>
        </w:rPr>
        <w:fldChar w:fldCharType="begin"/>
      </w:r>
      <w:r>
        <w:rPr>
          <w:noProof/>
        </w:rPr>
        <w:instrText xml:space="preserve"> PAGEREF _Toc334109295 \h </w:instrText>
      </w:r>
      <w:r>
        <w:rPr>
          <w:noProof/>
        </w:rPr>
      </w:r>
      <w:r>
        <w:rPr>
          <w:noProof/>
        </w:rPr>
        <w:fldChar w:fldCharType="separate"/>
      </w:r>
      <w:r w:rsidR="00D12800">
        <w:rPr>
          <w:noProof/>
        </w:rPr>
        <w:t>8-3</w:t>
      </w:r>
      <w:r>
        <w:rPr>
          <w:noProof/>
        </w:rPr>
        <w:fldChar w:fldCharType="end"/>
      </w:r>
    </w:p>
    <w:p w14:paraId="0A6E328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8.2.2.</w:t>
      </w:r>
      <w:r>
        <w:rPr>
          <w:rFonts w:asciiTheme="minorHAnsi" w:eastAsiaTheme="minorEastAsia" w:hAnsiTheme="minorHAnsi" w:cstheme="minorBidi"/>
          <w:noProof/>
          <w:sz w:val="24"/>
          <w:szCs w:val="24"/>
          <w:lang w:eastAsia="ja-JP"/>
        </w:rPr>
        <w:tab/>
      </w:r>
      <w:r>
        <w:rPr>
          <w:noProof/>
        </w:rPr>
        <w:t>Scheduling Edge with Boolean Condition</w:t>
      </w:r>
      <w:r>
        <w:rPr>
          <w:noProof/>
        </w:rPr>
        <w:tab/>
      </w:r>
      <w:r>
        <w:rPr>
          <w:noProof/>
        </w:rPr>
        <w:fldChar w:fldCharType="begin"/>
      </w:r>
      <w:r>
        <w:rPr>
          <w:noProof/>
        </w:rPr>
        <w:instrText xml:space="preserve"> PAGEREF _Toc334109296 \h </w:instrText>
      </w:r>
      <w:r>
        <w:rPr>
          <w:noProof/>
        </w:rPr>
      </w:r>
      <w:r>
        <w:rPr>
          <w:noProof/>
        </w:rPr>
        <w:fldChar w:fldCharType="separate"/>
      </w:r>
      <w:r w:rsidR="00D12800">
        <w:rPr>
          <w:noProof/>
        </w:rPr>
        <w:t>8-3</w:t>
      </w:r>
      <w:r>
        <w:rPr>
          <w:noProof/>
        </w:rPr>
        <w:fldChar w:fldCharType="end"/>
      </w:r>
    </w:p>
    <w:p w14:paraId="40951885"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8.2.3.</w:t>
      </w:r>
      <w:r>
        <w:rPr>
          <w:rFonts w:asciiTheme="minorHAnsi" w:eastAsiaTheme="minorEastAsia" w:hAnsiTheme="minorHAnsi" w:cstheme="minorBidi"/>
          <w:noProof/>
          <w:sz w:val="24"/>
          <w:szCs w:val="24"/>
          <w:lang w:eastAsia="ja-JP"/>
        </w:rPr>
        <w:tab/>
      </w:r>
      <w:r>
        <w:rPr>
          <w:noProof/>
        </w:rPr>
        <w:t>Scheduling Edge with Priority</w:t>
      </w:r>
      <w:r>
        <w:rPr>
          <w:noProof/>
        </w:rPr>
        <w:tab/>
      </w:r>
      <w:r>
        <w:rPr>
          <w:noProof/>
        </w:rPr>
        <w:fldChar w:fldCharType="begin"/>
      </w:r>
      <w:r>
        <w:rPr>
          <w:noProof/>
        </w:rPr>
        <w:instrText xml:space="preserve"> PAGEREF _Toc334109297 \h </w:instrText>
      </w:r>
      <w:r>
        <w:rPr>
          <w:noProof/>
        </w:rPr>
      </w:r>
      <w:r>
        <w:rPr>
          <w:noProof/>
        </w:rPr>
        <w:fldChar w:fldCharType="separate"/>
      </w:r>
      <w:r w:rsidR="00D12800">
        <w:rPr>
          <w:noProof/>
        </w:rPr>
        <w:t>8-4</w:t>
      </w:r>
      <w:r>
        <w:rPr>
          <w:noProof/>
        </w:rPr>
        <w:fldChar w:fldCharType="end"/>
      </w:r>
    </w:p>
    <w:p w14:paraId="32DA77FD"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8.2.4.</w:t>
      </w:r>
      <w:r>
        <w:rPr>
          <w:rFonts w:asciiTheme="minorHAnsi" w:eastAsiaTheme="minorEastAsia" w:hAnsiTheme="minorHAnsi" w:cstheme="minorBidi"/>
          <w:noProof/>
          <w:sz w:val="24"/>
          <w:szCs w:val="24"/>
          <w:lang w:eastAsia="ja-JP"/>
        </w:rPr>
        <w:tab/>
      </w:r>
      <w:r>
        <w:rPr>
          <w:noProof/>
        </w:rPr>
        <w:t>Scheduling Edge with Argument</w:t>
      </w:r>
      <w:r>
        <w:rPr>
          <w:noProof/>
        </w:rPr>
        <w:tab/>
      </w:r>
      <w:r>
        <w:rPr>
          <w:noProof/>
        </w:rPr>
        <w:fldChar w:fldCharType="begin"/>
      </w:r>
      <w:r>
        <w:rPr>
          <w:noProof/>
        </w:rPr>
        <w:instrText xml:space="preserve"> PAGEREF _Toc334109298 \h </w:instrText>
      </w:r>
      <w:r>
        <w:rPr>
          <w:noProof/>
        </w:rPr>
      </w:r>
      <w:r>
        <w:rPr>
          <w:noProof/>
        </w:rPr>
        <w:fldChar w:fldCharType="separate"/>
      </w:r>
      <w:r w:rsidR="00D12800">
        <w:rPr>
          <w:noProof/>
        </w:rPr>
        <w:t>8-4</w:t>
      </w:r>
      <w:r>
        <w:rPr>
          <w:noProof/>
        </w:rPr>
        <w:fldChar w:fldCharType="end"/>
      </w:r>
    </w:p>
    <w:p w14:paraId="0239FE4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8.2.5.</w:t>
      </w:r>
      <w:r>
        <w:rPr>
          <w:rFonts w:asciiTheme="minorHAnsi" w:eastAsiaTheme="minorEastAsia" w:hAnsiTheme="minorHAnsi" w:cstheme="minorBidi"/>
          <w:noProof/>
          <w:sz w:val="24"/>
          <w:szCs w:val="24"/>
          <w:lang w:eastAsia="ja-JP"/>
        </w:rPr>
        <w:tab/>
      </w:r>
      <w:r>
        <w:rPr>
          <w:noProof/>
        </w:rPr>
        <w:t>Scheduling Edge with Argument and Priority</w:t>
      </w:r>
      <w:r>
        <w:rPr>
          <w:noProof/>
        </w:rPr>
        <w:tab/>
      </w:r>
      <w:r>
        <w:rPr>
          <w:noProof/>
        </w:rPr>
        <w:fldChar w:fldCharType="begin"/>
      </w:r>
      <w:r>
        <w:rPr>
          <w:noProof/>
        </w:rPr>
        <w:instrText xml:space="preserve"> PAGEREF _Toc334109299 \h </w:instrText>
      </w:r>
      <w:r>
        <w:rPr>
          <w:noProof/>
        </w:rPr>
      </w:r>
      <w:r>
        <w:rPr>
          <w:noProof/>
        </w:rPr>
        <w:fldChar w:fldCharType="separate"/>
      </w:r>
      <w:r w:rsidR="00D12800">
        <w:rPr>
          <w:noProof/>
        </w:rPr>
        <w:t>8-5</w:t>
      </w:r>
      <w:r>
        <w:rPr>
          <w:noProof/>
        </w:rPr>
        <w:fldChar w:fldCharType="end"/>
      </w:r>
    </w:p>
    <w:p w14:paraId="05DD9E34"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8.2.6.</w:t>
      </w:r>
      <w:r>
        <w:rPr>
          <w:rFonts w:asciiTheme="minorHAnsi" w:eastAsiaTheme="minorEastAsia" w:hAnsiTheme="minorHAnsi" w:cstheme="minorBidi"/>
          <w:noProof/>
          <w:sz w:val="24"/>
          <w:szCs w:val="24"/>
          <w:lang w:eastAsia="ja-JP"/>
        </w:rPr>
        <w:tab/>
      </w:r>
      <w:r>
        <w:rPr>
          <w:noProof/>
        </w:rPr>
        <w:t>Scheduling Edge with Multiple Arguments</w:t>
      </w:r>
      <w:r>
        <w:rPr>
          <w:noProof/>
        </w:rPr>
        <w:tab/>
      </w:r>
      <w:r>
        <w:rPr>
          <w:noProof/>
        </w:rPr>
        <w:fldChar w:fldCharType="begin"/>
      </w:r>
      <w:r>
        <w:rPr>
          <w:noProof/>
        </w:rPr>
        <w:instrText xml:space="preserve"> PAGEREF _Toc334109300 \h </w:instrText>
      </w:r>
      <w:r>
        <w:rPr>
          <w:noProof/>
        </w:rPr>
      </w:r>
      <w:r>
        <w:rPr>
          <w:noProof/>
        </w:rPr>
        <w:fldChar w:fldCharType="separate"/>
      </w:r>
      <w:r w:rsidR="00D12800">
        <w:rPr>
          <w:noProof/>
        </w:rPr>
        <w:t>8-5</w:t>
      </w:r>
      <w:r>
        <w:rPr>
          <w:noProof/>
        </w:rPr>
        <w:fldChar w:fldCharType="end"/>
      </w:r>
    </w:p>
    <w:p w14:paraId="220AD64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8.3.</w:t>
      </w:r>
      <w:r>
        <w:rPr>
          <w:rFonts w:asciiTheme="minorHAnsi" w:eastAsiaTheme="minorEastAsia" w:hAnsiTheme="minorHAnsi" w:cstheme="minorBidi"/>
          <w:b w:val="0"/>
          <w:noProof/>
          <w:sz w:val="24"/>
          <w:szCs w:val="24"/>
          <w:lang w:eastAsia="ja-JP"/>
        </w:rPr>
        <w:tab/>
      </w:r>
      <w:r>
        <w:rPr>
          <w:noProof/>
        </w:rPr>
        <w:t>Canceling Edge Options</w:t>
      </w:r>
      <w:r>
        <w:rPr>
          <w:noProof/>
        </w:rPr>
        <w:tab/>
      </w:r>
      <w:r>
        <w:rPr>
          <w:noProof/>
        </w:rPr>
        <w:fldChar w:fldCharType="begin"/>
      </w:r>
      <w:r>
        <w:rPr>
          <w:noProof/>
        </w:rPr>
        <w:instrText xml:space="preserve"> PAGEREF _Toc334109301 \h </w:instrText>
      </w:r>
      <w:r>
        <w:rPr>
          <w:noProof/>
        </w:rPr>
      </w:r>
      <w:r>
        <w:rPr>
          <w:noProof/>
        </w:rPr>
        <w:fldChar w:fldCharType="separate"/>
      </w:r>
      <w:r w:rsidR="00D12800">
        <w:rPr>
          <w:noProof/>
        </w:rPr>
        <w:t>8-5</w:t>
      </w:r>
      <w:r>
        <w:rPr>
          <w:noProof/>
        </w:rPr>
        <w:fldChar w:fldCharType="end"/>
      </w:r>
    </w:p>
    <w:p w14:paraId="14CB6B2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8.3.1.</w:t>
      </w:r>
      <w:r>
        <w:rPr>
          <w:rFonts w:asciiTheme="minorHAnsi" w:eastAsiaTheme="minorEastAsia" w:hAnsiTheme="minorHAnsi" w:cstheme="minorBidi"/>
          <w:noProof/>
          <w:sz w:val="24"/>
          <w:szCs w:val="24"/>
          <w:lang w:eastAsia="ja-JP"/>
        </w:rPr>
        <w:tab/>
      </w:r>
      <w:r>
        <w:rPr>
          <w:noProof/>
        </w:rPr>
        <w:t>Simplest Case</w:t>
      </w:r>
      <w:r>
        <w:rPr>
          <w:noProof/>
        </w:rPr>
        <w:tab/>
      </w:r>
      <w:r>
        <w:rPr>
          <w:noProof/>
        </w:rPr>
        <w:fldChar w:fldCharType="begin"/>
      </w:r>
      <w:r>
        <w:rPr>
          <w:noProof/>
        </w:rPr>
        <w:instrText xml:space="preserve"> PAGEREF _Toc334109302 \h </w:instrText>
      </w:r>
      <w:r>
        <w:rPr>
          <w:noProof/>
        </w:rPr>
      </w:r>
      <w:r>
        <w:rPr>
          <w:noProof/>
        </w:rPr>
        <w:fldChar w:fldCharType="separate"/>
      </w:r>
      <w:r w:rsidR="00D12800">
        <w:rPr>
          <w:noProof/>
        </w:rPr>
        <w:t>8-6</w:t>
      </w:r>
      <w:r>
        <w:rPr>
          <w:noProof/>
        </w:rPr>
        <w:fldChar w:fldCharType="end"/>
      </w:r>
    </w:p>
    <w:p w14:paraId="5AD9998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8.3.2.</w:t>
      </w:r>
      <w:r>
        <w:rPr>
          <w:rFonts w:asciiTheme="minorHAnsi" w:eastAsiaTheme="minorEastAsia" w:hAnsiTheme="minorHAnsi" w:cstheme="minorBidi"/>
          <w:noProof/>
          <w:sz w:val="24"/>
          <w:szCs w:val="24"/>
          <w:lang w:eastAsia="ja-JP"/>
        </w:rPr>
        <w:tab/>
      </w:r>
      <w:r>
        <w:rPr>
          <w:noProof/>
        </w:rPr>
        <w:t>Canceling Edge with Boolean Condition</w:t>
      </w:r>
      <w:r>
        <w:rPr>
          <w:noProof/>
        </w:rPr>
        <w:tab/>
      </w:r>
      <w:r>
        <w:rPr>
          <w:noProof/>
        </w:rPr>
        <w:fldChar w:fldCharType="begin"/>
      </w:r>
      <w:r>
        <w:rPr>
          <w:noProof/>
        </w:rPr>
        <w:instrText xml:space="preserve"> PAGEREF _Toc334109303 \h </w:instrText>
      </w:r>
      <w:r>
        <w:rPr>
          <w:noProof/>
        </w:rPr>
      </w:r>
      <w:r>
        <w:rPr>
          <w:noProof/>
        </w:rPr>
        <w:fldChar w:fldCharType="separate"/>
      </w:r>
      <w:r w:rsidR="00D12800">
        <w:rPr>
          <w:noProof/>
        </w:rPr>
        <w:t>8-6</w:t>
      </w:r>
      <w:r>
        <w:rPr>
          <w:noProof/>
        </w:rPr>
        <w:fldChar w:fldCharType="end"/>
      </w:r>
    </w:p>
    <w:p w14:paraId="68E4C67F"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8.3.3.</w:t>
      </w:r>
      <w:r>
        <w:rPr>
          <w:rFonts w:asciiTheme="minorHAnsi" w:eastAsiaTheme="minorEastAsia" w:hAnsiTheme="minorHAnsi" w:cstheme="minorBidi"/>
          <w:noProof/>
          <w:sz w:val="24"/>
          <w:szCs w:val="24"/>
          <w:lang w:eastAsia="ja-JP"/>
        </w:rPr>
        <w:tab/>
      </w:r>
      <w:r>
        <w:rPr>
          <w:noProof/>
        </w:rPr>
        <w:t>Canceling Edge with Argument</w:t>
      </w:r>
      <w:r>
        <w:rPr>
          <w:noProof/>
        </w:rPr>
        <w:tab/>
      </w:r>
      <w:r>
        <w:rPr>
          <w:noProof/>
        </w:rPr>
        <w:fldChar w:fldCharType="begin"/>
      </w:r>
      <w:r>
        <w:rPr>
          <w:noProof/>
        </w:rPr>
        <w:instrText xml:space="preserve"> PAGEREF _Toc334109304 \h </w:instrText>
      </w:r>
      <w:r>
        <w:rPr>
          <w:noProof/>
        </w:rPr>
      </w:r>
      <w:r>
        <w:rPr>
          <w:noProof/>
        </w:rPr>
        <w:fldChar w:fldCharType="separate"/>
      </w:r>
      <w:r w:rsidR="00D12800">
        <w:rPr>
          <w:noProof/>
        </w:rPr>
        <w:t>8-6</w:t>
      </w:r>
      <w:r>
        <w:rPr>
          <w:noProof/>
        </w:rPr>
        <w:fldChar w:fldCharType="end"/>
      </w:r>
    </w:p>
    <w:p w14:paraId="2B9FD97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8.3.4.</w:t>
      </w:r>
      <w:r>
        <w:rPr>
          <w:rFonts w:asciiTheme="minorHAnsi" w:eastAsiaTheme="minorEastAsia" w:hAnsiTheme="minorHAnsi" w:cstheme="minorBidi"/>
          <w:noProof/>
          <w:sz w:val="24"/>
          <w:szCs w:val="24"/>
          <w:lang w:eastAsia="ja-JP"/>
        </w:rPr>
        <w:tab/>
      </w:r>
      <w:r>
        <w:rPr>
          <w:noProof/>
        </w:rPr>
        <w:t>Canceling Edge with Multiple Arguments</w:t>
      </w:r>
      <w:r>
        <w:rPr>
          <w:noProof/>
        </w:rPr>
        <w:tab/>
      </w:r>
      <w:r>
        <w:rPr>
          <w:noProof/>
        </w:rPr>
        <w:fldChar w:fldCharType="begin"/>
      </w:r>
      <w:r>
        <w:rPr>
          <w:noProof/>
        </w:rPr>
        <w:instrText xml:space="preserve"> PAGEREF _Toc334109305 \h </w:instrText>
      </w:r>
      <w:r>
        <w:rPr>
          <w:noProof/>
        </w:rPr>
      </w:r>
      <w:r>
        <w:rPr>
          <w:noProof/>
        </w:rPr>
        <w:fldChar w:fldCharType="separate"/>
      </w:r>
      <w:r w:rsidR="00D12800">
        <w:rPr>
          <w:noProof/>
        </w:rPr>
        <w:t>8-7</w:t>
      </w:r>
      <w:r>
        <w:rPr>
          <w:noProof/>
        </w:rPr>
        <w:fldChar w:fldCharType="end"/>
      </w:r>
    </w:p>
    <w:p w14:paraId="2E678B1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8.4.</w:t>
      </w:r>
      <w:r>
        <w:rPr>
          <w:rFonts w:asciiTheme="minorHAnsi" w:eastAsiaTheme="minorEastAsia" w:hAnsiTheme="minorHAnsi" w:cstheme="minorBidi"/>
          <w:b w:val="0"/>
          <w:noProof/>
          <w:sz w:val="24"/>
          <w:szCs w:val="24"/>
          <w:lang w:eastAsia="ja-JP"/>
        </w:rPr>
        <w:tab/>
      </w:r>
      <w:r>
        <w:rPr>
          <w:noProof/>
        </w:rPr>
        <w:t>RandomVariates</w:t>
      </w:r>
      <w:r>
        <w:rPr>
          <w:noProof/>
        </w:rPr>
        <w:tab/>
      </w:r>
      <w:r>
        <w:rPr>
          <w:noProof/>
        </w:rPr>
        <w:fldChar w:fldCharType="begin"/>
      </w:r>
      <w:r>
        <w:rPr>
          <w:noProof/>
        </w:rPr>
        <w:instrText xml:space="preserve"> PAGEREF _Toc334109306 \h </w:instrText>
      </w:r>
      <w:r>
        <w:rPr>
          <w:noProof/>
        </w:rPr>
      </w:r>
      <w:r>
        <w:rPr>
          <w:noProof/>
        </w:rPr>
        <w:fldChar w:fldCharType="separate"/>
      </w:r>
      <w:r w:rsidR="00D12800">
        <w:rPr>
          <w:noProof/>
        </w:rPr>
        <w:t>8-7</w:t>
      </w:r>
      <w:r>
        <w:rPr>
          <w:noProof/>
        </w:rPr>
        <w:fldChar w:fldCharType="end"/>
      </w:r>
    </w:p>
    <w:p w14:paraId="554EF24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8.4.1.</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_Toc334109307 \h </w:instrText>
      </w:r>
      <w:r>
        <w:rPr>
          <w:noProof/>
        </w:rPr>
      </w:r>
      <w:r>
        <w:rPr>
          <w:noProof/>
        </w:rPr>
        <w:fldChar w:fldCharType="separate"/>
      </w:r>
      <w:r w:rsidR="00D12800">
        <w:rPr>
          <w:noProof/>
        </w:rPr>
        <w:t>8-7</w:t>
      </w:r>
      <w:r>
        <w:rPr>
          <w:noProof/>
        </w:rPr>
        <w:fldChar w:fldCharType="end"/>
      </w:r>
    </w:p>
    <w:p w14:paraId="50B1653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8.4.2.</w:t>
      </w:r>
      <w:r>
        <w:rPr>
          <w:rFonts w:asciiTheme="minorHAnsi" w:eastAsiaTheme="minorEastAsia" w:hAnsiTheme="minorHAnsi" w:cstheme="minorBidi"/>
          <w:noProof/>
          <w:sz w:val="24"/>
          <w:szCs w:val="24"/>
          <w:lang w:eastAsia="ja-JP"/>
        </w:rPr>
        <w:tab/>
      </w:r>
      <w:r>
        <w:rPr>
          <w:noProof/>
        </w:rPr>
        <w:t>User-Defined Random Variate Classes</w:t>
      </w:r>
      <w:r>
        <w:rPr>
          <w:noProof/>
        </w:rPr>
        <w:tab/>
      </w:r>
      <w:r>
        <w:rPr>
          <w:noProof/>
        </w:rPr>
        <w:fldChar w:fldCharType="begin"/>
      </w:r>
      <w:r>
        <w:rPr>
          <w:noProof/>
        </w:rPr>
        <w:instrText xml:space="preserve"> PAGEREF _Toc334109308 \h </w:instrText>
      </w:r>
      <w:r>
        <w:rPr>
          <w:noProof/>
        </w:rPr>
      </w:r>
      <w:r>
        <w:rPr>
          <w:noProof/>
        </w:rPr>
        <w:fldChar w:fldCharType="separate"/>
      </w:r>
      <w:r w:rsidR="00D12800">
        <w:rPr>
          <w:noProof/>
        </w:rPr>
        <w:t>8-8</w:t>
      </w:r>
      <w:r>
        <w:rPr>
          <w:noProof/>
        </w:rPr>
        <w:fldChar w:fldCharType="end"/>
      </w:r>
    </w:p>
    <w:p w14:paraId="408587A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8.5.</w:t>
      </w:r>
      <w:r>
        <w:rPr>
          <w:rFonts w:asciiTheme="minorHAnsi" w:eastAsiaTheme="minorEastAsia" w:hAnsiTheme="minorHAnsi" w:cstheme="minorBidi"/>
          <w:b w:val="0"/>
          <w:noProof/>
          <w:sz w:val="24"/>
          <w:szCs w:val="24"/>
          <w:lang w:eastAsia="ja-JP"/>
        </w:rPr>
        <w:tab/>
      </w:r>
      <w:r>
        <w:rPr>
          <w:noProof/>
        </w:rPr>
        <w:t>Event Graph Component Examples in Simkit</w:t>
      </w:r>
      <w:r>
        <w:rPr>
          <w:noProof/>
        </w:rPr>
        <w:tab/>
      </w:r>
      <w:r>
        <w:rPr>
          <w:noProof/>
        </w:rPr>
        <w:fldChar w:fldCharType="begin"/>
      </w:r>
      <w:r>
        <w:rPr>
          <w:noProof/>
        </w:rPr>
        <w:instrText xml:space="preserve"> PAGEREF _Toc334109309 \h </w:instrText>
      </w:r>
      <w:r>
        <w:rPr>
          <w:noProof/>
        </w:rPr>
      </w:r>
      <w:r>
        <w:rPr>
          <w:noProof/>
        </w:rPr>
        <w:fldChar w:fldCharType="separate"/>
      </w:r>
      <w:r w:rsidR="00D12800">
        <w:rPr>
          <w:noProof/>
        </w:rPr>
        <w:t>8-8</w:t>
      </w:r>
      <w:r>
        <w:rPr>
          <w:noProof/>
        </w:rPr>
        <w:fldChar w:fldCharType="end"/>
      </w:r>
    </w:p>
    <w:p w14:paraId="5DB24891"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8.5.1.</w:t>
      </w:r>
      <w:r>
        <w:rPr>
          <w:rFonts w:asciiTheme="minorHAnsi" w:eastAsiaTheme="minorEastAsia" w:hAnsiTheme="minorHAnsi" w:cstheme="minorBidi"/>
          <w:noProof/>
          <w:sz w:val="24"/>
          <w:szCs w:val="24"/>
          <w:lang w:eastAsia="ja-JP"/>
        </w:rPr>
        <w:tab/>
      </w:r>
      <w:r>
        <w:rPr>
          <w:noProof/>
        </w:rPr>
        <w:t>The Arrival Process</w:t>
      </w:r>
      <w:r>
        <w:rPr>
          <w:noProof/>
        </w:rPr>
        <w:tab/>
      </w:r>
      <w:r>
        <w:rPr>
          <w:noProof/>
        </w:rPr>
        <w:fldChar w:fldCharType="begin"/>
      </w:r>
      <w:r>
        <w:rPr>
          <w:noProof/>
        </w:rPr>
        <w:instrText xml:space="preserve"> PAGEREF _Toc334109310 \h </w:instrText>
      </w:r>
      <w:r>
        <w:rPr>
          <w:noProof/>
        </w:rPr>
      </w:r>
      <w:r>
        <w:rPr>
          <w:noProof/>
        </w:rPr>
        <w:fldChar w:fldCharType="separate"/>
      </w:r>
      <w:r w:rsidR="00D12800">
        <w:rPr>
          <w:noProof/>
        </w:rPr>
        <w:t>8-8</w:t>
      </w:r>
      <w:r>
        <w:rPr>
          <w:noProof/>
        </w:rPr>
        <w:fldChar w:fldCharType="end"/>
      </w:r>
    </w:p>
    <w:p w14:paraId="1B96CB4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lastRenderedPageBreak/>
        <w:t>8.5.2.</w:t>
      </w:r>
      <w:r>
        <w:rPr>
          <w:rFonts w:asciiTheme="minorHAnsi" w:eastAsiaTheme="minorEastAsia" w:hAnsiTheme="minorHAnsi" w:cstheme="minorBidi"/>
          <w:noProof/>
          <w:sz w:val="24"/>
          <w:szCs w:val="24"/>
          <w:lang w:eastAsia="ja-JP"/>
        </w:rPr>
        <w:tab/>
      </w:r>
      <w:r>
        <w:rPr>
          <w:noProof/>
        </w:rPr>
        <w:t>Multiple Server Queue Component</w:t>
      </w:r>
      <w:r>
        <w:rPr>
          <w:noProof/>
        </w:rPr>
        <w:tab/>
      </w:r>
      <w:r>
        <w:rPr>
          <w:noProof/>
        </w:rPr>
        <w:fldChar w:fldCharType="begin"/>
      </w:r>
      <w:r>
        <w:rPr>
          <w:noProof/>
        </w:rPr>
        <w:instrText xml:space="preserve"> PAGEREF _Toc334109311 \h </w:instrText>
      </w:r>
      <w:r>
        <w:rPr>
          <w:noProof/>
        </w:rPr>
      </w:r>
      <w:r>
        <w:rPr>
          <w:noProof/>
        </w:rPr>
        <w:fldChar w:fldCharType="separate"/>
      </w:r>
      <w:r w:rsidR="00D12800">
        <w:rPr>
          <w:noProof/>
        </w:rPr>
        <w:t>8-12</w:t>
      </w:r>
      <w:r>
        <w:rPr>
          <w:noProof/>
        </w:rPr>
        <w:fldChar w:fldCharType="end"/>
      </w:r>
    </w:p>
    <w:p w14:paraId="03012C27"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8.5.3.</w:t>
      </w:r>
      <w:r>
        <w:rPr>
          <w:rFonts w:asciiTheme="minorHAnsi" w:eastAsiaTheme="minorEastAsia" w:hAnsiTheme="minorHAnsi" w:cstheme="minorBidi"/>
          <w:noProof/>
          <w:sz w:val="24"/>
          <w:szCs w:val="24"/>
          <w:lang w:eastAsia="ja-JP"/>
        </w:rPr>
        <w:tab/>
      </w:r>
      <w:r>
        <w:rPr>
          <w:noProof/>
        </w:rPr>
        <w:t>EntityCreator</w:t>
      </w:r>
      <w:r>
        <w:rPr>
          <w:noProof/>
        </w:rPr>
        <w:tab/>
      </w:r>
      <w:r>
        <w:rPr>
          <w:noProof/>
        </w:rPr>
        <w:fldChar w:fldCharType="begin"/>
      </w:r>
      <w:r>
        <w:rPr>
          <w:noProof/>
        </w:rPr>
        <w:instrText xml:space="preserve"> PAGEREF _Toc334109312 \h </w:instrText>
      </w:r>
      <w:r>
        <w:rPr>
          <w:noProof/>
        </w:rPr>
      </w:r>
      <w:r>
        <w:rPr>
          <w:noProof/>
        </w:rPr>
        <w:fldChar w:fldCharType="separate"/>
      </w:r>
      <w:r w:rsidR="00D12800">
        <w:rPr>
          <w:noProof/>
        </w:rPr>
        <w:t>8-13</w:t>
      </w:r>
      <w:r>
        <w:rPr>
          <w:noProof/>
        </w:rPr>
        <w:fldChar w:fldCharType="end"/>
      </w:r>
    </w:p>
    <w:p w14:paraId="5F0780F9"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8.5.4.</w:t>
      </w:r>
      <w:r>
        <w:rPr>
          <w:rFonts w:asciiTheme="minorHAnsi" w:eastAsiaTheme="minorEastAsia" w:hAnsiTheme="minorHAnsi" w:cstheme="minorBidi"/>
          <w:noProof/>
          <w:sz w:val="24"/>
          <w:szCs w:val="24"/>
          <w:lang w:eastAsia="ja-JP"/>
        </w:rPr>
        <w:tab/>
      </w:r>
      <w:r>
        <w:rPr>
          <w:noProof/>
        </w:rPr>
        <w:t>Nested For Loop</w:t>
      </w:r>
      <w:r>
        <w:rPr>
          <w:noProof/>
        </w:rPr>
        <w:tab/>
      </w:r>
      <w:r>
        <w:rPr>
          <w:noProof/>
        </w:rPr>
        <w:fldChar w:fldCharType="begin"/>
      </w:r>
      <w:r>
        <w:rPr>
          <w:noProof/>
        </w:rPr>
        <w:instrText xml:space="preserve"> PAGEREF _Toc334109313 \h </w:instrText>
      </w:r>
      <w:r>
        <w:rPr>
          <w:noProof/>
        </w:rPr>
      </w:r>
      <w:r>
        <w:rPr>
          <w:noProof/>
        </w:rPr>
        <w:fldChar w:fldCharType="separate"/>
      </w:r>
      <w:r w:rsidR="00D12800">
        <w:rPr>
          <w:noProof/>
        </w:rPr>
        <w:t>8-13</w:t>
      </w:r>
      <w:r>
        <w:rPr>
          <w:noProof/>
        </w:rPr>
        <w:fldChar w:fldCharType="end"/>
      </w:r>
    </w:p>
    <w:p w14:paraId="3DEBC22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8.6.</w:t>
      </w:r>
      <w:r>
        <w:rPr>
          <w:rFonts w:asciiTheme="minorHAnsi" w:eastAsiaTheme="minorEastAsia" w:hAnsiTheme="minorHAnsi" w:cstheme="minorBidi"/>
          <w:b w:val="0"/>
          <w:noProof/>
          <w:sz w:val="24"/>
          <w:szCs w:val="24"/>
          <w:lang w:eastAsia="ja-JP"/>
        </w:rPr>
        <w:tab/>
      </w:r>
      <w:r>
        <w:rPr>
          <w:noProof/>
        </w:rPr>
        <w:t>Discussion</w:t>
      </w:r>
      <w:r>
        <w:rPr>
          <w:noProof/>
        </w:rPr>
        <w:tab/>
      </w:r>
      <w:r>
        <w:rPr>
          <w:noProof/>
        </w:rPr>
        <w:fldChar w:fldCharType="begin"/>
      </w:r>
      <w:r>
        <w:rPr>
          <w:noProof/>
        </w:rPr>
        <w:instrText xml:space="preserve"> PAGEREF _Toc334109314 \h </w:instrText>
      </w:r>
      <w:r>
        <w:rPr>
          <w:noProof/>
        </w:rPr>
      </w:r>
      <w:r>
        <w:rPr>
          <w:noProof/>
        </w:rPr>
        <w:fldChar w:fldCharType="separate"/>
      </w:r>
      <w:r w:rsidR="00D12800">
        <w:rPr>
          <w:noProof/>
        </w:rPr>
        <w:t>8-15</w:t>
      </w:r>
      <w:r>
        <w:rPr>
          <w:noProof/>
        </w:rPr>
        <w:fldChar w:fldCharType="end"/>
      </w:r>
    </w:p>
    <w:p w14:paraId="1883252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8.7.</w:t>
      </w:r>
      <w:r>
        <w:rPr>
          <w:rFonts w:asciiTheme="minorHAnsi" w:eastAsiaTheme="minorEastAsia" w:hAnsiTheme="minorHAnsi" w:cstheme="minorBidi"/>
          <w:b w:val="0"/>
          <w:noProof/>
          <w:sz w:val="24"/>
          <w:szCs w:val="24"/>
          <w:lang w:eastAsia="ja-JP"/>
        </w:rPr>
        <w:tab/>
      </w:r>
      <w:r>
        <w:rPr>
          <w:noProof/>
        </w:rPr>
        <w:t>Creating and Executing a Model in Simkit</w:t>
      </w:r>
      <w:r>
        <w:rPr>
          <w:noProof/>
        </w:rPr>
        <w:tab/>
      </w:r>
      <w:r>
        <w:rPr>
          <w:noProof/>
        </w:rPr>
        <w:fldChar w:fldCharType="begin"/>
      </w:r>
      <w:r>
        <w:rPr>
          <w:noProof/>
        </w:rPr>
        <w:instrText xml:space="preserve"> PAGEREF _Toc334109315 \h </w:instrText>
      </w:r>
      <w:r>
        <w:rPr>
          <w:noProof/>
        </w:rPr>
      </w:r>
      <w:r>
        <w:rPr>
          <w:noProof/>
        </w:rPr>
        <w:fldChar w:fldCharType="separate"/>
      </w:r>
      <w:r w:rsidR="00D12800">
        <w:rPr>
          <w:noProof/>
        </w:rPr>
        <w:t>8-15</w:t>
      </w:r>
      <w:r>
        <w:rPr>
          <w:noProof/>
        </w:rPr>
        <w:fldChar w:fldCharType="end"/>
      </w:r>
    </w:p>
    <w:p w14:paraId="7A356012"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8.7.1.</w:t>
      </w:r>
      <w:r>
        <w:rPr>
          <w:rFonts w:asciiTheme="minorHAnsi" w:eastAsiaTheme="minorEastAsia" w:hAnsiTheme="minorHAnsi" w:cstheme="minorBidi"/>
          <w:noProof/>
          <w:sz w:val="24"/>
          <w:szCs w:val="24"/>
          <w:lang w:eastAsia="ja-JP"/>
        </w:rPr>
        <w:tab/>
      </w:r>
      <w:r>
        <w:rPr>
          <w:noProof/>
        </w:rPr>
        <w:t>ArrivalProcess Execution</w:t>
      </w:r>
      <w:r>
        <w:rPr>
          <w:noProof/>
        </w:rPr>
        <w:tab/>
      </w:r>
      <w:r>
        <w:rPr>
          <w:noProof/>
        </w:rPr>
        <w:fldChar w:fldCharType="begin"/>
      </w:r>
      <w:r>
        <w:rPr>
          <w:noProof/>
        </w:rPr>
        <w:instrText xml:space="preserve"> PAGEREF _Toc334109316 \h </w:instrText>
      </w:r>
      <w:r>
        <w:rPr>
          <w:noProof/>
        </w:rPr>
      </w:r>
      <w:r>
        <w:rPr>
          <w:noProof/>
        </w:rPr>
        <w:fldChar w:fldCharType="separate"/>
      </w:r>
      <w:r w:rsidR="00D12800">
        <w:rPr>
          <w:noProof/>
        </w:rPr>
        <w:t>8-15</w:t>
      </w:r>
      <w:r>
        <w:rPr>
          <w:noProof/>
        </w:rPr>
        <w:fldChar w:fldCharType="end"/>
      </w:r>
    </w:p>
    <w:p w14:paraId="6CB38BFF"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8.8.</w:t>
      </w:r>
      <w:r>
        <w:rPr>
          <w:rFonts w:asciiTheme="minorHAnsi" w:eastAsiaTheme="minorEastAsia" w:hAnsiTheme="minorHAnsi" w:cstheme="minorBidi"/>
          <w:b w:val="0"/>
          <w:noProof/>
          <w:sz w:val="24"/>
          <w:szCs w:val="24"/>
          <w:lang w:eastAsia="ja-JP"/>
        </w:rPr>
        <w:tab/>
      </w:r>
      <w:r>
        <w:rPr>
          <w:noProof/>
        </w:rPr>
        <w:t>Array Parameter and State Variables</w:t>
      </w:r>
      <w:r>
        <w:rPr>
          <w:noProof/>
        </w:rPr>
        <w:tab/>
      </w:r>
      <w:r>
        <w:rPr>
          <w:noProof/>
        </w:rPr>
        <w:fldChar w:fldCharType="begin"/>
      </w:r>
      <w:r>
        <w:rPr>
          <w:noProof/>
        </w:rPr>
        <w:instrText xml:space="preserve"> PAGEREF _Toc334109317 \h </w:instrText>
      </w:r>
      <w:r>
        <w:rPr>
          <w:noProof/>
        </w:rPr>
      </w:r>
      <w:r>
        <w:rPr>
          <w:noProof/>
        </w:rPr>
        <w:fldChar w:fldCharType="separate"/>
      </w:r>
      <w:r w:rsidR="00D12800">
        <w:rPr>
          <w:noProof/>
        </w:rPr>
        <w:t>8-17</w:t>
      </w:r>
      <w:r>
        <w:rPr>
          <w:noProof/>
        </w:rPr>
        <w:fldChar w:fldCharType="end"/>
      </w:r>
    </w:p>
    <w:p w14:paraId="3F0EA069"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8.9.</w:t>
      </w:r>
      <w:r>
        <w:rPr>
          <w:rFonts w:asciiTheme="minorHAnsi" w:eastAsiaTheme="minorEastAsia" w:hAnsiTheme="minorHAnsi" w:cstheme="minorBidi"/>
          <w:b w:val="0"/>
          <w:noProof/>
          <w:sz w:val="24"/>
          <w:szCs w:val="24"/>
          <w:lang w:eastAsia="ja-JP"/>
        </w:rPr>
        <w:tab/>
      </w:r>
      <w:r>
        <w:rPr>
          <w:noProof/>
        </w:rPr>
        <w:t>Subclassing Simkit Components</w:t>
      </w:r>
      <w:r>
        <w:rPr>
          <w:noProof/>
        </w:rPr>
        <w:tab/>
      </w:r>
      <w:r>
        <w:rPr>
          <w:noProof/>
        </w:rPr>
        <w:fldChar w:fldCharType="begin"/>
      </w:r>
      <w:r>
        <w:rPr>
          <w:noProof/>
        </w:rPr>
        <w:instrText xml:space="preserve"> PAGEREF _Toc334109318 \h </w:instrText>
      </w:r>
      <w:r>
        <w:rPr>
          <w:noProof/>
        </w:rPr>
      </w:r>
      <w:r>
        <w:rPr>
          <w:noProof/>
        </w:rPr>
        <w:fldChar w:fldCharType="separate"/>
      </w:r>
      <w:r w:rsidR="00D12800">
        <w:rPr>
          <w:noProof/>
        </w:rPr>
        <w:t>8-18</w:t>
      </w:r>
      <w:r>
        <w:rPr>
          <w:noProof/>
        </w:rPr>
        <w:fldChar w:fldCharType="end"/>
      </w:r>
    </w:p>
    <w:p w14:paraId="2F2CAFD7" w14:textId="77777777" w:rsidR="00AB3E20" w:rsidRDefault="00AB3E20">
      <w:pPr>
        <w:pStyle w:val="TOC1"/>
        <w:tabs>
          <w:tab w:val="left" w:pos="438"/>
          <w:tab w:val="right" w:leader="dot" w:pos="9350"/>
        </w:tabs>
        <w:rPr>
          <w:rFonts w:asciiTheme="minorHAnsi" w:eastAsiaTheme="minorEastAsia" w:hAnsiTheme="minorHAnsi" w:cstheme="minorBidi"/>
          <w:b w:val="0"/>
          <w:noProof/>
          <w:lang w:eastAsia="ja-JP"/>
        </w:rPr>
      </w:pPr>
      <w:r>
        <w:rPr>
          <w:noProof/>
        </w:rPr>
        <w:t>9.</w:t>
      </w:r>
      <w:r>
        <w:rPr>
          <w:rFonts w:asciiTheme="minorHAnsi" w:eastAsiaTheme="minorEastAsia" w:hAnsiTheme="minorHAnsi" w:cstheme="minorBidi"/>
          <w:b w:val="0"/>
          <w:noProof/>
          <w:lang w:eastAsia="ja-JP"/>
        </w:rPr>
        <w:tab/>
      </w:r>
      <w:r>
        <w:rPr>
          <w:noProof/>
        </w:rPr>
        <w:t>Random Variate Generation</w:t>
      </w:r>
      <w:r>
        <w:rPr>
          <w:noProof/>
        </w:rPr>
        <w:tab/>
      </w:r>
      <w:r>
        <w:rPr>
          <w:noProof/>
        </w:rPr>
        <w:fldChar w:fldCharType="begin"/>
      </w:r>
      <w:r>
        <w:rPr>
          <w:noProof/>
        </w:rPr>
        <w:instrText xml:space="preserve"> PAGEREF _Toc334109319 \h </w:instrText>
      </w:r>
      <w:r>
        <w:rPr>
          <w:noProof/>
        </w:rPr>
      </w:r>
      <w:r>
        <w:rPr>
          <w:noProof/>
        </w:rPr>
        <w:fldChar w:fldCharType="separate"/>
      </w:r>
      <w:r w:rsidR="00D12800">
        <w:rPr>
          <w:noProof/>
        </w:rPr>
        <w:t>9-1</w:t>
      </w:r>
      <w:r>
        <w:rPr>
          <w:noProof/>
        </w:rPr>
        <w:fldChar w:fldCharType="end"/>
      </w:r>
    </w:p>
    <w:p w14:paraId="6062A0D2"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9.1.</w:t>
      </w:r>
      <w:r>
        <w:rPr>
          <w:rFonts w:asciiTheme="minorHAnsi" w:eastAsiaTheme="minorEastAsia" w:hAnsiTheme="minorHAnsi" w:cstheme="minorBidi"/>
          <w:b w:val="0"/>
          <w:noProof/>
          <w:sz w:val="24"/>
          <w:szCs w:val="24"/>
          <w:lang w:eastAsia="ja-JP"/>
        </w:rPr>
        <w:tab/>
      </w:r>
      <w:r>
        <w:rPr>
          <w:noProof/>
        </w:rPr>
        <w:t>Introduction</w:t>
      </w:r>
      <w:r>
        <w:rPr>
          <w:noProof/>
        </w:rPr>
        <w:tab/>
      </w:r>
      <w:r>
        <w:rPr>
          <w:noProof/>
        </w:rPr>
        <w:fldChar w:fldCharType="begin"/>
      </w:r>
      <w:r>
        <w:rPr>
          <w:noProof/>
        </w:rPr>
        <w:instrText xml:space="preserve"> PAGEREF _Toc334109320 \h </w:instrText>
      </w:r>
      <w:r>
        <w:rPr>
          <w:noProof/>
        </w:rPr>
      </w:r>
      <w:r>
        <w:rPr>
          <w:noProof/>
        </w:rPr>
        <w:fldChar w:fldCharType="separate"/>
      </w:r>
      <w:r w:rsidR="00D12800">
        <w:rPr>
          <w:noProof/>
        </w:rPr>
        <w:t>9-1</w:t>
      </w:r>
      <w:r>
        <w:rPr>
          <w:noProof/>
        </w:rPr>
        <w:fldChar w:fldCharType="end"/>
      </w:r>
    </w:p>
    <w:p w14:paraId="42C090B3"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9.2.</w:t>
      </w:r>
      <w:r>
        <w:rPr>
          <w:rFonts w:asciiTheme="minorHAnsi" w:eastAsiaTheme="minorEastAsia" w:hAnsiTheme="minorHAnsi" w:cstheme="minorBidi"/>
          <w:b w:val="0"/>
          <w:noProof/>
          <w:sz w:val="24"/>
          <w:szCs w:val="24"/>
          <w:lang w:eastAsia="ja-JP"/>
        </w:rPr>
        <w:tab/>
      </w:r>
      <w:r>
        <w:rPr>
          <w:noProof/>
        </w:rPr>
        <w:t>The Basic Problem</w:t>
      </w:r>
      <w:r>
        <w:rPr>
          <w:noProof/>
        </w:rPr>
        <w:tab/>
      </w:r>
      <w:r>
        <w:rPr>
          <w:noProof/>
        </w:rPr>
        <w:fldChar w:fldCharType="begin"/>
      </w:r>
      <w:r>
        <w:rPr>
          <w:noProof/>
        </w:rPr>
        <w:instrText xml:space="preserve"> PAGEREF _Toc334109321 \h </w:instrText>
      </w:r>
      <w:r>
        <w:rPr>
          <w:noProof/>
        </w:rPr>
      </w:r>
      <w:r>
        <w:rPr>
          <w:noProof/>
        </w:rPr>
        <w:fldChar w:fldCharType="separate"/>
      </w:r>
      <w:r w:rsidR="00D12800">
        <w:rPr>
          <w:noProof/>
        </w:rPr>
        <w:t>9-1</w:t>
      </w:r>
      <w:r>
        <w:rPr>
          <w:noProof/>
        </w:rPr>
        <w:fldChar w:fldCharType="end"/>
      </w:r>
    </w:p>
    <w:p w14:paraId="707BF8E4"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9.3.</w:t>
      </w:r>
      <w:r>
        <w:rPr>
          <w:rFonts w:asciiTheme="minorHAnsi" w:eastAsiaTheme="minorEastAsia" w:hAnsiTheme="minorHAnsi" w:cstheme="minorBidi"/>
          <w:b w:val="0"/>
          <w:noProof/>
          <w:sz w:val="24"/>
          <w:szCs w:val="24"/>
          <w:lang w:eastAsia="ja-JP"/>
        </w:rPr>
        <w:tab/>
      </w:r>
      <w:r>
        <w:rPr>
          <w:noProof/>
        </w:rPr>
        <w:t>Inverse Transform Method</w:t>
      </w:r>
      <w:r>
        <w:rPr>
          <w:noProof/>
        </w:rPr>
        <w:tab/>
      </w:r>
      <w:r>
        <w:rPr>
          <w:noProof/>
        </w:rPr>
        <w:fldChar w:fldCharType="begin"/>
      </w:r>
      <w:r>
        <w:rPr>
          <w:noProof/>
        </w:rPr>
        <w:instrText xml:space="preserve"> PAGEREF _Toc334109322 \h </w:instrText>
      </w:r>
      <w:r>
        <w:rPr>
          <w:noProof/>
        </w:rPr>
      </w:r>
      <w:r>
        <w:rPr>
          <w:noProof/>
        </w:rPr>
        <w:fldChar w:fldCharType="separate"/>
      </w:r>
      <w:r w:rsidR="00D12800">
        <w:rPr>
          <w:noProof/>
        </w:rPr>
        <w:t>9-1</w:t>
      </w:r>
      <w:r>
        <w:rPr>
          <w:noProof/>
        </w:rPr>
        <w:fldChar w:fldCharType="end"/>
      </w:r>
    </w:p>
    <w:p w14:paraId="5F08492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_Toc334109323 \h </w:instrText>
      </w:r>
      <w:r>
        <w:rPr>
          <w:noProof/>
        </w:rPr>
      </w:r>
      <w:r>
        <w:rPr>
          <w:noProof/>
        </w:rPr>
        <w:fldChar w:fldCharType="separate"/>
      </w:r>
      <w:r w:rsidR="00D12800">
        <w:rPr>
          <w:noProof/>
        </w:rPr>
        <w:t>9-1</w:t>
      </w:r>
      <w:r>
        <w:rPr>
          <w:noProof/>
        </w:rPr>
        <w:fldChar w:fldCharType="end"/>
      </w:r>
    </w:p>
    <w:p w14:paraId="5BEC110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_Toc334109324 \h </w:instrText>
      </w:r>
      <w:r>
        <w:rPr>
          <w:noProof/>
        </w:rPr>
      </w:r>
      <w:r>
        <w:rPr>
          <w:noProof/>
        </w:rPr>
        <w:fldChar w:fldCharType="separate"/>
      </w:r>
      <w:r w:rsidR="00D12800">
        <w:rPr>
          <w:noProof/>
        </w:rPr>
        <w:t>9-2</w:t>
      </w:r>
      <w:r>
        <w:rPr>
          <w:noProof/>
        </w:rPr>
        <w:fldChar w:fldCharType="end"/>
      </w:r>
    </w:p>
    <w:p w14:paraId="0A56E110"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9.3.3.</w:t>
      </w:r>
      <w:r>
        <w:rPr>
          <w:rFonts w:asciiTheme="minorHAnsi" w:eastAsiaTheme="minorEastAsia" w:hAnsiTheme="minorHAnsi" w:cstheme="minorBidi"/>
          <w:noProof/>
          <w:sz w:val="24"/>
          <w:szCs w:val="24"/>
          <w:lang w:eastAsia="ja-JP"/>
        </w:rPr>
        <w:tab/>
      </w:r>
      <w:r>
        <w:rPr>
          <w:noProof/>
        </w:rPr>
        <w:t>General Discrete Distributions</w:t>
      </w:r>
      <w:r>
        <w:rPr>
          <w:noProof/>
        </w:rPr>
        <w:tab/>
      </w:r>
      <w:r>
        <w:rPr>
          <w:noProof/>
        </w:rPr>
        <w:fldChar w:fldCharType="begin"/>
      </w:r>
      <w:r>
        <w:rPr>
          <w:noProof/>
        </w:rPr>
        <w:instrText xml:space="preserve"> PAGEREF _Toc334109325 \h </w:instrText>
      </w:r>
      <w:r>
        <w:rPr>
          <w:noProof/>
        </w:rPr>
      </w:r>
      <w:r>
        <w:rPr>
          <w:noProof/>
        </w:rPr>
        <w:fldChar w:fldCharType="separate"/>
      </w:r>
      <w:r w:rsidR="00D12800">
        <w:rPr>
          <w:noProof/>
        </w:rPr>
        <w:t>9-8</w:t>
      </w:r>
      <w:r>
        <w:rPr>
          <w:noProof/>
        </w:rPr>
        <w:fldChar w:fldCharType="end"/>
      </w:r>
    </w:p>
    <w:p w14:paraId="4204E546"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9.3.4.</w:t>
      </w:r>
      <w:r>
        <w:rPr>
          <w:rFonts w:asciiTheme="minorHAnsi" w:eastAsiaTheme="minorEastAsia" w:hAnsiTheme="minorHAnsi" w:cstheme="minorBidi"/>
          <w:noProof/>
          <w:sz w:val="24"/>
          <w:szCs w:val="24"/>
          <w:lang w:eastAsia="ja-JP"/>
        </w:rPr>
        <w:tab/>
      </w:r>
      <w:r>
        <w:rPr>
          <w:noProof/>
        </w:rPr>
        <w:t>Functions of Random Variates</w:t>
      </w:r>
      <w:r>
        <w:rPr>
          <w:noProof/>
        </w:rPr>
        <w:tab/>
      </w:r>
      <w:r>
        <w:rPr>
          <w:noProof/>
        </w:rPr>
        <w:fldChar w:fldCharType="begin"/>
      </w:r>
      <w:r>
        <w:rPr>
          <w:noProof/>
        </w:rPr>
        <w:instrText xml:space="preserve"> PAGEREF _Toc334109326 \h </w:instrText>
      </w:r>
      <w:r>
        <w:rPr>
          <w:noProof/>
        </w:rPr>
      </w:r>
      <w:r>
        <w:rPr>
          <w:noProof/>
        </w:rPr>
        <w:fldChar w:fldCharType="separate"/>
      </w:r>
      <w:r w:rsidR="00D12800">
        <w:rPr>
          <w:noProof/>
        </w:rPr>
        <w:t>9-9</w:t>
      </w:r>
      <w:r>
        <w:rPr>
          <w:noProof/>
        </w:rPr>
        <w:fldChar w:fldCharType="end"/>
      </w:r>
    </w:p>
    <w:p w14:paraId="50DC8CB0"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9.4.</w:t>
      </w:r>
      <w:r>
        <w:rPr>
          <w:rFonts w:asciiTheme="minorHAnsi" w:eastAsiaTheme="minorEastAsia" w:hAnsiTheme="minorHAnsi" w:cstheme="minorBidi"/>
          <w:b w:val="0"/>
          <w:noProof/>
          <w:sz w:val="24"/>
          <w:szCs w:val="24"/>
          <w:lang w:eastAsia="ja-JP"/>
        </w:rPr>
        <w:tab/>
      </w:r>
      <w:r>
        <w:rPr>
          <w:noProof/>
        </w:rPr>
        <w:t>Composition Method</w:t>
      </w:r>
      <w:r>
        <w:rPr>
          <w:noProof/>
        </w:rPr>
        <w:tab/>
      </w:r>
      <w:r>
        <w:rPr>
          <w:noProof/>
        </w:rPr>
        <w:fldChar w:fldCharType="begin"/>
      </w:r>
      <w:r>
        <w:rPr>
          <w:noProof/>
        </w:rPr>
        <w:instrText xml:space="preserve"> PAGEREF _Toc334109327 \h </w:instrText>
      </w:r>
      <w:r>
        <w:rPr>
          <w:noProof/>
        </w:rPr>
      </w:r>
      <w:r>
        <w:rPr>
          <w:noProof/>
        </w:rPr>
        <w:fldChar w:fldCharType="separate"/>
      </w:r>
      <w:r w:rsidR="00D12800">
        <w:rPr>
          <w:noProof/>
        </w:rPr>
        <w:t>9-9</w:t>
      </w:r>
      <w:r>
        <w:rPr>
          <w:noProof/>
        </w:rPr>
        <w:fldChar w:fldCharType="end"/>
      </w:r>
    </w:p>
    <w:p w14:paraId="380E291C"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9.4.1.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_Toc334109328 \h </w:instrText>
      </w:r>
      <w:r>
        <w:rPr>
          <w:noProof/>
        </w:rPr>
      </w:r>
      <w:r>
        <w:rPr>
          <w:noProof/>
        </w:rPr>
        <w:fldChar w:fldCharType="separate"/>
      </w:r>
      <w:r w:rsidR="00D12800">
        <w:rPr>
          <w:noProof/>
        </w:rPr>
        <w:t>9-9</w:t>
      </w:r>
      <w:r>
        <w:rPr>
          <w:noProof/>
        </w:rPr>
        <w:fldChar w:fldCharType="end"/>
      </w:r>
    </w:p>
    <w:p w14:paraId="124BE39A"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9.4.2.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_Toc334109329 \h </w:instrText>
      </w:r>
      <w:r>
        <w:rPr>
          <w:noProof/>
        </w:rPr>
      </w:r>
      <w:r>
        <w:rPr>
          <w:noProof/>
        </w:rPr>
        <w:fldChar w:fldCharType="separate"/>
      </w:r>
      <w:r w:rsidR="00D12800">
        <w:rPr>
          <w:noProof/>
        </w:rPr>
        <w:t>9-10</w:t>
      </w:r>
      <w:r>
        <w:rPr>
          <w:noProof/>
        </w:rPr>
        <w:fldChar w:fldCharType="end"/>
      </w:r>
    </w:p>
    <w:p w14:paraId="046748EA"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9.5.</w:t>
      </w:r>
      <w:r>
        <w:rPr>
          <w:rFonts w:asciiTheme="minorHAnsi" w:eastAsiaTheme="minorEastAsia" w:hAnsiTheme="minorHAnsi" w:cstheme="minorBidi"/>
          <w:b w:val="0"/>
          <w:noProof/>
          <w:sz w:val="24"/>
          <w:szCs w:val="24"/>
          <w:lang w:eastAsia="ja-JP"/>
        </w:rPr>
        <w:tab/>
      </w:r>
      <w:r>
        <w:rPr>
          <w:noProof/>
        </w:rPr>
        <w:t>Acceptance/Rejection Method</w:t>
      </w:r>
      <w:r>
        <w:rPr>
          <w:noProof/>
        </w:rPr>
        <w:tab/>
      </w:r>
      <w:r>
        <w:rPr>
          <w:noProof/>
        </w:rPr>
        <w:fldChar w:fldCharType="begin"/>
      </w:r>
      <w:r>
        <w:rPr>
          <w:noProof/>
        </w:rPr>
        <w:instrText xml:space="preserve"> PAGEREF _Toc334109330 \h </w:instrText>
      </w:r>
      <w:r>
        <w:rPr>
          <w:noProof/>
        </w:rPr>
      </w:r>
      <w:r>
        <w:rPr>
          <w:noProof/>
        </w:rPr>
        <w:fldChar w:fldCharType="separate"/>
      </w:r>
      <w:r w:rsidR="00D12800">
        <w:rPr>
          <w:noProof/>
        </w:rPr>
        <w:t>9-16</w:t>
      </w:r>
      <w:r>
        <w:rPr>
          <w:noProof/>
        </w:rPr>
        <w:fldChar w:fldCharType="end"/>
      </w:r>
    </w:p>
    <w:p w14:paraId="0964F4C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9.5.1.</w:t>
      </w:r>
      <w:r>
        <w:rPr>
          <w:rFonts w:asciiTheme="minorHAnsi" w:eastAsiaTheme="minorEastAsia" w:hAnsiTheme="minorHAnsi" w:cstheme="minorBidi"/>
          <w:noProof/>
          <w:sz w:val="24"/>
          <w:szCs w:val="24"/>
          <w:lang w:eastAsia="ja-JP"/>
        </w:rPr>
        <w:tab/>
      </w:r>
      <w:r>
        <w:rPr>
          <w:noProof/>
        </w:rPr>
        <w:t>The Method</w:t>
      </w:r>
      <w:r>
        <w:rPr>
          <w:noProof/>
        </w:rPr>
        <w:tab/>
      </w:r>
      <w:r>
        <w:rPr>
          <w:noProof/>
        </w:rPr>
        <w:fldChar w:fldCharType="begin"/>
      </w:r>
      <w:r>
        <w:rPr>
          <w:noProof/>
        </w:rPr>
        <w:instrText xml:space="preserve"> PAGEREF _Toc334109331 \h </w:instrText>
      </w:r>
      <w:r>
        <w:rPr>
          <w:noProof/>
        </w:rPr>
      </w:r>
      <w:r>
        <w:rPr>
          <w:noProof/>
        </w:rPr>
        <w:fldChar w:fldCharType="separate"/>
      </w:r>
      <w:r w:rsidR="00D12800">
        <w:rPr>
          <w:noProof/>
        </w:rPr>
        <w:t>9-16</w:t>
      </w:r>
      <w:r>
        <w:rPr>
          <w:noProof/>
        </w:rPr>
        <w:fldChar w:fldCharType="end"/>
      </w:r>
    </w:p>
    <w:p w14:paraId="0110345E" w14:textId="77777777" w:rsidR="00AB3E20" w:rsidRDefault="00AB3E20">
      <w:pPr>
        <w:pStyle w:val="TOC3"/>
        <w:tabs>
          <w:tab w:val="left" w:pos="1221"/>
          <w:tab w:val="right" w:leader="dot" w:pos="9350"/>
        </w:tabs>
        <w:rPr>
          <w:rFonts w:asciiTheme="minorHAnsi" w:eastAsiaTheme="minorEastAsia" w:hAnsiTheme="minorHAnsi" w:cstheme="minorBidi"/>
          <w:noProof/>
          <w:sz w:val="24"/>
          <w:szCs w:val="24"/>
          <w:lang w:eastAsia="ja-JP"/>
        </w:rPr>
      </w:pPr>
      <w:r>
        <w:rPr>
          <w:noProof/>
        </w:rPr>
        <w:t>9.5.2.</w:t>
      </w:r>
      <w:r>
        <w:rPr>
          <w:rFonts w:asciiTheme="minorHAnsi" w:eastAsiaTheme="minorEastAsia" w:hAnsiTheme="minorHAnsi" w:cstheme="minorBidi"/>
          <w:noProof/>
          <w:sz w:val="24"/>
          <w:szCs w:val="24"/>
          <w:lang w:eastAsia="ja-JP"/>
        </w:rPr>
        <w:tab/>
      </w:r>
      <w:r>
        <w:rPr>
          <w:noProof/>
        </w:rPr>
        <w:t>Examples</w:t>
      </w:r>
      <w:r>
        <w:rPr>
          <w:noProof/>
        </w:rPr>
        <w:tab/>
      </w:r>
      <w:r>
        <w:rPr>
          <w:noProof/>
        </w:rPr>
        <w:fldChar w:fldCharType="begin"/>
      </w:r>
      <w:r>
        <w:rPr>
          <w:noProof/>
        </w:rPr>
        <w:instrText xml:space="preserve"> PAGEREF _Toc334109332 \h </w:instrText>
      </w:r>
      <w:r>
        <w:rPr>
          <w:noProof/>
        </w:rPr>
      </w:r>
      <w:r>
        <w:rPr>
          <w:noProof/>
        </w:rPr>
        <w:fldChar w:fldCharType="separate"/>
      </w:r>
      <w:r w:rsidR="00D12800">
        <w:rPr>
          <w:noProof/>
        </w:rPr>
        <w:t>9-17</w:t>
      </w:r>
      <w:r>
        <w:rPr>
          <w:noProof/>
        </w:rPr>
        <w:fldChar w:fldCharType="end"/>
      </w:r>
    </w:p>
    <w:p w14:paraId="65B5B018" w14:textId="77777777" w:rsidR="00AB3E20" w:rsidRDefault="00AB3E20">
      <w:pPr>
        <w:pStyle w:val="TOC2"/>
        <w:tabs>
          <w:tab w:val="left" w:pos="843"/>
          <w:tab w:val="right" w:leader="dot" w:pos="9350"/>
        </w:tabs>
        <w:rPr>
          <w:rFonts w:asciiTheme="minorHAnsi" w:eastAsiaTheme="minorEastAsia" w:hAnsiTheme="minorHAnsi" w:cstheme="minorBidi"/>
          <w:b w:val="0"/>
          <w:noProof/>
          <w:sz w:val="24"/>
          <w:szCs w:val="24"/>
          <w:lang w:eastAsia="ja-JP"/>
        </w:rPr>
      </w:pPr>
      <w:r>
        <w:rPr>
          <w:noProof/>
        </w:rPr>
        <w:t>9.6.</w:t>
      </w:r>
      <w:r>
        <w:rPr>
          <w:rFonts w:asciiTheme="minorHAnsi" w:eastAsiaTheme="minorEastAsia" w:hAnsiTheme="minorHAnsi" w:cstheme="minorBidi"/>
          <w:b w:val="0"/>
          <w:noProof/>
          <w:sz w:val="24"/>
          <w:szCs w:val="24"/>
          <w:lang w:eastAsia="ja-JP"/>
        </w:rPr>
        <w:tab/>
      </w:r>
      <w:r>
        <w:rPr>
          <w:noProof/>
        </w:rPr>
        <w:t>References</w:t>
      </w:r>
      <w:r>
        <w:rPr>
          <w:noProof/>
        </w:rPr>
        <w:tab/>
      </w:r>
      <w:r>
        <w:rPr>
          <w:noProof/>
        </w:rPr>
        <w:fldChar w:fldCharType="begin"/>
      </w:r>
      <w:r>
        <w:rPr>
          <w:noProof/>
        </w:rPr>
        <w:instrText xml:space="preserve"> PAGEREF _Toc334109333 \h </w:instrText>
      </w:r>
      <w:r>
        <w:rPr>
          <w:noProof/>
        </w:rPr>
      </w:r>
      <w:r>
        <w:rPr>
          <w:noProof/>
        </w:rPr>
        <w:fldChar w:fldCharType="separate"/>
      </w:r>
      <w:r w:rsidR="00D12800">
        <w:rPr>
          <w:noProof/>
        </w:rPr>
        <w:t>9-25</w:t>
      </w:r>
      <w:r>
        <w:rPr>
          <w:noProof/>
        </w:rPr>
        <w:fldChar w:fldCharType="end"/>
      </w:r>
    </w:p>
    <w:p w14:paraId="06318089" w14:textId="77777777" w:rsidR="00AB3E20" w:rsidRDefault="00AB3E20">
      <w:pPr>
        <w:pStyle w:val="TOC1"/>
        <w:tabs>
          <w:tab w:val="left" w:pos="580"/>
          <w:tab w:val="right" w:leader="dot" w:pos="9350"/>
        </w:tabs>
        <w:rPr>
          <w:rFonts w:asciiTheme="minorHAnsi" w:eastAsiaTheme="minorEastAsia" w:hAnsiTheme="minorHAnsi" w:cstheme="minorBidi"/>
          <w:b w:val="0"/>
          <w:noProof/>
          <w:lang w:eastAsia="ja-JP"/>
        </w:rPr>
      </w:pPr>
      <w:r>
        <w:rPr>
          <w:noProof/>
        </w:rPr>
        <w:t>10.</w:t>
      </w:r>
      <w:r>
        <w:rPr>
          <w:rFonts w:asciiTheme="minorHAnsi" w:eastAsiaTheme="minorEastAsia" w:hAnsiTheme="minorHAnsi" w:cstheme="minorBidi"/>
          <w:b w:val="0"/>
          <w:noProof/>
          <w:lang w:eastAsia="ja-JP"/>
        </w:rPr>
        <w:tab/>
      </w:r>
      <w:r>
        <w:rPr>
          <w:noProof/>
        </w:rPr>
        <w:t>Implementing and Using Random Variates in Simkit</w:t>
      </w:r>
      <w:r>
        <w:rPr>
          <w:noProof/>
        </w:rPr>
        <w:tab/>
      </w:r>
      <w:r>
        <w:rPr>
          <w:noProof/>
        </w:rPr>
        <w:fldChar w:fldCharType="begin"/>
      </w:r>
      <w:r>
        <w:rPr>
          <w:noProof/>
        </w:rPr>
        <w:instrText xml:space="preserve"> PAGEREF _Toc334109334 \h </w:instrText>
      </w:r>
      <w:r>
        <w:rPr>
          <w:noProof/>
        </w:rPr>
      </w:r>
      <w:r>
        <w:rPr>
          <w:noProof/>
        </w:rPr>
        <w:fldChar w:fldCharType="separate"/>
      </w:r>
      <w:r w:rsidR="00D12800">
        <w:rPr>
          <w:noProof/>
        </w:rPr>
        <w:t>10-1</w:t>
      </w:r>
      <w:r>
        <w:rPr>
          <w:noProof/>
        </w:rPr>
        <w:fldChar w:fldCharType="end"/>
      </w:r>
    </w:p>
    <w:p w14:paraId="341CB15B"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10.1.</w:t>
      </w:r>
      <w:r>
        <w:rPr>
          <w:rFonts w:asciiTheme="minorHAnsi" w:eastAsiaTheme="minorEastAsia" w:hAnsiTheme="minorHAnsi" w:cstheme="minorBidi"/>
          <w:b w:val="0"/>
          <w:noProof/>
          <w:sz w:val="24"/>
          <w:szCs w:val="24"/>
          <w:lang w:eastAsia="ja-JP"/>
        </w:rPr>
        <w:tab/>
      </w:r>
      <w:r>
        <w:rPr>
          <w:noProof/>
        </w:rPr>
        <w:t>Implementing Random Numbers</w:t>
      </w:r>
      <w:r>
        <w:rPr>
          <w:noProof/>
        </w:rPr>
        <w:tab/>
      </w:r>
      <w:r>
        <w:rPr>
          <w:noProof/>
        </w:rPr>
        <w:fldChar w:fldCharType="begin"/>
      </w:r>
      <w:r>
        <w:rPr>
          <w:noProof/>
        </w:rPr>
        <w:instrText xml:space="preserve"> PAGEREF _Toc334109335 \h </w:instrText>
      </w:r>
      <w:r>
        <w:rPr>
          <w:noProof/>
        </w:rPr>
      </w:r>
      <w:r>
        <w:rPr>
          <w:noProof/>
        </w:rPr>
        <w:fldChar w:fldCharType="separate"/>
      </w:r>
      <w:r w:rsidR="00D12800">
        <w:rPr>
          <w:noProof/>
        </w:rPr>
        <w:t>10-1</w:t>
      </w:r>
      <w:r>
        <w:rPr>
          <w:noProof/>
        </w:rPr>
        <w:fldChar w:fldCharType="end"/>
      </w:r>
    </w:p>
    <w:p w14:paraId="4BCCC2A1"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10.2.</w:t>
      </w:r>
      <w:r>
        <w:rPr>
          <w:rFonts w:asciiTheme="minorHAnsi" w:eastAsiaTheme="minorEastAsia" w:hAnsiTheme="minorHAnsi" w:cstheme="minorBidi"/>
          <w:b w:val="0"/>
          <w:noProof/>
          <w:sz w:val="24"/>
          <w:szCs w:val="24"/>
          <w:lang w:eastAsia="ja-JP"/>
        </w:rPr>
        <w:tab/>
      </w:r>
      <w:r>
        <w:rPr>
          <w:noProof/>
        </w:rPr>
        <w:t>Implementing Random Variates</w:t>
      </w:r>
      <w:r>
        <w:rPr>
          <w:noProof/>
        </w:rPr>
        <w:tab/>
      </w:r>
      <w:r>
        <w:rPr>
          <w:noProof/>
        </w:rPr>
        <w:fldChar w:fldCharType="begin"/>
      </w:r>
      <w:r>
        <w:rPr>
          <w:noProof/>
        </w:rPr>
        <w:instrText xml:space="preserve"> PAGEREF _Toc334109336 \h </w:instrText>
      </w:r>
      <w:r>
        <w:rPr>
          <w:noProof/>
        </w:rPr>
      </w:r>
      <w:r>
        <w:rPr>
          <w:noProof/>
        </w:rPr>
        <w:fldChar w:fldCharType="separate"/>
      </w:r>
      <w:r w:rsidR="00D12800">
        <w:rPr>
          <w:noProof/>
        </w:rPr>
        <w:t>10-1</w:t>
      </w:r>
      <w:r>
        <w:rPr>
          <w:noProof/>
        </w:rPr>
        <w:fldChar w:fldCharType="end"/>
      </w:r>
    </w:p>
    <w:p w14:paraId="09537AC6" w14:textId="77777777" w:rsidR="00AB3E20" w:rsidRDefault="00AB3E20">
      <w:pPr>
        <w:pStyle w:val="TOC1"/>
        <w:tabs>
          <w:tab w:val="left" w:pos="580"/>
          <w:tab w:val="right" w:leader="dot" w:pos="9350"/>
        </w:tabs>
        <w:rPr>
          <w:rFonts w:asciiTheme="minorHAnsi" w:eastAsiaTheme="minorEastAsia" w:hAnsiTheme="minorHAnsi" w:cstheme="minorBidi"/>
          <w:b w:val="0"/>
          <w:noProof/>
          <w:lang w:eastAsia="ja-JP"/>
        </w:rPr>
      </w:pPr>
      <w:r>
        <w:rPr>
          <w:noProof/>
        </w:rPr>
        <w:t>11.</w:t>
      </w:r>
      <w:r>
        <w:rPr>
          <w:rFonts w:asciiTheme="minorHAnsi" w:eastAsiaTheme="minorEastAsia" w:hAnsiTheme="minorHAnsi" w:cstheme="minorBidi"/>
          <w:b w:val="0"/>
          <w:noProof/>
          <w:lang w:eastAsia="ja-JP"/>
        </w:rPr>
        <w:tab/>
      </w:r>
      <w:r>
        <w:rPr>
          <w:noProof/>
        </w:rPr>
        <w:t>Simple Output Analysis</w:t>
      </w:r>
      <w:r>
        <w:rPr>
          <w:noProof/>
        </w:rPr>
        <w:tab/>
      </w:r>
      <w:r>
        <w:rPr>
          <w:noProof/>
        </w:rPr>
        <w:fldChar w:fldCharType="begin"/>
      </w:r>
      <w:r>
        <w:rPr>
          <w:noProof/>
        </w:rPr>
        <w:instrText xml:space="preserve"> PAGEREF _Toc334109337 \h </w:instrText>
      </w:r>
      <w:r>
        <w:rPr>
          <w:noProof/>
        </w:rPr>
      </w:r>
      <w:r>
        <w:rPr>
          <w:noProof/>
        </w:rPr>
        <w:fldChar w:fldCharType="separate"/>
      </w:r>
      <w:r w:rsidR="00D12800">
        <w:rPr>
          <w:noProof/>
        </w:rPr>
        <w:t>11-1</w:t>
      </w:r>
      <w:r>
        <w:rPr>
          <w:noProof/>
        </w:rPr>
        <w:fldChar w:fldCharType="end"/>
      </w:r>
    </w:p>
    <w:p w14:paraId="6299C110"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11.1.</w:t>
      </w:r>
      <w:r>
        <w:rPr>
          <w:rFonts w:asciiTheme="minorHAnsi" w:eastAsiaTheme="minorEastAsia" w:hAnsiTheme="minorHAnsi" w:cstheme="minorBidi"/>
          <w:b w:val="0"/>
          <w:noProof/>
          <w:sz w:val="24"/>
          <w:szCs w:val="24"/>
          <w:lang w:eastAsia="ja-JP"/>
        </w:rPr>
        <w:tab/>
      </w:r>
      <w:r>
        <w:rPr>
          <w:noProof/>
        </w:rPr>
        <w:t>Terminating and Non-Terminating Simulations</w:t>
      </w:r>
      <w:r>
        <w:rPr>
          <w:noProof/>
        </w:rPr>
        <w:tab/>
      </w:r>
      <w:r>
        <w:rPr>
          <w:noProof/>
        </w:rPr>
        <w:fldChar w:fldCharType="begin"/>
      </w:r>
      <w:r>
        <w:rPr>
          <w:noProof/>
        </w:rPr>
        <w:instrText xml:space="preserve"> PAGEREF _Toc334109338 \h </w:instrText>
      </w:r>
      <w:r>
        <w:rPr>
          <w:noProof/>
        </w:rPr>
      </w:r>
      <w:r>
        <w:rPr>
          <w:noProof/>
        </w:rPr>
        <w:fldChar w:fldCharType="separate"/>
      </w:r>
      <w:r w:rsidR="00D12800">
        <w:rPr>
          <w:noProof/>
        </w:rPr>
        <w:t>11-1</w:t>
      </w:r>
      <w:r>
        <w:rPr>
          <w:noProof/>
        </w:rPr>
        <w:fldChar w:fldCharType="end"/>
      </w:r>
    </w:p>
    <w:p w14:paraId="3F90796D"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11.2.</w:t>
      </w:r>
      <w:r>
        <w:rPr>
          <w:rFonts w:asciiTheme="minorHAnsi" w:eastAsiaTheme="minorEastAsia" w:hAnsiTheme="minorHAnsi" w:cstheme="minorBidi"/>
          <w:b w:val="0"/>
          <w:noProof/>
          <w:sz w:val="24"/>
          <w:szCs w:val="24"/>
          <w:lang w:eastAsia="ja-JP"/>
        </w:rPr>
        <w:tab/>
      </w:r>
      <w:r>
        <w:rPr>
          <w:noProof/>
        </w:rPr>
        <w:t>Estimating a Mean Measure for a Terminating Simulation</w:t>
      </w:r>
      <w:r>
        <w:rPr>
          <w:noProof/>
        </w:rPr>
        <w:tab/>
      </w:r>
      <w:r>
        <w:rPr>
          <w:noProof/>
        </w:rPr>
        <w:fldChar w:fldCharType="begin"/>
      </w:r>
      <w:r>
        <w:rPr>
          <w:noProof/>
        </w:rPr>
        <w:instrText xml:space="preserve"> PAGEREF _Toc334109339 \h </w:instrText>
      </w:r>
      <w:r>
        <w:rPr>
          <w:noProof/>
        </w:rPr>
      </w:r>
      <w:r>
        <w:rPr>
          <w:noProof/>
        </w:rPr>
        <w:fldChar w:fldCharType="separate"/>
      </w:r>
      <w:r w:rsidR="00D12800">
        <w:rPr>
          <w:noProof/>
        </w:rPr>
        <w:t>11-2</w:t>
      </w:r>
      <w:r>
        <w:rPr>
          <w:noProof/>
        </w:rPr>
        <w:fldChar w:fldCharType="end"/>
      </w:r>
    </w:p>
    <w:p w14:paraId="248F12AE"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11.3.</w:t>
      </w:r>
      <w:r>
        <w:rPr>
          <w:rFonts w:asciiTheme="minorHAnsi" w:eastAsiaTheme="minorEastAsia" w:hAnsiTheme="minorHAnsi" w:cstheme="minorBidi"/>
          <w:b w:val="0"/>
          <w:noProof/>
          <w:sz w:val="24"/>
          <w:szCs w:val="24"/>
          <w:lang w:eastAsia="ja-JP"/>
        </w:rPr>
        <w:tab/>
      </w:r>
      <w:r>
        <w:rPr>
          <w:noProof/>
        </w:rPr>
        <w:t>Estimating a Mean Measure for a Simulation in Steady State</w:t>
      </w:r>
      <w:r>
        <w:rPr>
          <w:noProof/>
        </w:rPr>
        <w:tab/>
      </w:r>
      <w:r>
        <w:rPr>
          <w:noProof/>
        </w:rPr>
        <w:fldChar w:fldCharType="begin"/>
      </w:r>
      <w:r>
        <w:rPr>
          <w:noProof/>
        </w:rPr>
        <w:instrText xml:space="preserve"> PAGEREF _Toc334109340 \h </w:instrText>
      </w:r>
      <w:r>
        <w:rPr>
          <w:noProof/>
        </w:rPr>
      </w:r>
      <w:r>
        <w:rPr>
          <w:noProof/>
        </w:rPr>
        <w:fldChar w:fldCharType="separate"/>
      </w:r>
      <w:r w:rsidR="00D12800">
        <w:rPr>
          <w:noProof/>
        </w:rPr>
        <w:t>11-3</w:t>
      </w:r>
      <w:r>
        <w:rPr>
          <w:noProof/>
        </w:rPr>
        <w:fldChar w:fldCharType="end"/>
      </w:r>
    </w:p>
    <w:p w14:paraId="1FCC6D03"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11.4.</w:t>
      </w:r>
      <w:r>
        <w:rPr>
          <w:rFonts w:asciiTheme="minorHAnsi" w:eastAsiaTheme="minorEastAsia" w:hAnsiTheme="minorHAnsi" w:cstheme="minorBidi"/>
          <w:b w:val="0"/>
          <w:noProof/>
          <w:sz w:val="24"/>
          <w:szCs w:val="24"/>
          <w:lang w:eastAsia="ja-JP"/>
        </w:rPr>
        <w:tab/>
      </w:r>
      <w:r>
        <w:rPr>
          <w:noProof/>
        </w:rPr>
        <w:t>Specifying Precision</w:t>
      </w:r>
      <w:r>
        <w:rPr>
          <w:noProof/>
        </w:rPr>
        <w:tab/>
      </w:r>
      <w:r>
        <w:rPr>
          <w:noProof/>
        </w:rPr>
        <w:fldChar w:fldCharType="begin"/>
      </w:r>
      <w:r>
        <w:rPr>
          <w:noProof/>
        </w:rPr>
        <w:instrText xml:space="preserve"> PAGEREF _Toc334109341 \h </w:instrText>
      </w:r>
      <w:r>
        <w:rPr>
          <w:noProof/>
        </w:rPr>
      </w:r>
      <w:r>
        <w:rPr>
          <w:noProof/>
        </w:rPr>
        <w:fldChar w:fldCharType="separate"/>
      </w:r>
      <w:r w:rsidR="00D12800">
        <w:rPr>
          <w:noProof/>
        </w:rPr>
        <w:t>11-6</w:t>
      </w:r>
      <w:r>
        <w:rPr>
          <w:noProof/>
        </w:rPr>
        <w:fldChar w:fldCharType="end"/>
      </w:r>
    </w:p>
    <w:p w14:paraId="007ED0BA" w14:textId="77777777" w:rsidR="00AB3E20" w:rsidRDefault="00AB3E20">
      <w:pPr>
        <w:pStyle w:val="TOC2"/>
        <w:tabs>
          <w:tab w:val="left" w:pos="973"/>
          <w:tab w:val="right" w:leader="dot" w:pos="9350"/>
        </w:tabs>
        <w:rPr>
          <w:rFonts w:asciiTheme="minorHAnsi" w:eastAsiaTheme="minorEastAsia" w:hAnsiTheme="minorHAnsi" w:cstheme="minorBidi"/>
          <w:b w:val="0"/>
          <w:noProof/>
          <w:sz w:val="24"/>
          <w:szCs w:val="24"/>
          <w:lang w:eastAsia="ja-JP"/>
        </w:rPr>
      </w:pPr>
      <w:r>
        <w:rPr>
          <w:noProof/>
        </w:rPr>
        <w:t>11.5.</w:t>
      </w:r>
      <w:r>
        <w:rPr>
          <w:rFonts w:asciiTheme="minorHAnsi" w:eastAsiaTheme="minorEastAsia" w:hAnsiTheme="minorHAnsi" w:cstheme="minorBidi"/>
          <w:b w:val="0"/>
          <w:noProof/>
          <w:sz w:val="24"/>
          <w:szCs w:val="24"/>
          <w:lang w:eastAsia="ja-JP"/>
        </w:rPr>
        <w:tab/>
      </w:r>
      <w:r>
        <w:rPr>
          <w:noProof/>
        </w:rPr>
        <w:t>References</w:t>
      </w:r>
      <w:r>
        <w:rPr>
          <w:noProof/>
        </w:rPr>
        <w:tab/>
      </w:r>
      <w:r>
        <w:rPr>
          <w:noProof/>
        </w:rPr>
        <w:fldChar w:fldCharType="begin"/>
      </w:r>
      <w:r>
        <w:rPr>
          <w:noProof/>
        </w:rPr>
        <w:instrText xml:space="preserve"> PAGEREF _Toc334109342 \h </w:instrText>
      </w:r>
      <w:r>
        <w:rPr>
          <w:noProof/>
        </w:rPr>
      </w:r>
      <w:r>
        <w:rPr>
          <w:noProof/>
        </w:rPr>
        <w:fldChar w:fldCharType="separate"/>
      </w:r>
      <w:r w:rsidR="00D12800">
        <w:rPr>
          <w:noProof/>
        </w:rPr>
        <w:t>11-7</w:t>
      </w:r>
      <w:r>
        <w:rPr>
          <w:noProof/>
        </w:rPr>
        <w:fldChar w:fldCharType="end"/>
      </w:r>
    </w:p>
    <w:p w14:paraId="744D2FB1" w14:textId="77777777" w:rsidR="00165069" w:rsidRDefault="00165069">
      <w:r>
        <w:fldChar w:fldCharType="end"/>
      </w:r>
    </w:p>
    <w:p w14:paraId="502B90D0" w14:textId="77777777" w:rsidR="00165069" w:rsidRDefault="00165069"/>
    <w:p w14:paraId="325F4A9D" w14:textId="77777777" w:rsidR="00B12F71" w:rsidRDefault="00B12F71" w:rsidP="00165069">
      <w:pPr>
        <w:sectPr w:rsidR="00B12F71" w:rsidSect="00165069">
          <w:footerReference w:type="default" r:id="rId10"/>
          <w:pgSz w:w="12240" w:h="15840"/>
          <w:pgMar w:top="1440" w:right="1440" w:bottom="1440" w:left="1440" w:header="720" w:footer="720" w:gutter="0"/>
          <w:pgNumType w:start="1" w:chapStyle="1"/>
          <w:cols w:space="720"/>
          <w:docGrid w:linePitch="360"/>
        </w:sectPr>
      </w:pPr>
    </w:p>
    <w:p w14:paraId="0CBE34B7" w14:textId="77777777" w:rsidR="00165069" w:rsidRDefault="00165069" w:rsidP="00165069">
      <w:pPr>
        <w:pStyle w:val="Heading1"/>
      </w:pPr>
      <w:bookmarkStart w:id="4" w:name="_Toc226281465"/>
      <w:bookmarkStart w:id="5" w:name="_Toc139597290"/>
      <w:bookmarkStart w:id="6" w:name="_Toc139597505"/>
      <w:bookmarkStart w:id="7" w:name="_Toc334109220"/>
      <w:r>
        <w:lastRenderedPageBreak/>
        <w:t>The Basics: States, Events, and the Event List</w:t>
      </w:r>
      <w:bookmarkEnd w:id="4"/>
      <w:bookmarkEnd w:id="5"/>
      <w:bookmarkEnd w:id="6"/>
      <w:bookmarkEnd w:id="7"/>
    </w:p>
    <w:p w14:paraId="77F9157D" w14:textId="77777777" w:rsidR="00165069" w:rsidRPr="003A1C57" w:rsidRDefault="00165069" w:rsidP="00165069">
      <w:pPr>
        <w:pStyle w:val="BodyText"/>
      </w:pPr>
      <w:r w:rsidRPr="003A1C57">
        <w:t>We begin with a minimal description of the elements in a Discrete Event Simulation (DES) model.  These elements are:</w:t>
      </w:r>
    </w:p>
    <w:p w14:paraId="29BA416A" w14:textId="77777777" w:rsidR="00165069" w:rsidRPr="003A1C57" w:rsidRDefault="00165069" w:rsidP="003774D4">
      <w:pPr>
        <w:pStyle w:val="ListNumber"/>
      </w:pPr>
      <w:r w:rsidRPr="003A1C57">
        <w:t>States</w:t>
      </w:r>
    </w:p>
    <w:p w14:paraId="696C53A6" w14:textId="77777777" w:rsidR="00165069" w:rsidRPr="003A1C57" w:rsidRDefault="00165069" w:rsidP="003774D4">
      <w:pPr>
        <w:pStyle w:val="ListNumber"/>
      </w:pPr>
      <w:r w:rsidRPr="003A1C57">
        <w:t>Events</w:t>
      </w:r>
    </w:p>
    <w:p w14:paraId="7BD206D4" w14:textId="77777777" w:rsidR="00165069" w:rsidRPr="003A1C57" w:rsidRDefault="00165069" w:rsidP="003774D4">
      <w:pPr>
        <w:pStyle w:val="ListNumber"/>
      </w:pPr>
      <w:r w:rsidRPr="003A1C57">
        <w:t>Scheduling relationships between events</w:t>
      </w:r>
    </w:p>
    <w:p w14:paraId="435CF910" w14:textId="77777777" w:rsidR="00165069" w:rsidRPr="003A1C57" w:rsidRDefault="00165069" w:rsidP="00165069">
      <w:pPr>
        <w:pStyle w:val="BodyText"/>
      </w:pPr>
      <w:r w:rsidRPr="003A1C57">
        <w:t xml:space="preserve">It is furthermore necessary to have an understanding of how time advance works in DES, namely the </w:t>
      </w:r>
      <w:r w:rsidRPr="00B20912">
        <w:rPr>
          <w:i/>
        </w:rPr>
        <w:t>next event</w:t>
      </w:r>
      <w:r>
        <w:t xml:space="preserve"> form of tim</w:t>
      </w:r>
      <w:r w:rsidRPr="003A1C57">
        <w:t xml:space="preserve">e advance.  This is implemented using the </w:t>
      </w:r>
      <w:r w:rsidRPr="00B20912">
        <w:rPr>
          <w:i/>
        </w:rPr>
        <w:t>future event list</w:t>
      </w:r>
      <w:r w:rsidRPr="003A1C57">
        <w:t xml:space="preserve">.  A small extension to the minimal DES description is the inclusion of </w:t>
      </w:r>
      <w:r w:rsidRPr="00B20912">
        <w:rPr>
          <w:i/>
        </w:rPr>
        <w:t>parameters</w:t>
      </w:r>
      <w:r w:rsidRPr="003A1C57">
        <w:t>, which enable many models to be specified with a single description.</w:t>
      </w:r>
    </w:p>
    <w:p w14:paraId="60CBB300" w14:textId="77777777" w:rsidR="00165069" w:rsidRDefault="00165069" w:rsidP="00165069">
      <w:pPr>
        <w:pStyle w:val="Heading2"/>
      </w:pPr>
      <w:bookmarkStart w:id="8" w:name="_Toc226281466"/>
      <w:bookmarkStart w:id="9" w:name="_Toc139597291"/>
      <w:bookmarkStart w:id="10" w:name="_Toc139597506"/>
      <w:bookmarkStart w:id="11" w:name="_Toc334109221"/>
      <w:r>
        <w:t>States</w:t>
      </w:r>
      <w:bookmarkEnd w:id="8"/>
      <w:bookmarkEnd w:id="9"/>
      <w:bookmarkEnd w:id="10"/>
      <w:bookmarkEnd w:id="11"/>
    </w:p>
    <w:p w14:paraId="019EFF30" w14:textId="77777777" w:rsidR="00165069" w:rsidRDefault="00165069" w:rsidP="00165069">
      <w:pPr>
        <w:pStyle w:val="BodyText"/>
      </w:pPr>
      <w:r>
        <w:t xml:space="preserve">A </w:t>
      </w:r>
      <w:r w:rsidRPr="00780E9B">
        <w:rPr>
          <w:i/>
        </w:rPr>
        <w:t>state variable</w:t>
      </w:r>
      <w:r>
        <w:t xml:space="preserve"> in a DES model is one that has a possibility of changing value at least once during any given simulation run.  The collection of all state variables for a given DES model should give a complete description of the simulation model at any point in time.  The collection of all state variables is called the </w:t>
      </w:r>
      <w:r w:rsidRPr="009D075A">
        <w:rPr>
          <w:i/>
        </w:rPr>
        <w:t>state space</w:t>
      </w:r>
      <w:r>
        <w:t xml:space="preserve">.  The value of a given state variable over time is called as </w:t>
      </w:r>
      <w:r w:rsidRPr="00780E9B">
        <w:rPr>
          <w:i/>
        </w:rPr>
        <w:t>state trajectory</w:t>
      </w:r>
      <w:r>
        <w:t xml:space="preserve">.  DES state trajectories are not arbitrary, but must be piecewise constant, as shown below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That is, the state must stay constant in a given value for a certain period of time, then instantaneously change value to something else and stay at that value for another period of time.  </w:t>
      </w:r>
      <w:proofErr w:type="gramStart"/>
      <w:r>
        <w:t>Thus</w:t>
      </w:r>
      <w:proofErr w:type="gramEnd"/>
      <w:r>
        <w:t xml:space="preserve"> DES state trajectories are extremely simple.</w:t>
      </w:r>
    </w:p>
    <w:p w14:paraId="4BB09566" w14:textId="77777777" w:rsidR="00165069" w:rsidRDefault="00846D03" w:rsidP="00165069">
      <w:pPr>
        <w:pStyle w:val="FigureCentered"/>
      </w:pPr>
      <w:r>
        <w:rPr>
          <w:noProof/>
        </w:rPr>
        <w:drawing>
          <wp:inline distT="0" distB="0" distL="0" distR="0" wp14:anchorId="3DB1A562" wp14:editId="6322666F">
            <wp:extent cx="5305425" cy="2619375"/>
            <wp:effectExtent l="0" t="0" r="9525"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619375"/>
                    </a:xfrm>
                    <a:prstGeom prst="rect">
                      <a:avLst/>
                    </a:prstGeom>
                    <a:noFill/>
                    <a:ln>
                      <a:noFill/>
                    </a:ln>
                  </pic:spPr>
                </pic:pic>
              </a:graphicData>
            </a:graphic>
          </wp:inline>
        </w:drawing>
      </w:r>
    </w:p>
    <w:p w14:paraId="50605667" w14:textId="6B5C5205" w:rsidR="00165069" w:rsidRDefault="00165069" w:rsidP="00165069">
      <w:pPr>
        <w:pStyle w:val="Caption"/>
      </w:pPr>
      <w:bookmarkStart w:id="12" w:name="_Ref218920129"/>
      <w:r>
        <w:t xml:space="preserve">Figure </w:t>
      </w:r>
      <w:fldSimple w:instr=" STYLEREF 1 \s ">
        <w:r w:rsidR="00D12800">
          <w:rPr>
            <w:noProof/>
          </w:rPr>
          <w:t>1</w:t>
        </w:r>
      </w:fldSimple>
      <w:r w:rsidR="001C4598">
        <w:noBreakHyphen/>
      </w:r>
      <w:fldSimple w:instr=" SEQ Figure \* ARABIC \s 1 ">
        <w:r w:rsidR="00D12800">
          <w:rPr>
            <w:noProof/>
          </w:rPr>
          <w:t>1</w:t>
        </w:r>
      </w:fldSimple>
      <w:bookmarkEnd w:id="12"/>
      <w:r>
        <w:t>. A Typical DES State Trajectory</w:t>
      </w:r>
    </w:p>
    <w:p w14:paraId="1ADF8563" w14:textId="77777777" w:rsidR="00165069" w:rsidRDefault="00165069" w:rsidP="00165069">
      <w:pPr>
        <w:pStyle w:val="BodyText"/>
      </w:pPr>
      <w:r>
        <w:t xml:space="preserve">However, not every possible variable is capable of being represented as DES state variable because of this restriction.  Any variable whose state trajectory is not piecewise constant cannot be represented as a DES state.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xml:space="preserve"> shows several state trajectories for variables that cannot be represented as DES states.</w:t>
      </w:r>
    </w:p>
    <w:p w14:paraId="0C0CE3E3" w14:textId="77777777" w:rsidR="00165069" w:rsidRDefault="00846D03" w:rsidP="00165069">
      <w:pPr>
        <w:pStyle w:val="FigureCentered"/>
      </w:pPr>
      <w:r>
        <w:rPr>
          <w:noProof/>
        </w:rPr>
        <w:lastRenderedPageBreak/>
        <w:drawing>
          <wp:inline distT="0" distB="0" distL="0" distR="0" wp14:anchorId="39C09541" wp14:editId="2C2AABCA">
            <wp:extent cx="5934075" cy="1914525"/>
            <wp:effectExtent l="0" t="0" r="9525" b="9525"/>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14:paraId="658F226D" w14:textId="67488DFB" w:rsidR="00165069" w:rsidRDefault="00165069" w:rsidP="00165069">
      <w:pPr>
        <w:pStyle w:val="Caption"/>
      </w:pPr>
      <w:bookmarkStart w:id="13" w:name="_Ref218921173"/>
      <w:r>
        <w:t xml:space="preserve">Figure </w:t>
      </w:r>
      <w:fldSimple w:instr=" STYLEREF 1 \s ">
        <w:r w:rsidR="00D12800">
          <w:rPr>
            <w:noProof/>
          </w:rPr>
          <w:t>1</w:t>
        </w:r>
      </w:fldSimple>
      <w:r w:rsidR="001C4598">
        <w:noBreakHyphen/>
      </w:r>
      <w:fldSimple w:instr=" SEQ Figure \* ARABIC \s 1 ">
        <w:r w:rsidR="00D12800">
          <w:rPr>
            <w:noProof/>
          </w:rPr>
          <w:t>2</w:t>
        </w:r>
      </w:fldSimple>
      <w:bookmarkEnd w:id="13"/>
      <w:r>
        <w:t>. State Trajectories for Non-DES States</w:t>
      </w:r>
    </w:p>
    <w:p w14:paraId="3F289AD2" w14:textId="77777777" w:rsidR="00165069" w:rsidRDefault="00165069" w:rsidP="00165069">
      <w:pPr>
        <w:pStyle w:val="BodyText"/>
      </w:pPr>
      <w:r>
        <w:t xml:space="preserve">The inability to represent state trajectories such as those shown in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xml:space="preserve"> may seem to make Discrete Event Simulation a very restrictive methodology.  However, it turns out that restricting state variables to have piecewise constant trajectories as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is not as much of a limitation as might appear.  It turns out that variables that change continuously </w:t>
      </w:r>
      <w:r w:rsidRPr="009D7A85">
        <w:rPr>
          <w:i/>
        </w:rPr>
        <w:t>can</w:t>
      </w:r>
      <w:r>
        <w:t xml:space="preserve"> be modeled in DES – the modeling of such states requires a bit more effort, and will be discussed later.  For now, the reader will have to take it on faith that DES is a sufficiently flexible approach to modeling many varied systems and that the restriction of DES state variables is not such a big liability.  It turns out that the benefits can outweigh the limitations.</w:t>
      </w:r>
    </w:p>
    <w:p w14:paraId="13C8415C" w14:textId="77777777" w:rsidR="00165069" w:rsidRDefault="00165069" w:rsidP="00165069">
      <w:pPr>
        <w:pStyle w:val="BodyText"/>
      </w:pPr>
      <w:r>
        <w:t xml:space="preserve">One advantage of this restriction is that the focus of the model can be on the rules by which each state variable changes value.  Such a rule is called a </w:t>
      </w:r>
      <w:r w:rsidRPr="006B6E6F">
        <w:rPr>
          <w:i/>
        </w:rPr>
        <w:t>state transition function</w:t>
      </w:r>
      <w:r>
        <w:t xml:space="preserve">, or more simply a </w:t>
      </w:r>
      <w:r w:rsidRPr="008C044F">
        <w:rPr>
          <w:i/>
        </w:rPr>
        <w:t>state transition</w:t>
      </w:r>
      <w:r>
        <w:t xml:space="preserve">.  Because each state transition occurs instantaneously (in simulated time at least), each state transition function can be identified with an instantaneous occurrence of an </w:t>
      </w:r>
      <w:r w:rsidRPr="009276ED">
        <w:rPr>
          <w:i/>
        </w:rPr>
        <w:t>Event</w:t>
      </w:r>
      <w:r>
        <w:t>.</w:t>
      </w:r>
      <w:r w:rsidRPr="009276ED">
        <w:t xml:space="preserve">  </w:t>
      </w:r>
      <w:r>
        <w:t xml:space="preserve">The marks on the horizontal axis in </w:t>
      </w:r>
      <w:r>
        <w:fldChar w:fldCharType="begin"/>
      </w:r>
      <w:r>
        <w:instrText xml:space="preserve"> REF _Ref218920129 \h </w:instrText>
      </w:r>
      <w:r>
        <w:fldChar w:fldCharType="separate"/>
      </w:r>
      <w:r w:rsidR="00D12800">
        <w:t xml:space="preserve">Figure </w:t>
      </w:r>
      <w:r w:rsidR="00D12800">
        <w:rPr>
          <w:noProof/>
        </w:rPr>
        <w:t>1</w:t>
      </w:r>
      <w:r w:rsidR="00D12800">
        <w:noBreakHyphen/>
      </w:r>
      <w:r w:rsidR="00D12800">
        <w:rPr>
          <w:noProof/>
        </w:rPr>
        <w:t>1</w:t>
      </w:r>
      <w:r>
        <w:fldChar w:fldCharType="end"/>
      </w:r>
      <w:r>
        <w:t xml:space="preserve"> show the occurrence of Events for that state variable.  These Events are the building blocks of a DES model, and are one of the primary reasons why restricting possible DES states is a beneficial tradeoff.  </w:t>
      </w:r>
    </w:p>
    <w:p w14:paraId="04801C73" w14:textId="77777777" w:rsidR="00165069" w:rsidRPr="003A1C57" w:rsidRDefault="00165069" w:rsidP="00165069">
      <w:pPr>
        <w:pStyle w:val="BodyText"/>
      </w:pPr>
      <w:r>
        <w:t>The next step in the construction of a DES model is therefore to define each state transition as an event and give them each a name associated with that state transition.  A particular simulation run thus consists of a sequence of events, whose state transitions result in state trajectories for each state variable.</w:t>
      </w:r>
    </w:p>
    <w:p w14:paraId="41D019D4" w14:textId="77777777" w:rsidR="00165069" w:rsidRDefault="00165069" w:rsidP="00165069">
      <w:pPr>
        <w:pStyle w:val="Heading2"/>
      </w:pPr>
      <w:bookmarkStart w:id="14" w:name="_Toc226281467"/>
      <w:bookmarkStart w:id="15" w:name="_Toc139597292"/>
      <w:bookmarkStart w:id="16" w:name="_Toc139597507"/>
      <w:bookmarkStart w:id="17" w:name="_Toc334109222"/>
      <w:r>
        <w:t>Events</w:t>
      </w:r>
      <w:bookmarkEnd w:id="14"/>
      <w:bookmarkEnd w:id="15"/>
      <w:bookmarkEnd w:id="16"/>
      <w:bookmarkEnd w:id="17"/>
    </w:p>
    <w:p w14:paraId="677BC0BD" w14:textId="77777777" w:rsidR="00165069" w:rsidRDefault="00165069" w:rsidP="00165069">
      <w:pPr>
        <w:pStyle w:val="BodyText"/>
      </w:pPr>
      <w:r>
        <w:t xml:space="preserve">A DES Event begins by defining its state transition, as described above.  An Event can change a few state variables (possibly even none) or it may cause many state variables to change.  Each state transition is a mapping from a model’s state space into itself.  For each possible state transition an Event must be defined.  Everything else being equal, it is best to define models that have many simple state transitions than a few complex state transitions.  </w:t>
      </w:r>
    </w:p>
    <w:p w14:paraId="119E13FD" w14:textId="77777777" w:rsidR="00165069" w:rsidRDefault="00165069" w:rsidP="00165069">
      <w:pPr>
        <w:pStyle w:val="BodyText"/>
      </w:pPr>
      <w:r>
        <w:t xml:space="preserve">Defining the Events alone is not sufficient to fully describe how a simulation run will unfold.  Also needed are rules that determine what the next Event will in fact be.  The way a DES model describes this is by forming scheduling relationships between Events.  That is, a particular Event may cause another Event to be scheduled sometime in the future.  For example, if an Event is that a ball is thrown in the air, a second Event might be that the ball lands on the </w:t>
      </w:r>
      <w:r>
        <w:lastRenderedPageBreak/>
        <w:t xml:space="preserve">ground.  The first Event (Throw Ball) would schedule the second (Ball Lands) at a time in the future that depends on how the ball was thrown.  Note that the trajectory of the ball itself might resemble the parabola in the left graph of </w:t>
      </w:r>
      <w:r>
        <w:fldChar w:fldCharType="begin"/>
      </w:r>
      <w:r>
        <w:instrText xml:space="preserve"> REF _Ref218921173 \h </w:instrText>
      </w:r>
      <w:r>
        <w:fldChar w:fldCharType="separate"/>
      </w:r>
      <w:r w:rsidR="00D12800">
        <w:t xml:space="preserve">Figure </w:t>
      </w:r>
      <w:r w:rsidR="00D12800">
        <w:rPr>
          <w:noProof/>
        </w:rPr>
        <w:t>1</w:t>
      </w:r>
      <w:r w:rsidR="00D12800">
        <w:noBreakHyphen/>
      </w:r>
      <w:r w:rsidR="00D12800">
        <w:rPr>
          <w:noProof/>
        </w:rPr>
        <w:t>2</w:t>
      </w:r>
      <w:r>
        <w:fldChar w:fldCharType="end"/>
      </w:r>
      <w:r>
        <w:t>.  However, in many cases we might not care so much about the exact location of the ball at every point in time, but only in the way it changes things when it lands.</w:t>
      </w:r>
      <w:r>
        <w:rPr>
          <w:rStyle w:val="FootnoteReference"/>
        </w:rPr>
        <w:footnoteReference w:id="1"/>
      </w:r>
    </w:p>
    <w:p w14:paraId="78719804" w14:textId="77777777" w:rsidR="00165069" w:rsidRDefault="00165069" w:rsidP="00165069">
      <w:pPr>
        <w:pStyle w:val="BodyText"/>
      </w:pPr>
      <w:r>
        <w:t>Thus, each Event is completely defined by specifying its state transition function.  A complete specification of a DES model therefore has an event for every possible change of state that could occur, that is, for every possible state transition function.</w:t>
      </w:r>
    </w:p>
    <w:p w14:paraId="38E1B9C1" w14:textId="77777777" w:rsidR="00165069" w:rsidRPr="00665F61" w:rsidRDefault="00165069" w:rsidP="00165069">
      <w:pPr>
        <w:pStyle w:val="BodyText"/>
      </w:pPr>
      <w:r>
        <w:t xml:space="preserve">The DES model is not yet complete, however, when all state transitions are defined.  The final element in the model description is to specify for Event every possible future Event it could directly “cause.”  This is the </w:t>
      </w:r>
      <w:r w:rsidRPr="00B20912">
        <w:rPr>
          <w:i/>
        </w:rPr>
        <w:t>scheduling relationship</w:t>
      </w:r>
      <w:r>
        <w:t xml:space="preserve"> between events, and is seen as a directed relationship between the collection of Events.  As will be seen soon, these relationships can be expressed simply and intuitively as a graph.</w:t>
      </w:r>
    </w:p>
    <w:p w14:paraId="469FF4F5" w14:textId="77777777" w:rsidR="00165069" w:rsidRDefault="00165069" w:rsidP="00165069">
      <w:pPr>
        <w:pStyle w:val="Heading2"/>
      </w:pPr>
      <w:bookmarkStart w:id="18" w:name="_Toc226281468"/>
      <w:bookmarkStart w:id="19" w:name="_Toc139597293"/>
      <w:bookmarkStart w:id="20" w:name="_Toc139597508"/>
      <w:bookmarkStart w:id="21" w:name="_Toc334109223"/>
      <w:r>
        <w:t>Time Advance</w:t>
      </w:r>
      <w:bookmarkEnd w:id="18"/>
      <w:bookmarkEnd w:id="19"/>
      <w:bookmarkEnd w:id="20"/>
      <w:bookmarkEnd w:id="21"/>
    </w:p>
    <w:p w14:paraId="01853EAA" w14:textId="77777777" w:rsidR="00165069" w:rsidRPr="00B20912" w:rsidRDefault="00165069" w:rsidP="00165069">
      <w:pPr>
        <w:pStyle w:val="BodyText"/>
      </w:pPr>
      <w:r w:rsidRPr="00B20912">
        <w:t xml:space="preserve">The method of time advance in DES models is termed </w:t>
      </w:r>
      <w:r w:rsidRPr="00B20912">
        <w:rPr>
          <w:i/>
        </w:rPr>
        <w:t>Next Event</w:t>
      </w:r>
      <w:r w:rsidRPr="00B20912">
        <w:t xml:space="preserve">.  Rather than advancing time in a regular, consistent manner, simulation time moves in typically unequal increments, jumping from the scheduled time of one Event to another; thus, the term </w:t>
      </w:r>
      <w:r w:rsidRPr="00B20912">
        <w:rPr>
          <w:i/>
        </w:rPr>
        <w:t>Next Event</w:t>
      </w:r>
      <w:r w:rsidRPr="00B20912">
        <w:t>.</w:t>
      </w:r>
    </w:p>
    <w:p w14:paraId="6FC1A332" w14:textId="77777777" w:rsidR="00165069" w:rsidRDefault="00846D03" w:rsidP="00165069">
      <w:pPr>
        <w:pStyle w:val="FigureCentered"/>
      </w:pPr>
      <w:bookmarkStart w:id="22" w:name="_Ref91915556"/>
      <w:r>
        <w:rPr>
          <w:noProof/>
        </w:rPr>
        <w:drawing>
          <wp:inline distT="0" distB="0" distL="0" distR="0" wp14:anchorId="7C0D41AA" wp14:editId="239D1C6F">
            <wp:extent cx="5934075" cy="29146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729EB225" w14:textId="1C6FAF6B" w:rsidR="00165069" w:rsidRDefault="00165069" w:rsidP="00165069">
      <w:pPr>
        <w:pStyle w:val="Caption"/>
      </w:pPr>
      <w:bookmarkStart w:id="23" w:name="_Ref218501825"/>
      <w:r>
        <w:t xml:space="preserve">Figure </w:t>
      </w:r>
      <w:fldSimple w:instr=" STYLEREF 1 \s ">
        <w:r w:rsidR="00D12800">
          <w:rPr>
            <w:noProof/>
          </w:rPr>
          <w:t>1</w:t>
        </w:r>
      </w:fldSimple>
      <w:r w:rsidR="001C4598">
        <w:noBreakHyphen/>
      </w:r>
      <w:fldSimple w:instr=" SEQ Figure \* ARABIC \s 1 ">
        <w:r w:rsidR="00D12800">
          <w:rPr>
            <w:noProof/>
          </w:rPr>
          <w:t>3</w:t>
        </w:r>
      </w:fldSimple>
      <w:bookmarkEnd w:id="22"/>
      <w:bookmarkEnd w:id="23"/>
      <w:r>
        <w:t>. Next Event Algorithm</w:t>
      </w:r>
    </w:p>
    <w:p w14:paraId="4D2519EB" w14:textId="77777777" w:rsidR="00165069" w:rsidRPr="00B20912" w:rsidRDefault="00165069" w:rsidP="00165069">
      <w:pPr>
        <w:pStyle w:val="BodyText"/>
      </w:pPr>
      <w:r w:rsidRPr="00B20912">
        <w:t>The Next Event algorithm is shown in</w:t>
      </w:r>
      <w:r>
        <w:t xml:space="preserve">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rsidRPr="00B20912">
        <w:t>, and as can be seen is quite simple.  However, each step does need some explanation.</w:t>
      </w:r>
    </w:p>
    <w:p w14:paraId="23603C8A" w14:textId="77777777" w:rsidR="00165069" w:rsidRPr="002F56C0" w:rsidRDefault="00165069" w:rsidP="003774D4">
      <w:pPr>
        <w:pStyle w:val="ListNumber"/>
        <w:numPr>
          <w:ilvl w:val="0"/>
          <w:numId w:val="19"/>
        </w:numPr>
      </w:pPr>
      <w:bookmarkStart w:id="24" w:name="_Ref91917154"/>
      <w:r w:rsidRPr="003774D4">
        <w:rPr>
          <w:b/>
          <w:bCs/>
        </w:rPr>
        <w:t xml:space="preserve">Schedule Initial Event.  </w:t>
      </w:r>
      <w:r w:rsidRPr="002246DF">
        <w:rPr>
          <w:bCs/>
        </w:rPr>
        <w:t>An Event is placed on the Event List scheduled to occur at time 0.0.</w:t>
      </w:r>
      <w:r>
        <w:t xml:space="preserve">  This special event (which we will call </w:t>
      </w:r>
      <w:r w:rsidRPr="00A90C08">
        <w:rPr>
          <w:rStyle w:val="Event"/>
        </w:rPr>
        <w:t>Run</w:t>
      </w:r>
      <w:r>
        <w:t xml:space="preserve">) is responsible for initializing all state variables as </w:t>
      </w:r>
      <w:r>
        <w:lastRenderedPageBreak/>
        <w:t xml:space="preserve">its “state transition” as well as scheduling any initial “real” events of the model.  Otherwise, </w:t>
      </w:r>
      <w:r w:rsidRPr="00A90C08">
        <w:rPr>
          <w:rStyle w:val="Event"/>
        </w:rPr>
        <w:t>Run</w:t>
      </w:r>
      <w:r>
        <w:t xml:space="preserve"> is treated like any other event.</w:t>
      </w:r>
    </w:p>
    <w:p w14:paraId="3DFF50C0" w14:textId="77777777" w:rsidR="00165069" w:rsidRPr="00444145" w:rsidRDefault="00165069" w:rsidP="003774D4">
      <w:pPr>
        <w:pStyle w:val="ListNumber"/>
        <w:numPr>
          <w:ilvl w:val="0"/>
          <w:numId w:val="19"/>
        </w:numPr>
      </w:pPr>
      <w:bookmarkStart w:id="25" w:name="_Ref218497866"/>
      <w:r w:rsidRPr="003774D4">
        <w:rPr>
          <w:b/>
        </w:rPr>
        <w:t xml:space="preserve">Is Event List Empty?  </w:t>
      </w:r>
      <w:r w:rsidRPr="00444145">
        <w:t>If the</w:t>
      </w:r>
      <w:r w:rsidRPr="003774D4">
        <w:rPr>
          <w:b/>
        </w:rPr>
        <w:t xml:space="preserve"> </w:t>
      </w:r>
      <w:r w:rsidRPr="00444145">
        <w:t>Event List is empty, then stop; otherwise proceed to the next step.</w:t>
      </w:r>
      <w:bookmarkEnd w:id="25"/>
    </w:p>
    <w:p w14:paraId="06C9AEB2" w14:textId="77777777" w:rsidR="00165069" w:rsidRPr="009B3249" w:rsidRDefault="00165069" w:rsidP="003774D4">
      <w:pPr>
        <w:pStyle w:val="ListNumber"/>
        <w:numPr>
          <w:ilvl w:val="0"/>
          <w:numId w:val="19"/>
        </w:numPr>
      </w:pPr>
      <w:r w:rsidRPr="003774D4">
        <w:rPr>
          <w:b/>
        </w:rPr>
        <w:t>Advance Time to Earliest Scheduled Event.</w:t>
      </w:r>
      <w:r w:rsidRPr="00F02697">
        <w:t xml:space="preserve"> </w:t>
      </w:r>
      <w:r w:rsidRPr="00B20912">
        <w:t>Simulation time is “advanced” to the time of the earliest scheduled event.  Note that this could result in time being incremented by a very large amount or by a very small amount; it is possible that the “advance” may be 0.0.</w:t>
      </w:r>
    </w:p>
    <w:p w14:paraId="023F8715" w14:textId="77777777" w:rsidR="00165069" w:rsidRPr="00B20912" w:rsidRDefault="00165069" w:rsidP="003774D4">
      <w:pPr>
        <w:pStyle w:val="ListNumber"/>
        <w:numPr>
          <w:ilvl w:val="0"/>
          <w:numId w:val="19"/>
        </w:numPr>
      </w:pPr>
      <w:r w:rsidRPr="003774D4">
        <w:rPr>
          <w:b/>
        </w:rPr>
        <w:t>Remove</w:t>
      </w:r>
      <w:r w:rsidRPr="00B20912">
        <w:t xml:space="preserve"> </w:t>
      </w:r>
      <w:r w:rsidRPr="003774D4">
        <w:rPr>
          <w:b/>
        </w:rPr>
        <w:t>Event</w:t>
      </w:r>
      <w:r w:rsidRPr="00B20912">
        <w:t>.</w:t>
      </w:r>
      <w:bookmarkEnd w:id="24"/>
      <w:r>
        <w:t xml:space="preserve">  The Event from the previous step is removed from the Event List.</w:t>
      </w:r>
    </w:p>
    <w:p w14:paraId="5A2DEEBE" w14:textId="77777777" w:rsidR="00165069" w:rsidRPr="003774D4" w:rsidRDefault="00165069" w:rsidP="003774D4">
      <w:pPr>
        <w:pStyle w:val="ListNumber"/>
        <w:numPr>
          <w:ilvl w:val="0"/>
          <w:numId w:val="19"/>
        </w:numPr>
        <w:rPr>
          <w:b/>
        </w:rPr>
      </w:pPr>
      <w:r w:rsidRPr="003774D4">
        <w:rPr>
          <w:b/>
        </w:rPr>
        <w:t>Execute State Transitions for Event</w:t>
      </w:r>
      <w:r w:rsidRPr="00B20912">
        <w:t xml:space="preserve">. </w:t>
      </w:r>
      <w:r>
        <w:t>All</w:t>
      </w:r>
      <w:r w:rsidRPr="00B20912">
        <w:t xml:space="preserve"> state transition</w:t>
      </w:r>
      <w:r>
        <w:t>s</w:t>
      </w:r>
      <w:r w:rsidRPr="00B20912">
        <w:t xml:space="preserve"> associated with the Event </w:t>
      </w:r>
      <w:r>
        <w:t>are</w:t>
      </w:r>
      <w:r w:rsidRPr="00B20912">
        <w:t xml:space="preserve"> executed, resulting in an instantaneous change of state according to the state transition function description.  </w:t>
      </w:r>
    </w:p>
    <w:p w14:paraId="2F2CDF1F" w14:textId="77777777" w:rsidR="00165069" w:rsidRPr="003774D4" w:rsidRDefault="00165069" w:rsidP="003774D4">
      <w:pPr>
        <w:pStyle w:val="ListNumber"/>
        <w:numPr>
          <w:ilvl w:val="0"/>
          <w:numId w:val="19"/>
        </w:numPr>
        <w:rPr>
          <w:b/>
        </w:rPr>
      </w:pPr>
      <w:r w:rsidRPr="003774D4">
        <w:rPr>
          <w:b/>
        </w:rPr>
        <w:t>Schedule Events.</w:t>
      </w:r>
      <w:r>
        <w:t xml:space="preserve">  The s</w:t>
      </w:r>
      <w:r w:rsidRPr="00B20912">
        <w:t xml:space="preserve">cheduling of future Events by this Event </w:t>
      </w:r>
      <w:r>
        <w:t>is performed, if called for by the model</w:t>
      </w:r>
      <w:r w:rsidRPr="00B20912">
        <w:t>.  This scheduling consists simply of placing new Events on the Future Event List described in the next section.  No other state changes occur.  An Event may or may not schedule future Events; furthermore, whether it does or doesn’t may be conditionally determined</w:t>
      </w:r>
      <w:r>
        <w:t xml:space="preserve"> by the state</w:t>
      </w:r>
      <w:r w:rsidRPr="00B20912">
        <w:t xml:space="preserve">.  That is, whether another Event is scheduled may depend on the state of the simulation </w:t>
      </w:r>
      <w:r>
        <w:t>after</w:t>
      </w:r>
      <w:r w:rsidRPr="00B20912">
        <w:t xml:space="preserve"> that Event</w:t>
      </w:r>
      <w:r>
        <w:t>’s state transitions</w:t>
      </w:r>
      <w:r w:rsidRPr="00B20912">
        <w:t xml:space="preserve"> </w:t>
      </w:r>
      <w:r>
        <w:t>are</w:t>
      </w:r>
      <w:r w:rsidRPr="00B20912">
        <w:t xml:space="preserve"> executed.</w:t>
      </w:r>
    </w:p>
    <w:p w14:paraId="6778688C" w14:textId="77777777" w:rsidR="00165069" w:rsidRPr="00B20912" w:rsidRDefault="00165069" w:rsidP="00165069">
      <w:pPr>
        <w:pStyle w:val="BodyText"/>
      </w:pPr>
      <w:r>
        <w:t xml:space="preserve">When all Events that are specified have been scheduled (if any), the process continues by returning to Step </w:t>
      </w:r>
      <w:r>
        <w:fldChar w:fldCharType="begin"/>
      </w:r>
      <w:r>
        <w:instrText xml:space="preserve"> REF _Ref218497866 \r \h </w:instrText>
      </w:r>
      <w:r>
        <w:fldChar w:fldCharType="separate"/>
      </w:r>
      <w:r w:rsidR="00D12800">
        <w:t>2</w:t>
      </w:r>
      <w:r>
        <w:fldChar w:fldCharType="end"/>
      </w:r>
      <w:r>
        <w:t>.</w:t>
      </w:r>
    </w:p>
    <w:p w14:paraId="114FBD38" w14:textId="77777777" w:rsidR="00165069" w:rsidRPr="00B20912" w:rsidRDefault="00165069" w:rsidP="00165069">
      <w:pPr>
        <w:pStyle w:val="BodyText"/>
      </w:pP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 xml:space="preserve"> </w:t>
      </w:r>
      <w:r w:rsidRPr="00B20912">
        <w:t xml:space="preserve">can </w:t>
      </w:r>
      <w:r>
        <w:t>also</w:t>
      </w:r>
      <w:r w:rsidRPr="00B20912">
        <w:t xml:space="preserve"> be summarized by the following pseudo-code.</w:t>
      </w:r>
    </w:p>
    <w:p w14:paraId="3B1AD893" w14:textId="77777777" w:rsidR="00165069" w:rsidRPr="00B20912" w:rsidRDefault="00165069" w:rsidP="00165069">
      <w:pPr>
        <w:pStyle w:val="Verbatim"/>
      </w:pPr>
      <w:r w:rsidRPr="00B20912">
        <w:t>Initialize:</w:t>
      </w:r>
    </w:p>
    <w:p w14:paraId="0FF340F8" w14:textId="77777777" w:rsidR="00165069" w:rsidRPr="00B20912" w:rsidRDefault="00165069" w:rsidP="00165069">
      <w:pPr>
        <w:pStyle w:val="Verbatim"/>
      </w:pPr>
      <w:r w:rsidRPr="00B20912">
        <w:tab/>
        <w:t>Set simulation time to 0.0</w:t>
      </w:r>
    </w:p>
    <w:p w14:paraId="02101B1A" w14:textId="77777777" w:rsidR="00165069" w:rsidRPr="00B20912" w:rsidRDefault="00165069" w:rsidP="00165069">
      <w:pPr>
        <w:pStyle w:val="Verbatim"/>
      </w:pPr>
      <w:r>
        <w:tab/>
        <w:t>Schedule the Run Event</w:t>
      </w:r>
    </w:p>
    <w:p w14:paraId="3EEC5FFB" w14:textId="77777777" w:rsidR="00165069" w:rsidRPr="00B20912" w:rsidRDefault="00165069" w:rsidP="00165069">
      <w:pPr>
        <w:pStyle w:val="Verbatim"/>
      </w:pPr>
      <w:r w:rsidRPr="00B20912">
        <w:t>While (There are pending Events):</w:t>
      </w:r>
    </w:p>
    <w:p w14:paraId="0D2AE81F" w14:textId="77777777" w:rsidR="00165069" w:rsidRPr="00B20912" w:rsidRDefault="00165069" w:rsidP="00165069">
      <w:pPr>
        <w:pStyle w:val="Verbatim"/>
      </w:pPr>
      <w:r w:rsidRPr="00B20912">
        <w:tab/>
        <w:t>Advance time to next Event</w:t>
      </w:r>
    </w:p>
    <w:p w14:paraId="42179FC3" w14:textId="77777777" w:rsidR="00165069" w:rsidRPr="00B20912" w:rsidRDefault="00165069" w:rsidP="00165069">
      <w:pPr>
        <w:pStyle w:val="Verbatim"/>
      </w:pPr>
      <w:r w:rsidRPr="00B20912">
        <w:tab/>
        <w:t>Remove Event from Event List</w:t>
      </w:r>
    </w:p>
    <w:p w14:paraId="1F58E604" w14:textId="77777777" w:rsidR="00165069" w:rsidRPr="00B20912" w:rsidRDefault="00165069" w:rsidP="00165069">
      <w:pPr>
        <w:pStyle w:val="Verbatim"/>
      </w:pPr>
      <w:r w:rsidRPr="00B20912">
        <w:tab/>
        <w:t>Execute State transition for Event</w:t>
      </w:r>
    </w:p>
    <w:p w14:paraId="307CE9B1" w14:textId="77777777" w:rsidR="00165069" w:rsidRPr="00B20912" w:rsidRDefault="00165069" w:rsidP="00165069">
      <w:pPr>
        <w:pStyle w:val="Verbatim"/>
      </w:pPr>
      <w:r w:rsidRPr="00B20912">
        <w:tab/>
        <w:t>Schedule any Events as specified by the model</w:t>
      </w:r>
    </w:p>
    <w:p w14:paraId="431DF4A8" w14:textId="77777777" w:rsidR="00165069" w:rsidRPr="00B20912" w:rsidRDefault="00165069" w:rsidP="00165069">
      <w:pPr>
        <w:pStyle w:val="BodyText"/>
      </w:pPr>
      <w:r w:rsidRPr="00B20912">
        <w:t xml:space="preserve">Understanding the Next Event algorithm is </w:t>
      </w:r>
      <w:r>
        <w:t>critical</w:t>
      </w:r>
      <w:r w:rsidRPr="00B20912">
        <w:t xml:space="preserve"> to effectively creating DES models.  The precise mechanism for implementing it may vary, but the logic remains the same.  Most important perhaps is the concept of the Future Event List, which is explained further in the following section.</w:t>
      </w:r>
    </w:p>
    <w:p w14:paraId="6F3FA433" w14:textId="77777777" w:rsidR="00165069" w:rsidRPr="00B20912" w:rsidRDefault="00165069" w:rsidP="00165069">
      <w:pPr>
        <w:pStyle w:val="BodyText"/>
      </w:pPr>
      <w:r w:rsidRPr="00B20912">
        <w:t xml:space="preserve">A common implementation of the Initialize step is to identify a special Event that is always scheduled to occur at time 0.0.  This Event, which we call </w:t>
      </w:r>
      <w:r w:rsidRPr="00B20912">
        <w:rPr>
          <w:rStyle w:val="Event"/>
        </w:rPr>
        <w:t>Run</w:t>
      </w:r>
      <w:r w:rsidRPr="00B20912">
        <w:t xml:space="preserve">, has state transition that sets each state variable to its initial value and schedules at least one other Event.  The advantage of this approach is that the </w:t>
      </w:r>
      <w:r w:rsidRPr="00B20912">
        <w:rPr>
          <w:rStyle w:val="Event"/>
        </w:rPr>
        <w:t>Run</w:t>
      </w:r>
      <w:r w:rsidRPr="00B20912">
        <w:t xml:space="preserve"> Event, once placed on the </w:t>
      </w:r>
      <w:r>
        <w:t>Event List</w:t>
      </w:r>
      <w:r w:rsidRPr="00B20912">
        <w:t xml:space="preserve">, is simply processed like any other Event, so the only special treatment is the fact that the </w:t>
      </w:r>
      <w:r>
        <w:t>Event List</w:t>
      </w:r>
      <w:r w:rsidRPr="00B20912">
        <w:t xml:space="preserve"> bootstraps the model by simply scheduling </w:t>
      </w:r>
      <w:r w:rsidRPr="00B20912">
        <w:rPr>
          <w:rStyle w:val="Event"/>
        </w:rPr>
        <w:t>Run</w:t>
      </w:r>
      <w:r w:rsidRPr="00B20912">
        <w:t xml:space="preserve"> to occur at time 0.0.</w:t>
      </w:r>
    </w:p>
    <w:p w14:paraId="778B2A31" w14:textId="77777777" w:rsidR="00165069" w:rsidRPr="00B20912" w:rsidRDefault="00165069" w:rsidP="00165069">
      <w:pPr>
        <w:pStyle w:val="BodyText"/>
      </w:pPr>
      <w:r w:rsidRPr="00B20912">
        <w:t xml:space="preserve">It should also be noted that there will be an additional step in processing simulation Events when the ability to cancel pending Events is introduced </w:t>
      </w:r>
      <w:r>
        <w:t>later</w:t>
      </w:r>
      <w:r w:rsidRPr="00B20912">
        <w:t xml:space="preserve">.  Thus,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 xml:space="preserve"> </w:t>
      </w:r>
      <w:r w:rsidRPr="00B20912">
        <w:t>and the elaboration in this section should be seen as a basic template that will be expanded on</w:t>
      </w:r>
      <w:r>
        <w:t xml:space="preserve"> subsequently</w:t>
      </w:r>
      <w:r w:rsidRPr="00B20912">
        <w:t>.</w:t>
      </w:r>
    </w:p>
    <w:p w14:paraId="30DE88C5" w14:textId="77777777" w:rsidR="00165069" w:rsidRDefault="00165069" w:rsidP="00165069">
      <w:pPr>
        <w:pStyle w:val="Heading2"/>
      </w:pPr>
      <w:bookmarkStart w:id="26" w:name="_Toc226281469"/>
      <w:bookmarkStart w:id="27" w:name="_Toc139597294"/>
      <w:bookmarkStart w:id="28" w:name="_Toc139597509"/>
      <w:bookmarkStart w:id="29" w:name="_Toc334109224"/>
      <w:r>
        <w:lastRenderedPageBreak/>
        <w:t>Future Event List</w:t>
      </w:r>
      <w:bookmarkEnd w:id="26"/>
      <w:bookmarkEnd w:id="27"/>
      <w:bookmarkEnd w:id="28"/>
      <w:bookmarkEnd w:id="29"/>
    </w:p>
    <w:p w14:paraId="6431C7DA" w14:textId="77777777" w:rsidR="00165069" w:rsidRPr="00B20912" w:rsidRDefault="00165069" w:rsidP="00165069">
      <w:pPr>
        <w:pStyle w:val="BodyText"/>
      </w:pPr>
      <w:r w:rsidRPr="00B20912">
        <w:t xml:space="preserve">The </w:t>
      </w:r>
      <w:r w:rsidRPr="00B20912">
        <w:rPr>
          <w:i/>
        </w:rPr>
        <w:t>Future Event List</w:t>
      </w:r>
      <w:r w:rsidRPr="00B20912">
        <w:t xml:space="preserve"> (FEL) is the mechanism by which pending Events are held and managed.  The FEL is responsible for holding information about every pending event and keeping them in order.  More precisely, the FEL just needs to be able to identify the pending event with the earliest scheduled time.  The contents of the FEL are sometimes called </w:t>
      </w:r>
      <w:r w:rsidRPr="00B20912">
        <w:rPr>
          <w:i/>
        </w:rPr>
        <w:t>Event Notices</w:t>
      </w:r>
      <w:r w:rsidRPr="00B20912">
        <w:t>, and they contain all the information necessary to process the Event.  At the minimum, each Event Notice must contain an identifier for which Event to which it corresponds and the scheduled time for that occurrence of the Event (so the FEL can keep the Event Notices sorted).</w:t>
      </w:r>
    </w:p>
    <w:p w14:paraId="64CCF1AD" w14:textId="77777777" w:rsidR="00165069" w:rsidRPr="00B20912" w:rsidRDefault="00165069" w:rsidP="00165069">
      <w:pPr>
        <w:pStyle w:val="BodyText"/>
      </w:pPr>
      <w:r w:rsidRPr="00B20912">
        <w:t xml:space="preserve">The FEL also needs to be able to add Events while maintaining time-sorted order and remove the next scheduled pending Event Notice.  If canceling of Events is supported, it also needs to be able to find and remove the Event Notice corresponding to the cancelled Event. </w:t>
      </w:r>
    </w:p>
    <w:p w14:paraId="256060E0" w14:textId="77777777" w:rsidR="00165069" w:rsidRPr="00B20912" w:rsidRDefault="00165069" w:rsidP="00165069">
      <w:pPr>
        <w:pStyle w:val="BodyText"/>
      </w:pPr>
      <w:r w:rsidRPr="00B20912">
        <w:t xml:space="preserve">These are of course minimal requirements for a FEL.  In order to give effective support for model development, a FEL should also be able to run “verbosely” – that is, to print out each step it is taking in the algorithm of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w:t>
      </w:r>
    </w:p>
    <w:p w14:paraId="7D7141D8" w14:textId="77777777" w:rsidR="00165069" w:rsidRPr="00B20912" w:rsidRDefault="00165069" w:rsidP="00165069">
      <w:pPr>
        <w:pStyle w:val="BodyText"/>
      </w:pPr>
      <w:r w:rsidRPr="00B20912">
        <w:t xml:space="preserve">  For example, one very useful tool for verifying a DES model is for the FEL to print each Event as it is being processed together with the current value of simulation time and the list of pending Events.</w:t>
      </w:r>
    </w:p>
    <w:p w14:paraId="7CF7FED1" w14:textId="77777777" w:rsidR="00165069" w:rsidRDefault="00165069" w:rsidP="00165069">
      <w:pPr>
        <w:pStyle w:val="Heading2"/>
      </w:pPr>
      <w:bookmarkStart w:id="30" w:name="_Toc226281470"/>
      <w:bookmarkStart w:id="31" w:name="_Toc139597295"/>
      <w:bookmarkStart w:id="32" w:name="_Toc139597510"/>
      <w:bookmarkStart w:id="33" w:name="_Toc334109225"/>
      <w:r>
        <w:t>Simulation Parameters</w:t>
      </w:r>
      <w:bookmarkEnd w:id="30"/>
      <w:bookmarkEnd w:id="31"/>
      <w:bookmarkEnd w:id="32"/>
      <w:bookmarkEnd w:id="33"/>
    </w:p>
    <w:p w14:paraId="50F781CC" w14:textId="77777777" w:rsidR="00165069" w:rsidRPr="00B20912" w:rsidRDefault="00165069" w:rsidP="00165069">
      <w:pPr>
        <w:pStyle w:val="BodyText"/>
      </w:pPr>
      <w:r w:rsidRPr="00B20912">
        <w:t xml:space="preserve">So </w:t>
      </w:r>
      <w:proofErr w:type="gramStart"/>
      <w:r w:rsidRPr="00B20912">
        <w:t>far</w:t>
      </w:r>
      <w:proofErr w:type="gramEnd"/>
      <w:r w:rsidRPr="00B20912">
        <w:t xml:space="preserve"> the only variables in a DES have been state variables.  Recall that state variables are quantities that describe a portion of the system being modeled and that they have the possibility of changing value throughout a simulation run, resulting in a state trajectory.</w:t>
      </w:r>
    </w:p>
    <w:p w14:paraId="423B6246" w14:textId="77777777" w:rsidR="00165069" w:rsidRPr="00B20912" w:rsidRDefault="00165069" w:rsidP="00165069">
      <w:pPr>
        <w:pStyle w:val="BodyText"/>
      </w:pPr>
      <w:r w:rsidRPr="00B20912">
        <w:t xml:space="preserve">A second type of variable is important, namely values that do </w:t>
      </w:r>
      <w:r w:rsidRPr="00B20912">
        <w:rPr>
          <w:i/>
        </w:rPr>
        <w:t>not</w:t>
      </w:r>
      <w:r w:rsidRPr="00B20912">
        <w:t xml:space="preserve"> change during a simulation run.  These are termed </w:t>
      </w:r>
      <w:r w:rsidRPr="00B20912">
        <w:rPr>
          <w:i/>
        </w:rPr>
        <w:t>Simulation Parameters</w:t>
      </w:r>
      <w:r w:rsidRPr="00B20912">
        <w:t xml:space="preserve"> (or when there is no possibility of misunderstanding, simply </w:t>
      </w:r>
      <w:r w:rsidRPr="00B20912">
        <w:rPr>
          <w:i/>
        </w:rPr>
        <w:t>Parameters</w:t>
      </w:r>
      <w:r w:rsidRPr="00B20912">
        <w:t>).</w:t>
      </w:r>
    </w:p>
    <w:p w14:paraId="7B35F83C" w14:textId="77777777" w:rsidR="00165069" w:rsidRPr="00B20912" w:rsidRDefault="00165069" w:rsidP="00165069">
      <w:pPr>
        <w:pStyle w:val="BodyText"/>
      </w:pPr>
      <w:r w:rsidRPr="00B20912">
        <w:t>An example of a simulation parameter might be the number of servers in a queueing system being modeled.  Another might be the number of machines in a machine shop.  Still another might be the maximum speed a vehicle can travel.</w:t>
      </w:r>
    </w:p>
    <w:p w14:paraId="608109B6" w14:textId="62968C84" w:rsidR="00165069" w:rsidRPr="00B20912" w:rsidRDefault="00165069" w:rsidP="00165069">
      <w:pPr>
        <w:pStyle w:val="BodyText"/>
      </w:pPr>
      <w:r w:rsidRPr="00B20912">
        <w:t xml:space="preserve">Often modeling sequences of random variables are utilized in a DES model; indeed, it is precisely the need to incorporate randomness that leads an analyst to utilize DES rather than an analytic technique.  For purposes of specifying DES models, it is convenient to be as flexible as possible in defining such random sequences.  Thus, such a sequence will typically be defined to be a “simulation parameter” even though it is actually a sequence.  The “parameter” should be thought of as the specification of the sequence.  Thus, a model might identify a sequence of random variables, and this sequence would be a parameter.  When the model is actually executed, of course, the sequence must be specified, just as for the number of </w:t>
      </w:r>
      <w:proofErr w:type="gramStart"/>
      <w:r w:rsidRPr="00B20912">
        <w:t>servers</w:t>
      </w:r>
      <w:proofErr w:type="gramEnd"/>
      <w:r w:rsidRPr="00B20912">
        <w:t xml:space="preserve"> parameter the actual value must be given at run time.   Also, when a DES model is specified using such a sequence as a parameter, then whenever the sequence variable appears in the model description, it is meant that the next random number in the sequence is generated.</w:t>
      </w:r>
    </w:p>
    <w:p w14:paraId="515E64F5" w14:textId="77777777" w:rsidR="00165069" w:rsidRPr="00B20912" w:rsidRDefault="00165069" w:rsidP="00165069">
      <w:pPr>
        <w:pStyle w:val="Heading2"/>
      </w:pPr>
      <w:bookmarkStart w:id="34" w:name="_Toc226281471"/>
      <w:bookmarkStart w:id="35" w:name="_Toc139597296"/>
      <w:bookmarkStart w:id="36" w:name="_Toc139597511"/>
      <w:bookmarkStart w:id="37" w:name="_Toc334109226"/>
      <w:r w:rsidRPr="00B20912">
        <w:lastRenderedPageBreak/>
        <w:t>Stopping Criteria (Terminating Condition</w:t>
      </w:r>
      <w:r>
        <w:t>s</w:t>
      </w:r>
      <w:r w:rsidRPr="00B20912">
        <w:t>)</w:t>
      </w:r>
      <w:bookmarkEnd w:id="34"/>
      <w:bookmarkEnd w:id="35"/>
      <w:bookmarkEnd w:id="36"/>
      <w:bookmarkEnd w:id="37"/>
    </w:p>
    <w:p w14:paraId="2D53DCAD" w14:textId="77777777" w:rsidR="00165069" w:rsidRPr="00B20912" w:rsidRDefault="00165069" w:rsidP="00165069">
      <w:pPr>
        <w:pStyle w:val="BodyText"/>
      </w:pPr>
      <w:r w:rsidRPr="00B20912">
        <w:t>There are several ways in which a simulation run can be terminated.  As noted in</w:t>
      </w:r>
      <w:r>
        <w:t xml:space="preserve">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rsidRPr="00B20912">
        <w:t xml:space="preserve">, whenever the Event List is empty the simulation terminates. </w:t>
      </w:r>
      <w:proofErr w:type="gramStart"/>
      <w:r w:rsidRPr="00B20912">
        <w:t>So</w:t>
      </w:r>
      <w:proofErr w:type="gramEnd"/>
      <w:r w:rsidRPr="00B20912">
        <w:t xml:space="preserve"> ending a simulation run can be simply implemented by emptying the FEL whenever a terminating condition is met.</w:t>
      </w:r>
    </w:p>
    <w:p w14:paraId="0545B23E" w14:textId="77777777" w:rsidR="00165069" w:rsidRPr="00B20912" w:rsidRDefault="00165069" w:rsidP="00165069">
      <w:pPr>
        <w:pStyle w:val="BodyText"/>
      </w:pPr>
      <w:r w:rsidRPr="00B20912">
        <w:t>The simplest terminating condition is based on time: the run will end after a certain amount of simulation time has passed.  This is simply implemented by a special event (“</w:t>
      </w:r>
      <w:r w:rsidRPr="00B20912">
        <w:rPr>
          <w:rStyle w:val="Event"/>
        </w:rPr>
        <w:t>Stop</w:t>
      </w:r>
      <w:r w:rsidRPr="00B20912">
        <w:t>”) that doesn’t affect any state, but simply empties the Event List.</w:t>
      </w:r>
    </w:p>
    <w:p w14:paraId="5DD39C62" w14:textId="77777777" w:rsidR="00165069" w:rsidRPr="00B20912" w:rsidRDefault="00165069" w:rsidP="00165069">
      <w:pPr>
        <w:pStyle w:val="BodyText"/>
      </w:pPr>
      <w:r w:rsidRPr="00B20912">
        <w:t>Another terminating condition is based on how many times a particular Event has been executed.  This condition is most effectively implemented within the FEL itself, since it requires keeping count of the given Event and emptying the FEL when the desired count has been reached.</w:t>
      </w:r>
    </w:p>
    <w:p w14:paraId="1A234DB8" w14:textId="77777777" w:rsidR="00165069" w:rsidRPr="00B20912" w:rsidRDefault="00165069" w:rsidP="00165069">
      <w:pPr>
        <w:pStyle w:val="BodyText"/>
      </w:pPr>
      <w:r w:rsidRPr="00B20912">
        <w:t xml:space="preserve">Yet another termination condition is based on a certain state being reached; that is, a given state variable having a determined value.  Implementing this terminating condition is most effectively done by the model itself: every Event that changes the value of the given state variable conditionally scheduling a </w:t>
      </w:r>
      <w:r w:rsidRPr="00B20912">
        <w:rPr>
          <w:rStyle w:val="Event"/>
        </w:rPr>
        <w:t>Stop</w:t>
      </w:r>
      <w:r w:rsidRPr="00B20912">
        <w:t xml:space="preserve"> event if the desired value is reached.  This can of course be extended to a collection of states entering a pre-determined region of the state space.  The implementation is similarly done: every Event that changes the value of any state variable in the collection would conditionally schedule a </w:t>
      </w:r>
      <w:r w:rsidRPr="00B20912">
        <w:rPr>
          <w:rStyle w:val="Event"/>
        </w:rPr>
        <w:t>Stop</w:t>
      </w:r>
      <w:r w:rsidRPr="00B20912">
        <w:t xml:space="preserve"> Event when the stopping region is entered.</w:t>
      </w:r>
    </w:p>
    <w:p w14:paraId="576957D2" w14:textId="77777777" w:rsidR="00165069" w:rsidRPr="00B20912" w:rsidRDefault="00165069" w:rsidP="00165069">
      <w:pPr>
        <w:pStyle w:val="BodyText"/>
      </w:pPr>
      <w:r w:rsidRPr="00B20912">
        <w:t>Although every execution of a simulation run must have a stopping criterion, it will typically be omitted from the description of the DES model itself.</w:t>
      </w:r>
    </w:p>
    <w:p w14:paraId="7F5AF42B" w14:textId="77777777" w:rsidR="00165069" w:rsidRPr="00B20912" w:rsidRDefault="00165069" w:rsidP="00165069">
      <w:pPr>
        <w:pStyle w:val="Heading2"/>
      </w:pPr>
      <w:bookmarkStart w:id="38" w:name="_Toc226281472"/>
      <w:bookmarkStart w:id="39" w:name="_Toc139597297"/>
      <w:bookmarkStart w:id="40" w:name="_Toc139597512"/>
      <w:bookmarkStart w:id="41" w:name="_Toc334109227"/>
      <w:r w:rsidRPr="00B20912">
        <w:t>Defining a DES Model</w:t>
      </w:r>
      <w:bookmarkEnd w:id="38"/>
      <w:bookmarkEnd w:id="39"/>
      <w:bookmarkEnd w:id="40"/>
      <w:bookmarkEnd w:id="41"/>
    </w:p>
    <w:p w14:paraId="5F561080" w14:textId="77777777" w:rsidR="00165069" w:rsidRPr="00B20912" w:rsidRDefault="00165069" w:rsidP="00165069">
      <w:pPr>
        <w:pStyle w:val="BodyText"/>
      </w:pPr>
      <w:r w:rsidRPr="00B20912">
        <w:t>Now that all the essential elements of a DES model have been presented as well as the execution of the Next Event processing, defining a DES model can be summarized by specifying four elements:</w:t>
      </w:r>
    </w:p>
    <w:p w14:paraId="03C3FA83" w14:textId="77777777" w:rsidR="00165069" w:rsidRPr="00B20912" w:rsidRDefault="00165069" w:rsidP="003774D4">
      <w:pPr>
        <w:pStyle w:val="ListNumber"/>
        <w:numPr>
          <w:ilvl w:val="0"/>
          <w:numId w:val="20"/>
        </w:numPr>
      </w:pPr>
      <w:r w:rsidRPr="00B20912">
        <w:t>Define the parameters of the model (the variables that will not change during a single run).</w:t>
      </w:r>
    </w:p>
    <w:p w14:paraId="106E184F" w14:textId="77777777" w:rsidR="00165069" w:rsidRPr="00B20912" w:rsidRDefault="00165069" w:rsidP="003774D4">
      <w:pPr>
        <w:pStyle w:val="ListNumber"/>
        <w:numPr>
          <w:ilvl w:val="0"/>
          <w:numId w:val="20"/>
        </w:numPr>
      </w:pPr>
      <w:r w:rsidRPr="00B20912">
        <w:t>Define the state variables of the model (the variables that will change in piecewise constant state trajectories) and for each state variable specify its initial value.</w:t>
      </w:r>
    </w:p>
    <w:p w14:paraId="6AA74253" w14:textId="77777777" w:rsidR="00165069" w:rsidRPr="00B20912" w:rsidRDefault="00165069" w:rsidP="003774D4">
      <w:pPr>
        <w:pStyle w:val="ListNumber"/>
        <w:numPr>
          <w:ilvl w:val="0"/>
          <w:numId w:val="20"/>
        </w:numPr>
      </w:pPr>
      <w:r w:rsidRPr="00B20912">
        <w:t>Define each Event by specifying its state transition and assigning a unique name to the Event.</w:t>
      </w:r>
    </w:p>
    <w:p w14:paraId="2DA849C3" w14:textId="77777777" w:rsidR="00165069" w:rsidRPr="00B20912" w:rsidRDefault="00165069" w:rsidP="003774D4">
      <w:pPr>
        <w:pStyle w:val="ListNumber"/>
        <w:numPr>
          <w:ilvl w:val="0"/>
          <w:numId w:val="20"/>
        </w:numPr>
      </w:pPr>
      <w:r w:rsidRPr="00B20912">
        <w:t>Define the scheduling relationships between Events.  For each Event that could schedule another, give the condition under which it will be scheduled and the amount of time in the future (“delay”) the Event will be scheduled to occur.</w:t>
      </w:r>
    </w:p>
    <w:p w14:paraId="2C228EFD" w14:textId="7A607062" w:rsidR="00165069" w:rsidRPr="00B20912" w:rsidRDefault="00165069" w:rsidP="00165069">
      <w:pPr>
        <w:pStyle w:val="BodyText"/>
      </w:pPr>
      <w:r>
        <w:t>Some</w:t>
      </w:r>
      <w:r w:rsidRPr="00B20912">
        <w:t xml:space="preserve"> simple example</w:t>
      </w:r>
      <w:r>
        <w:t>s</w:t>
      </w:r>
      <w:r w:rsidRPr="00B20912">
        <w:t xml:space="preserve"> will illustrate this</w:t>
      </w:r>
      <w:r w:rsidR="00D262D3">
        <w:t xml:space="preserve"> design process</w:t>
      </w:r>
      <w:r w:rsidRPr="00B20912">
        <w:t>.</w:t>
      </w:r>
    </w:p>
    <w:p w14:paraId="44D44EE2" w14:textId="77777777" w:rsidR="00165069" w:rsidRDefault="00165069" w:rsidP="00165069">
      <w:pPr>
        <w:pStyle w:val="Heading1"/>
      </w:pPr>
      <w:bookmarkStart w:id="42" w:name="_Toc226281473"/>
      <w:bookmarkStart w:id="43" w:name="_Toc139597298"/>
      <w:bookmarkStart w:id="44" w:name="_Toc139597513"/>
      <w:bookmarkStart w:id="45" w:name="_Toc334109228"/>
      <w:r w:rsidRPr="00B20912">
        <w:lastRenderedPageBreak/>
        <w:t>Example</w:t>
      </w:r>
      <w:r>
        <w:t>s</w:t>
      </w:r>
      <w:bookmarkEnd w:id="42"/>
      <w:bookmarkEnd w:id="43"/>
      <w:bookmarkEnd w:id="44"/>
      <w:bookmarkEnd w:id="45"/>
    </w:p>
    <w:p w14:paraId="1FE31F2D" w14:textId="77777777" w:rsidR="00165069" w:rsidRPr="002E4308" w:rsidRDefault="00165069" w:rsidP="00165069">
      <w:pPr>
        <w:pStyle w:val="BodyText"/>
      </w:pPr>
      <w:r>
        <w:t>Two simple examples of DES models will now be presented.</w:t>
      </w:r>
    </w:p>
    <w:p w14:paraId="672FCA7A" w14:textId="77777777" w:rsidR="00165069" w:rsidRPr="00192652" w:rsidRDefault="00165069" w:rsidP="00165069">
      <w:pPr>
        <w:pStyle w:val="Heading3"/>
      </w:pPr>
      <w:bookmarkStart w:id="46" w:name="_Toc226281474"/>
      <w:bookmarkStart w:id="47" w:name="_Toc139597299"/>
      <w:bookmarkStart w:id="48" w:name="_Toc139597514"/>
      <w:bookmarkStart w:id="49" w:name="_Toc334109229"/>
      <w:r>
        <w:t>Arrival Process</w:t>
      </w:r>
      <w:bookmarkEnd w:id="46"/>
      <w:bookmarkEnd w:id="47"/>
      <w:bookmarkEnd w:id="48"/>
      <w:bookmarkEnd w:id="49"/>
    </w:p>
    <w:p w14:paraId="2F778EF3" w14:textId="77777777" w:rsidR="00165069" w:rsidRPr="00B20912" w:rsidRDefault="00165069" w:rsidP="00165069">
      <w:pPr>
        <w:pStyle w:val="BodyText"/>
      </w:pPr>
      <w:r w:rsidRPr="00B20912">
        <w:t xml:space="preserve">The simplest non-trivial example of a DES has one parameter, one state variable, and one Event (besides the </w:t>
      </w:r>
      <w:r w:rsidRPr="00B20912">
        <w:rPr>
          <w:rStyle w:val="Event"/>
        </w:rPr>
        <w:t>Run</w:t>
      </w:r>
      <w:r w:rsidRPr="00B20912">
        <w:t xml:space="preserve"> Event).  It models a single Event that recurs periodically, where the time between occurrences of the Event are possibly random.</w:t>
      </w:r>
    </w:p>
    <w:p w14:paraId="18B3D7F2" w14:textId="77777777" w:rsidR="00165069" w:rsidRPr="00820256" w:rsidRDefault="00165069" w:rsidP="003774D4">
      <w:pPr>
        <w:pStyle w:val="ListNumber"/>
        <w:numPr>
          <w:ilvl w:val="0"/>
          <w:numId w:val="21"/>
        </w:numPr>
      </w:pPr>
      <w:bookmarkStart w:id="50" w:name="OLE_LINK1"/>
      <w:r w:rsidRPr="00820256">
        <w:t xml:space="preserve">Parameter </w:t>
      </w:r>
    </w:p>
    <w:p w14:paraId="46702652" w14:textId="2C2AB632" w:rsidR="00165069" w:rsidRPr="00B20912" w:rsidRDefault="007A0897" w:rsidP="007A0897">
      <w:pPr>
        <w:pStyle w:val="ListBullet"/>
      </w:pPr>
      <w:r>
        <w:t>{</w:t>
      </w:r>
      <w:proofErr w:type="spellStart"/>
      <w:r>
        <w:t>t</w:t>
      </w:r>
      <w:r w:rsidRPr="007A0897">
        <w:rPr>
          <w:vertAlign w:val="subscript"/>
        </w:rPr>
        <w:t>A</w:t>
      </w:r>
      <w:proofErr w:type="spellEnd"/>
      <w:r>
        <w:t>}</w:t>
      </w:r>
      <w:r w:rsidR="00165069" w:rsidRPr="00B20912">
        <w:t xml:space="preserve"> is the sequence of (possibly random) times between the occurrences of the Event.</w:t>
      </w:r>
    </w:p>
    <w:p w14:paraId="577AF599" w14:textId="77777777" w:rsidR="00165069" w:rsidRPr="00820256" w:rsidRDefault="00165069" w:rsidP="003774D4">
      <w:pPr>
        <w:pStyle w:val="ListNumber"/>
      </w:pPr>
      <w:r w:rsidRPr="00820256">
        <w:t>State</w:t>
      </w:r>
    </w:p>
    <w:p w14:paraId="232CD84F" w14:textId="77777777" w:rsidR="00165069" w:rsidRPr="00B20912" w:rsidRDefault="00165069" w:rsidP="007A0897">
      <w:pPr>
        <w:pStyle w:val="ListBullet"/>
      </w:pPr>
      <w:r w:rsidRPr="00B20912">
        <w:t>N is the number of times the Event has occurred.  Its initial value is 0.</w:t>
      </w:r>
    </w:p>
    <w:p w14:paraId="0A730D7E" w14:textId="77777777" w:rsidR="00165069" w:rsidRPr="00B20912" w:rsidRDefault="00165069" w:rsidP="003774D4">
      <w:pPr>
        <w:pStyle w:val="ListNumber"/>
      </w:pPr>
      <w:bookmarkStart w:id="51" w:name="_Ref91922589"/>
      <w:r w:rsidRPr="00820256">
        <w:t>Events</w:t>
      </w:r>
      <w:r w:rsidRPr="00B20912">
        <w:t>:</w:t>
      </w:r>
      <w:bookmarkEnd w:id="51"/>
      <w:r w:rsidRPr="00B20912">
        <w:t xml:space="preserve"> </w:t>
      </w:r>
    </w:p>
    <w:bookmarkEnd w:id="50"/>
    <w:p w14:paraId="7AD9567D" w14:textId="77777777" w:rsidR="00165069" w:rsidRDefault="00165069" w:rsidP="007A0897">
      <w:pPr>
        <w:pStyle w:val="ListBullet"/>
      </w:pPr>
      <w:r w:rsidRPr="00B20912">
        <w:rPr>
          <w:rStyle w:val="Event"/>
        </w:rPr>
        <w:t>Run</w:t>
      </w:r>
      <w:r w:rsidRPr="00B20912">
        <w:t xml:space="preserve"> will set N to its initial value of 0</w:t>
      </w:r>
    </w:p>
    <w:p w14:paraId="7ED7F0B1" w14:textId="77777777" w:rsidR="00165069" w:rsidRPr="00B20912" w:rsidRDefault="00165069" w:rsidP="007A0897">
      <w:pPr>
        <w:pStyle w:val="ListBullet"/>
      </w:pPr>
      <w:r w:rsidRPr="00B20912">
        <w:rPr>
          <w:rStyle w:val="Event"/>
        </w:rPr>
        <w:t>Arrival</w:t>
      </w:r>
      <w:r w:rsidRPr="00B20912">
        <w:t xml:space="preserve"> will be the name of the Event, and its state transition will be to increment the value of N by 1.  More precisely, the state transition function is defined by: N = </w:t>
      </w:r>
      <w:proofErr w:type="spellStart"/>
      <w:r w:rsidRPr="00B20912">
        <w:t>N</w:t>
      </w:r>
      <w:proofErr w:type="spellEnd"/>
      <w:r w:rsidRPr="00B20912">
        <w:t xml:space="preserve"> + 1.</w:t>
      </w:r>
    </w:p>
    <w:p w14:paraId="3D39BD19" w14:textId="77777777" w:rsidR="00165069" w:rsidRPr="00B20912" w:rsidRDefault="00165069" w:rsidP="003774D4">
      <w:pPr>
        <w:pStyle w:val="ListNumber"/>
      </w:pPr>
      <w:bookmarkStart w:id="52" w:name="_Ref91922601"/>
      <w:r w:rsidRPr="00820256">
        <w:t>Scheduling</w:t>
      </w:r>
      <w:r w:rsidRPr="00B20912">
        <w:t>:</w:t>
      </w:r>
      <w:bookmarkEnd w:id="52"/>
      <w:r w:rsidRPr="00B20912">
        <w:t xml:space="preserve"> </w:t>
      </w:r>
    </w:p>
    <w:p w14:paraId="6B18393A" w14:textId="77777777" w:rsidR="00165069" w:rsidRPr="00B20912" w:rsidRDefault="00165069" w:rsidP="00E74A47">
      <w:pPr>
        <w:pStyle w:val="ListBullet"/>
      </w:pPr>
      <w:r w:rsidRPr="00B20912">
        <w:t xml:space="preserve">When the </w:t>
      </w:r>
      <w:r w:rsidRPr="00B20912">
        <w:rPr>
          <w:rStyle w:val="Event"/>
        </w:rPr>
        <w:t>Run</w:t>
      </w:r>
      <w:r w:rsidRPr="00B20912">
        <w:t xml:space="preserve"> Event occurs, it schedules the first </w:t>
      </w:r>
      <w:r w:rsidRPr="00B20912">
        <w:rPr>
          <w:rStyle w:val="Event"/>
        </w:rPr>
        <w:t>Arrival</w:t>
      </w:r>
      <w:r w:rsidRPr="00B20912">
        <w:t xml:space="preserve"> Event to occur </w:t>
      </w:r>
      <w:proofErr w:type="gramStart"/>
      <w:r w:rsidRPr="00B20912">
        <w:t>at  time</w:t>
      </w:r>
      <w:proofErr w:type="gramEnd"/>
      <w:r w:rsidRPr="00B20912">
        <w:t xml:space="preserve"> units.</w:t>
      </w:r>
    </w:p>
    <w:p w14:paraId="1B585B69" w14:textId="12CB1F26" w:rsidR="00165069" w:rsidRPr="00B20912" w:rsidRDefault="00165069" w:rsidP="00E74A47">
      <w:pPr>
        <w:pStyle w:val="ListBullet"/>
      </w:pPr>
      <w:r w:rsidRPr="00B20912">
        <w:t xml:space="preserve">When an </w:t>
      </w:r>
      <w:r w:rsidRPr="005E0F16">
        <w:rPr>
          <w:rStyle w:val="Event"/>
        </w:rPr>
        <w:t>Arrival</w:t>
      </w:r>
      <w:r w:rsidRPr="00B20912">
        <w:t xml:space="preserve"> Event occurs, it schedules another </w:t>
      </w:r>
      <w:r w:rsidRPr="00B20912">
        <w:rPr>
          <w:rStyle w:val="Event"/>
        </w:rPr>
        <w:t>Arrival</w:t>
      </w:r>
      <w:r w:rsidRPr="00B20912">
        <w:t xml:space="preserve"> Event to occur at </w:t>
      </w:r>
      <w:proofErr w:type="spellStart"/>
      <w:r w:rsidR="007D66DB">
        <w:t>t</w:t>
      </w:r>
      <w:r w:rsidR="007D66DB" w:rsidRPr="007D66DB">
        <w:rPr>
          <w:vertAlign w:val="subscript"/>
        </w:rPr>
        <w:t>A</w:t>
      </w:r>
      <w:proofErr w:type="spellEnd"/>
      <w:r w:rsidRPr="00B20912">
        <w:t xml:space="preserve"> time units in the future</w:t>
      </w:r>
      <w:r w:rsidR="007D66DB">
        <w:t xml:space="preserve">, where </w:t>
      </w:r>
      <w:proofErr w:type="spellStart"/>
      <w:r w:rsidR="007D66DB">
        <w:t>t</w:t>
      </w:r>
      <w:r w:rsidR="007D66DB" w:rsidRPr="007D66DB">
        <w:rPr>
          <w:vertAlign w:val="subscript"/>
        </w:rPr>
        <w:t>A</w:t>
      </w:r>
      <w:proofErr w:type="spellEnd"/>
      <w:r w:rsidR="007D66DB">
        <w:rPr>
          <w:vertAlign w:val="subscript"/>
        </w:rPr>
        <w:t xml:space="preserve"> </w:t>
      </w:r>
      <w:r w:rsidR="007D66DB">
        <w:t>is the next value in the sequence {</w:t>
      </w:r>
      <w:proofErr w:type="spellStart"/>
      <w:r w:rsidR="007D66DB">
        <w:t>t</w:t>
      </w:r>
      <w:r w:rsidR="007D66DB" w:rsidRPr="007D66DB">
        <w:rPr>
          <w:vertAlign w:val="subscript"/>
        </w:rPr>
        <w:t>A</w:t>
      </w:r>
      <w:proofErr w:type="spellEnd"/>
      <w:r w:rsidR="007D66DB">
        <w:t>}</w:t>
      </w:r>
      <w:r w:rsidRPr="00B20912">
        <w:t>.</w:t>
      </w:r>
    </w:p>
    <w:p w14:paraId="27B79001" w14:textId="77777777" w:rsidR="00165069" w:rsidRDefault="00165069" w:rsidP="00165069">
      <w:pPr>
        <w:pStyle w:val="Heading3"/>
      </w:pPr>
      <w:bookmarkStart w:id="53" w:name="_Toc226281475"/>
      <w:bookmarkStart w:id="54" w:name="_Toc139597300"/>
      <w:bookmarkStart w:id="55" w:name="_Toc139597515"/>
      <w:bookmarkStart w:id="56" w:name="_Toc334109230"/>
      <w:r>
        <w:t>Multiple Server Queue</w:t>
      </w:r>
      <w:bookmarkEnd w:id="53"/>
      <w:bookmarkEnd w:id="54"/>
      <w:bookmarkEnd w:id="55"/>
      <w:bookmarkEnd w:id="56"/>
    </w:p>
    <w:p w14:paraId="481C4D6E" w14:textId="289A0370" w:rsidR="00165069" w:rsidRPr="00492591" w:rsidRDefault="00165069" w:rsidP="00165069">
      <w:pPr>
        <w:pStyle w:val="BodyText"/>
      </w:pPr>
      <w:r>
        <w:t xml:space="preserve">Customers arrive to a service facility one at a time.  There are a limited number of servers at the facility, and they can only serve one customer at a time.  An arriving customer who finds all servers are busy </w:t>
      </w:r>
      <w:r w:rsidR="008D7E9B">
        <w:t>must wait</w:t>
      </w:r>
      <w:r>
        <w:t xml:space="preserve"> in a line (queue) in the order of arrival.  That is, the queue is first-come first-served.</w:t>
      </w:r>
    </w:p>
    <w:p w14:paraId="00D3515A" w14:textId="77777777" w:rsidR="00165069" w:rsidRDefault="00165069" w:rsidP="003774D4">
      <w:pPr>
        <w:pStyle w:val="ListNumber"/>
        <w:numPr>
          <w:ilvl w:val="0"/>
          <w:numId w:val="22"/>
        </w:numPr>
      </w:pPr>
      <w:r w:rsidRPr="00422AF5">
        <w:t>Parameters</w:t>
      </w:r>
      <w:r w:rsidRPr="00B20912">
        <w:t xml:space="preserve">: </w:t>
      </w:r>
    </w:p>
    <w:p w14:paraId="45E49BBF" w14:textId="77777777" w:rsidR="00165069" w:rsidRDefault="00165069" w:rsidP="00165069">
      <w:pPr>
        <w:pStyle w:val="ListBullet"/>
      </w:pPr>
      <w:r w:rsidRPr="00346AE1">
        <w:rPr>
          <w:i/>
        </w:rPr>
        <w:t>k</w:t>
      </w:r>
      <w:r>
        <w:t xml:space="preserve"> is the total number of servers in the system</w:t>
      </w:r>
    </w:p>
    <w:p w14:paraId="6E37D51D" w14:textId="1591A474" w:rsidR="00165069" w:rsidRPr="00346AE1" w:rsidRDefault="00BE76C7" w:rsidP="00165069">
      <w:pPr>
        <w:pStyle w:val="ListBullet"/>
      </w:pPr>
      <w:r>
        <w:t>{</w:t>
      </w:r>
      <w:proofErr w:type="spellStart"/>
      <w:r>
        <w:t>t</w:t>
      </w:r>
      <w:r w:rsidRPr="007A0897">
        <w:rPr>
          <w:vertAlign w:val="subscript"/>
        </w:rPr>
        <w:t>A</w:t>
      </w:r>
      <w:proofErr w:type="spellEnd"/>
      <w:r>
        <w:t>}</w:t>
      </w:r>
      <w:r w:rsidRPr="00B20912">
        <w:t xml:space="preserve"> </w:t>
      </w:r>
      <w:r w:rsidR="00165069" w:rsidRPr="00B20912">
        <w:t xml:space="preserve">is </w:t>
      </w:r>
      <w:r w:rsidR="00165069" w:rsidRPr="00346AE1">
        <w:t>the sequence of (possibly random) times between the arrival of customers to the system.</w:t>
      </w:r>
    </w:p>
    <w:p w14:paraId="6EF79FF6" w14:textId="017224FC" w:rsidR="00165069" w:rsidRPr="00B20912" w:rsidRDefault="00BE76C7" w:rsidP="00165069">
      <w:pPr>
        <w:pStyle w:val="ListBullet"/>
      </w:pPr>
      <w:r>
        <w:t>{</w:t>
      </w:r>
      <w:proofErr w:type="spellStart"/>
      <w:r>
        <w:t>t</w:t>
      </w:r>
      <w:r>
        <w:rPr>
          <w:vertAlign w:val="subscript"/>
        </w:rPr>
        <w:t>S</w:t>
      </w:r>
      <w:proofErr w:type="spellEnd"/>
      <w:r>
        <w:t>}</w:t>
      </w:r>
      <w:r w:rsidRPr="00B20912">
        <w:t xml:space="preserve"> </w:t>
      </w:r>
      <w:r w:rsidR="00165069" w:rsidRPr="00346AE1">
        <w:t>is the</w:t>
      </w:r>
      <w:r w:rsidR="00165069" w:rsidRPr="00B20912">
        <w:t xml:space="preserve"> sequence of (possibly random) </w:t>
      </w:r>
      <w:r w:rsidR="00165069">
        <w:t xml:space="preserve">service </w:t>
      </w:r>
      <w:r w:rsidR="00165069" w:rsidRPr="00B20912">
        <w:t xml:space="preserve">times </w:t>
      </w:r>
      <w:r w:rsidR="00D1627B">
        <w:t>for</w:t>
      </w:r>
      <w:r w:rsidR="00165069">
        <w:t xml:space="preserve"> each successive customer</w:t>
      </w:r>
      <w:r w:rsidR="00165069" w:rsidRPr="00B20912">
        <w:t>.</w:t>
      </w:r>
    </w:p>
    <w:p w14:paraId="2CC085E6" w14:textId="77777777" w:rsidR="00165069" w:rsidRDefault="00165069" w:rsidP="003774D4">
      <w:pPr>
        <w:pStyle w:val="ListNumber"/>
      </w:pPr>
      <w:r w:rsidRPr="00A512B6">
        <w:t>States</w:t>
      </w:r>
      <w:r w:rsidRPr="00B20912">
        <w:t xml:space="preserve">: </w:t>
      </w:r>
    </w:p>
    <w:p w14:paraId="70DD80D3" w14:textId="77777777" w:rsidR="00165069" w:rsidRPr="004A1DF4" w:rsidRDefault="00165069" w:rsidP="00165069">
      <w:pPr>
        <w:pStyle w:val="ListBullet"/>
      </w:pPr>
      <w:r w:rsidRPr="004A1DF4">
        <w:t>Q is the number of customers in the queue; the initial value is 0.</w:t>
      </w:r>
    </w:p>
    <w:p w14:paraId="7CA4084C" w14:textId="77777777" w:rsidR="00165069" w:rsidRPr="00B20912" w:rsidRDefault="00165069" w:rsidP="00165069">
      <w:pPr>
        <w:pStyle w:val="ListBullet"/>
      </w:pPr>
      <w:r>
        <w:t xml:space="preserve">S is the total number of available servers (between 0 and </w:t>
      </w:r>
      <w:r w:rsidRPr="000C468A">
        <w:rPr>
          <w:i/>
        </w:rPr>
        <w:t>k</w:t>
      </w:r>
      <w:r>
        <w:t xml:space="preserve">).  The initial value is </w:t>
      </w:r>
      <w:r w:rsidRPr="000C468A">
        <w:rPr>
          <w:i/>
        </w:rPr>
        <w:t>k</w:t>
      </w:r>
      <w:r>
        <w:t>.</w:t>
      </w:r>
    </w:p>
    <w:p w14:paraId="3BDF504F" w14:textId="77777777" w:rsidR="00165069" w:rsidRPr="00B20912" w:rsidRDefault="00165069" w:rsidP="003774D4">
      <w:pPr>
        <w:pStyle w:val="ListNumber"/>
      </w:pPr>
      <w:bookmarkStart w:id="57" w:name="_Ref218499415"/>
      <w:r w:rsidRPr="00A512B6">
        <w:t>Events</w:t>
      </w:r>
      <w:r w:rsidRPr="00B20912">
        <w:t>:</w:t>
      </w:r>
      <w:bookmarkEnd w:id="57"/>
      <w:r w:rsidRPr="00B20912">
        <w:t xml:space="preserve"> </w:t>
      </w:r>
    </w:p>
    <w:p w14:paraId="0118B48E" w14:textId="77777777" w:rsidR="00165069" w:rsidRPr="00700261" w:rsidRDefault="00165069" w:rsidP="00165069">
      <w:pPr>
        <w:pStyle w:val="ListBullet"/>
      </w:pPr>
      <w:r w:rsidRPr="00B20912">
        <w:rPr>
          <w:rStyle w:val="Event"/>
        </w:rPr>
        <w:t>Run</w:t>
      </w:r>
      <w:r>
        <w:t xml:space="preserve"> will set Q</w:t>
      </w:r>
      <w:r w:rsidRPr="00B20912">
        <w:t xml:space="preserve"> to </w:t>
      </w:r>
      <w:r w:rsidRPr="00700261">
        <w:t xml:space="preserve">its initial value of 0 and </w:t>
      </w:r>
      <w:proofErr w:type="spellStart"/>
      <w:r w:rsidRPr="00700261">
        <w:t>S it</w:t>
      </w:r>
      <w:proofErr w:type="spellEnd"/>
      <w:r w:rsidRPr="00700261">
        <w:t xml:space="preserve"> its initial value of k.</w:t>
      </w:r>
    </w:p>
    <w:p w14:paraId="2BD35480" w14:textId="6DC65A5E" w:rsidR="00165069" w:rsidRPr="00700261" w:rsidRDefault="00165069" w:rsidP="00165069">
      <w:pPr>
        <w:pStyle w:val="ListBullet"/>
      </w:pPr>
      <w:r w:rsidRPr="00055E57">
        <w:t>Arrival</w:t>
      </w:r>
      <w:r w:rsidRPr="00700261">
        <w:t xml:space="preserve"> </w:t>
      </w:r>
      <w:r w:rsidR="00AE2FBA">
        <w:t xml:space="preserve">increments the value of Q by 1: {Q = </w:t>
      </w:r>
      <w:proofErr w:type="spellStart"/>
      <w:r w:rsidR="00AE2FBA">
        <w:t>Q</w:t>
      </w:r>
      <w:proofErr w:type="spellEnd"/>
      <w:r w:rsidR="00AE2FBA">
        <w:t xml:space="preserve"> + 1}</w:t>
      </w:r>
    </w:p>
    <w:p w14:paraId="655D6CB8" w14:textId="6D85B4F1" w:rsidR="00165069" w:rsidRPr="00700261" w:rsidRDefault="00165069" w:rsidP="00165069">
      <w:pPr>
        <w:pStyle w:val="ListBullet"/>
      </w:pPr>
      <w:proofErr w:type="spellStart"/>
      <w:r w:rsidRPr="00055E57">
        <w:t>StartService</w:t>
      </w:r>
      <w:proofErr w:type="spellEnd"/>
      <w:r w:rsidR="00AE2FBA">
        <w:t xml:space="preserve"> decrements Q by 1 and S by 1: {Q = </w:t>
      </w:r>
      <w:proofErr w:type="spellStart"/>
      <w:r w:rsidR="00AE2FBA">
        <w:t>Q</w:t>
      </w:r>
      <w:proofErr w:type="spellEnd"/>
      <w:r w:rsidR="00AE2FBA">
        <w:t xml:space="preserve"> -1; S = </w:t>
      </w:r>
      <w:proofErr w:type="spellStart"/>
      <w:r w:rsidR="00AE2FBA">
        <w:t>S</w:t>
      </w:r>
      <w:proofErr w:type="spellEnd"/>
      <w:r w:rsidR="00AE2FBA">
        <w:t xml:space="preserve"> -1}</w:t>
      </w:r>
      <w:r w:rsidRPr="00700261">
        <w:t>.</w:t>
      </w:r>
    </w:p>
    <w:p w14:paraId="4C20B95B" w14:textId="4C5B27C3" w:rsidR="00165069" w:rsidRDefault="00165069" w:rsidP="00165069">
      <w:pPr>
        <w:pStyle w:val="ListBullet"/>
      </w:pPr>
      <w:proofErr w:type="spellStart"/>
      <w:r w:rsidRPr="00055E57">
        <w:t>EndService</w:t>
      </w:r>
      <w:proofErr w:type="spellEnd"/>
      <w:r w:rsidRPr="00700261">
        <w:t xml:space="preserve"> increment</w:t>
      </w:r>
      <w:r>
        <w:t>s S by 1</w:t>
      </w:r>
      <w:r w:rsidR="00AE2FBA">
        <w:t xml:space="preserve">: {S = </w:t>
      </w:r>
      <w:proofErr w:type="spellStart"/>
      <w:r w:rsidR="00AE2FBA">
        <w:t>S</w:t>
      </w:r>
      <w:proofErr w:type="spellEnd"/>
      <w:r w:rsidR="00AE2FBA">
        <w:t xml:space="preserve"> + 1}</w:t>
      </w:r>
      <w:r>
        <w:t>.</w:t>
      </w:r>
    </w:p>
    <w:p w14:paraId="1E73A670" w14:textId="77777777" w:rsidR="00165069" w:rsidRPr="00B20912" w:rsidRDefault="00165069" w:rsidP="003774D4">
      <w:pPr>
        <w:pStyle w:val="ListNumber"/>
      </w:pPr>
      <w:bookmarkStart w:id="58" w:name="_Ref218499424"/>
      <w:r w:rsidRPr="00A512B6">
        <w:lastRenderedPageBreak/>
        <w:t>Scheduling</w:t>
      </w:r>
      <w:r w:rsidRPr="00B20912">
        <w:t>:</w:t>
      </w:r>
      <w:bookmarkEnd w:id="58"/>
      <w:r w:rsidRPr="00B20912">
        <w:t xml:space="preserve"> </w:t>
      </w:r>
    </w:p>
    <w:p w14:paraId="55C4CA03" w14:textId="3F9C1D87" w:rsidR="00165069" w:rsidRPr="001D18B6" w:rsidRDefault="00165069" w:rsidP="00165069">
      <w:pPr>
        <w:pStyle w:val="ListBullet"/>
      </w:pPr>
      <w:r w:rsidRPr="00B20912">
        <w:rPr>
          <w:rStyle w:val="Event"/>
        </w:rPr>
        <w:t>Run</w:t>
      </w:r>
      <w:r w:rsidRPr="00B20912">
        <w:t xml:space="preserve"> schedules the first </w:t>
      </w:r>
      <w:r w:rsidRPr="00B20912">
        <w:rPr>
          <w:rStyle w:val="Event"/>
        </w:rPr>
        <w:t>Arrival</w:t>
      </w:r>
      <w:r w:rsidRPr="00B20912">
        <w:t xml:space="preserve"> </w:t>
      </w:r>
      <w:r w:rsidRPr="001D18B6">
        <w:t xml:space="preserve">Event to occur at </w:t>
      </w:r>
      <w:r w:rsidR="005A0DA2">
        <w:t xml:space="preserve">time </w:t>
      </w:r>
      <w:proofErr w:type="spellStart"/>
      <w:r w:rsidR="000C78F7">
        <w:t>t</w:t>
      </w:r>
      <w:r w:rsidR="000C78F7" w:rsidRPr="000C78F7">
        <w:rPr>
          <w:vertAlign w:val="subscript"/>
        </w:rPr>
        <w:t>A</w:t>
      </w:r>
      <w:proofErr w:type="spellEnd"/>
      <w:r w:rsidRPr="001D18B6">
        <w:t>.</w:t>
      </w:r>
    </w:p>
    <w:p w14:paraId="7986BF2F" w14:textId="77777777" w:rsidR="00165069" w:rsidRPr="001D18B6" w:rsidRDefault="00165069" w:rsidP="00165069">
      <w:pPr>
        <w:pStyle w:val="ListBullet"/>
      </w:pPr>
      <w:r w:rsidRPr="00055E57">
        <w:rPr>
          <w:rStyle w:val="Event"/>
        </w:rPr>
        <w:t>Arrival</w:t>
      </w:r>
      <w:r w:rsidRPr="001D18B6">
        <w:t xml:space="preserve"> schedules another </w:t>
      </w:r>
      <w:r w:rsidRPr="00055E57">
        <w:rPr>
          <w:rStyle w:val="Event"/>
        </w:rPr>
        <w:t>Arrival</w:t>
      </w:r>
      <w:r w:rsidRPr="001D18B6">
        <w:t xml:space="preserve"> Event to occur at </w:t>
      </w:r>
      <w:r w:rsidR="00FB31EE" w:rsidRPr="009E01B3">
        <w:rPr>
          <w:position w:val="-10"/>
        </w:rPr>
        <w:object w:dxaOrig="240" w:dyaOrig="320" w14:anchorId="5D588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6.65pt" o:ole="">
            <v:imagedata r:id="rId14" o:title=""/>
          </v:shape>
          <o:OLEObject Type="Embed" ProgID="Equation.DSMT4" ShapeID="_x0000_i1025" DrawAspect="Content" ObjectID="_1552281977" r:id="rId15"/>
        </w:object>
      </w:r>
      <w:r w:rsidRPr="001D18B6">
        <w:t xml:space="preserve"> time units in the future.  If there is an available server (S &gt; 0) then a </w:t>
      </w:r>
      <w:proofErr w:type="spellStart"/>
      <w:r w:rsidRPr="00055E57">
        <w:rPr>
          <w:rStyle w:val="Event"/>
        </w:rPr>
        <w:t>StartService</w:t>
      </w:r>
      <w:proofErr w:type="spellEnd"/>
      <w:r w:rsidRPr="001D18B6">
        <w:t xml:space="preserve"> is scheduled with a delay of 0.0 </w:t>
      </w:r>
    </w:p>
    <w:p w14:paraId="41617612" w14:textId="77777777" w:rsidR="00165069" w:rsidRPr="001D18B6" w:rsidRDefault="00165069" w:rsidP="00165069">
      <w:pPr>
        <w:pStyle w:val="ListBullet"/>
      </w:pPr>
      <w:proofErr w:type="spellStart"/>
      <w:r w:rsidRPr="001D18B6">
        <w:t>StartService</w:t>
      </w:r>
      <w:proofErr w:type="spellEnd"/>
      <w:r w:rsidRPr="001D18B6">
        <w:t xml:space="preserve"> schedules an </w:t>
      </w:r>
      <w:proofErr w:type="spellStart"/>
      <w:r w:rsidRPr="001D18B6">
        <w:t>EndService</w:t>
      </w:r>
      <w:proofErr w:type="spellEnd"/>
      <w:r w:rsidRPr="001D18B6">
        <w:t xml:space="preserve"> with a delay of </w:t>
      </w:r>
      <w:r w:rsidR="00FB31EE" w:rsidRPr="00FB31EE">
        <w:rPr>
          <w:position w:val="-10"/>
        </w:rPr>
        <w:object w:dxaOrig="220" w:dyaOrig="320" w14:anchorId="27BD640B">
          <v:shape id="_x0000_i1026" type="#_x0000_t75" style="width:11.35pt;height:16pt" o:ole="">
            <v:imagedata r:id="rId16" o:title=""/>
          </v:shape>
          <o:OLEObject Type="Embed" ProgID="Equation.DSMT4" ShapeID="_x0000_i1026" DrawAspect="Content" ObjectID="_1552281978" r:id="rId17"/>
        </w:object>
      </w:r>
      <w:r w:rsidRPr="001D18B6">
        <w:t xml:space="preserve"> time units.</w:t>
      </w:r>
    </w:p>
    <w:p w14:paraId="52FB5E17" w14:textId="77777777" w:rsidR="00165069" w:rsidRPr="001D18B6" w:rsidRDefault="00165069" w:rsidP="00165069">
      <w:pPr>
        <w:pStyle w:val="ListBullet"/>
      </w:pPr>
      <w:r w:rsidRPr="001D18B6">
        <w:t xml:space="preserve">When </w:t>
      </w:r>
      <w:proofErr w:type="spellStart"/>
      <w:r w:rsidRPr="00055E57">
        <w:rPr>
          <w:rStyle w:val="Event"/>
        </w:rPr>
        <w:t>EndService</w:t>
      </w:r>
      <w:proofErr w:type="spellEnd"/>
      <w:r w:rsidRPr="001D18B6">
        <w:t xml:space="preserve"> occurs, if there is at least one customer in the queue (Q &gt; 0) then a </w:t>
      </w:r>
      <w:proofErr w:type="spellStart"/>
      <w:r w:rsidRPr="00055E57">
        <w:rPr>
          <w:rStyle w:val="Event"/>
        </w:rPr>
        <w:t>StartService</w:t>
      </w:r>
      <w:proofErr w:type="spellEnd"/>
      <w:r w:rsidRPr="001D18B6">
        <w:t xml:space="preserve"> is scheduled with delay of 0.0.</w:t>
      </w:r>
    </w:p>
    <w:p w14:paraId="1055721F" w14:textId="77777777" w:rsidR="00165069" w:rsidRPr="00A2470E" w:rsidRDefault="00165069" w:rsidP="00165069">
      <w:pPr>
        <w:pStyle w:val="BodyText"/>
      </w:pPr>
      <w:r w:rsidRPr="00B20912">
        <w:t>Note that the description of Events and Sc</w:t>
      </w:r>
      <w:r w:rsidRPr="00E2371F">
        <w:t xml:space="preserve">heduling (Steps </w:t>
      </w:r>
      <w:r>
        <w:rPr>
          <w:rStyle w:val="BodyTextChar"/>
        </w:rPr>
        <w:fldChar w:fldCharType="begin"/>
      </w:r>
      <w:r>
        <w:instrText xml:space="preserve"> REF _Ref218499415 \r \h </w:instrText>
      </w:r>
      <w:r>
        <w:rPr>
          <w:rStyle w:val="BodyTextChar"/>
        </w:rPr>
      </w:r>
      <w:r>
        <w:rPr>
          <w:rStyle w:val="BodyTextChar"/>
        </w:rPr>
        <w:fldChar w:fldCharType="separate"/>
      </w:r>
      <w:r w:rsidR="00D12800">
        <w:t>3</w:t>
      </w:r>
      <w:r>
        <w:rPr>
          <w:rStyle w:val="BodyTextChar"/>
        </w:rPr>
        <w:fldChar w:fldCharType="end"/>
      </w:r>
      <w:r w:rsidRPr="00E2371F">
        <w:t xml:space="preserve"> and</w:t>
      </w:r>
      <w:r>
        <w:rPr>
          <w:rStyle w:val="BodyTextChar"/>
        </w:rPr>
        <w:t xml:space="preserve"> </w:t>
      </w:r>
      <w:r>
        <w:rPr>
          <w:rStyle w:val="BodyTextChar"/>
        </w:rPr>
        <w:fldChar w:fldCharType="begin"/>
      </w:r>
      <w:r>
        <w:rPr>
          <w:rStyle w:val="BodyTextChar"/>
        </w:rPr>
        <w:instrText xml:space="preserve"> REF _Ref218499424 \r \h </w:instrText>
      </w:r>
      <w:r>
        <w:rPr>
          <w:rStyle w:val="BodyTextChar"/>
        </w:rPr>
      </w:r>
      <w:r>
        <w:rPr>
          <w:rStyle w:val="BodyTextChar"/>
        </w:rPr>
        <w:fldChar w:fldCharType="separate"/>
      </w:r>
      <w:r w:rsidR="00D12800">
        <w:rPr>
          <w:rStyle w:val="BodyTextChar"/>
        </w:rPr>
        <w:t>4</w:t>
      </w:r>
      <w:r>
        <w:rPr>
          <w:rStyle w:val="BodyTextChar"/>
        </w:rPr>
        <w:fldChar w:fldCharType="end"/>
      </w:r>
      <w:r w:rsidRPr="00E2371F">
        <w:t>) tend to be somewhat verbose when compared to the underlying model being described.</w:t>
      </w:r>
      <w:r>
        <w:t xml:space="preserve">  This verbosity will be ameliorated when Event Graphs are introduced later.</w:t>
      </w:r>
    </w:p>
    <w:p w14:paraId="3907D9F7" w14:textId="77777777" w:rsidR="00165069" w:rsidRDefault="00165069" w:rsidP="00165069">
      <w:pPr>
        <w:pStyle w:val="Heading2"/>
      </w:pPr>
      <w:bookmarkStart w:id="59" w:name="_Toc226281476"/>
      <w:bookmarkStart w:id="60" w:name="_Toc139597301"/>
      <w:bookmarkStart w:id="61" w:name="_Toc139597516"/>
      <w:bookmarkStart w:id="62" w:name="_Toc334109231"/>
      <w:r>
        <w:t xml:space="preserve">Running a Simulation </w:t>
      </w:r>
      <w:proofErr w:type="gramStart"/>
      <w:r>
        <w:t>By</w:t>
      </w:r>
      <w:proofErr w:type="gramEnd"/>
      <w:r>
        <w:t xml:space="preserve"> Hand</w:t>
      </w:r>
      <w:bookmarkEnd w:id="59"/>
      <w:bookmarkEnd w:id="60"/>
      <w:bookmarkEnd w:id="61"/>
      <w:bookmarkEnd w:id="62"/>
    </w:p>
    <w:p w14:paraId="7D41B63D" w14:textId="77777777" w:rsidR="00165069" w:rsidRDefault="00165069" w:rsidP="00165069">
      <w:pPr>
        <w:pStyle w:val="BodyText"/>
      </w:pPr>
      <w:r>
        <w:t xml:space="preserve">In order to illustrate the working of the Event List, a simple model will be run “by hand.” </w:t>
      </w:r>
    </w:p>
    <w:p w14:paraId="5CF9365F" w14:textId="299FD1F9" w:rsidR="00165069" w:rsidRDefault="00165069" w:rsidP="00165069">
      <w:pPr>
        <w:pStyle w:val="BodyText"/>
      </w:pPr>
      <w:r w:rsidRPr="00BA5A89">
        <w:t xml:space="preserve">A single-server queue </w:t>
      </w:r>
      <w:r>
        <w:t xml:space="preserve">(that is, a multiple-server queue with </w:t>
      </w:r>
      <w:r w:rsidRPr="00DE77D0">
        <w:rPr>
          <w:i/>
        </w:rPr>
        <w:t>k</w:t>
      </w:r>
      <w:r>
        <w:t xml:space="preserve"> = 1) </w:t>
      </w:r>
      <w:r w:rsidRPr="00BA5A89">
        <w:t xml:space="preserve">has </w:t>
      </w:r>
      <w:proofErr w:type="spellStart"/>
      <w:r w:rsidR="00A54F47">
        <w:t>interarrival</w:t>
      </w:r>
      <w:proofErr w:type="spellEnd"/>
      <w:r w:rsidRPr="00BA5A89">
        <w:t xml:space="preserve"> times of {</w:t>
      </w:r>
      <w:r>
        <w:t>5.6, 2.9, 5.7</w:t>
      </w:r>
      <w:r w:rsidRPr="00BA5A89">
        <w:t>}</w:t>
      </w:r>
      <w:r>
        <w:t xml:space="preserve"> (these are the first few values of</w:t>
      </w:r>
      <w:r w:rsidRPr="00EF367D">
        <w:rPr>
          <w:position w:val="-10"/>
        </w:rPr>
        <w:object w:dxaOrig="240" w:dyaOrig="340" w14:anchorId="27B3BD35">
          <v:shape id="_x0000_i1027" type="#_x0000_t75" style="width:12pt;height:17.35pt" o:ole="">
            <v:imagedata r:id="rId18" o:title=""/>
          </v:shape>
          <o:OLEObject Type="Embed" ProgID="Equation.3" ShapeID="_x0000_i1027" DrawAspect="Content" ObjectID="_1552281979" r:id="rId19"/>
        </w:object>
      </w:r>
      <w:r>
        <w:t>)</w:t>
      </w:r>
      <w:r w:rsidRPr="00BA5A89">
        <w:t xml:space="preserve"> and service times of</w:t>
      </w:r>
      <w:r>
        <w:t xml:space="preserve"> {4.7, 2.4</w:t>
      </w:r>
      <w:r w:rsidRPr="00BA5A89">
        <w:t>}</w:t>
      </w:r>
      <w:r>
        <w:t xml:space="preserve"> (these are the first few values of</w:t>
      </w:r>
      <w:r w:rsidRPr="00F71BEF">
        <w:rPr>
          <w:position w:val="-12"/>
        </w:rPr>
        <w:object w:dxaOrig="240" w:dyaOrig="360" w14:anchorId="356E7179">
          <v:shape id="_x0000_i1028" type="#_x0000_t75" style="width:12pt;height:18pt" o:ole="">
            <v:imagedata r:id="rId20" o:title=""/>
          </v:shape>
          <o:OLEObject Type="Embed" ProgID="Equation.3" ShapeID="_x0000_i1028" DrawAspect="Content" ObjectID="_1552281980" r:id="rId21"/>
        </w:object>
      </w:r>
      <w:r>
        <w:t xml:space="preserve">).  Since we are interested in the number of customers in the system, an additional state variable L is added to the model.  At any </w:t>
      </w:r>
      <w:proofErr w:type="gramStart"/>
      <w:r>
        <w:t>time</w:t>
      </w:r>
      <w:proofErr w:type="gramEnd"/>
      <w:r>
        <w:t xml:space="preserve"> the value of L is the total number of customers in the queue plus those in service.  Note that L can be expressed in terms of the variables already defined in the model by L = Q + </w:t>
      </w:r>
      <w:r w:rsidR="00AA0C27">
        <w:t>(</w:t>
      </w:r>
      <w:r w:rsidRPr="00AD4D19">
        <w:rPr>
          <w:i/>
        </w:rPr>
        <w:t>k</w:t>
      </w:r>
      <w:r>
        <w:t xml:space="preserve"> </w:t>
      </w:r>
      <w:r w:rsidR="001403A6">
        <w:t>-</w:t>
      </w:r>
      <w:r>
        <w:t xml:space="preserve"> </w:t>
      </w:r>
      <w:r w:rsidRPr="00AD4D19">
        <w:t>S</w:t>
      </w:r>
      <w:r w:rsidR="00AA0C27">
        <w:t>)</w:t>
      </w:r>
      <w:r>
        <w:t>.</w:t>
      </w:r>
    </w:p>
    <w:p w14:paraId="5FA7D039" w14:textId="77777777" w:rsidR="00165069" w:rsidRDefault="00165069" w:rsidP="00165069">
      <w:pPr>
        <w:pStyle w:val="BodyText"/>
      </w:pPr>
      <w:r>
        <w:t xml:space="preserve">The simulation will be run until the second customer has completed service.  The current time and Event will be shown, together with the value of state variables and the status of the Event List.  Initially all simulation replications will start the same way after initialization of the Event List.  The current time is set to 0.0, the current event and the values of the state variables are undefined, and the Run event is on the Event List scheduled at time 0.0.  This is illustrated in </w:t>
      </w:r>
      <w:r>
        <w:fldChar w:fldCharType="begin"/>
      </w:r>
      <w:r>
        <w:instrText xml:space="preserve"> REF _Ref218501825 \h </w:instrText>
      </w:r>
      <w:r>
        <w:fldChar w:fldCharType="separate"/>
      </w:r>
      <w:r w:rsidR="00D12800">
        <w:t xml:space="preserve">Figure </w:t>
      </w:r>
      <w:r w:rsidR="00D12800">
        <w:rPr>
          <w:noProof/>
        </w:rPr>
        <w:t>1</w:t>
      </w:r>
      <w:r w:rsidR="00D12800">
        <w:noBreakHyphen/>
      </w:r>
      <w:r w:rsidR="00D12800">
        <w:rPr>
          <w:noProof/>
        </w:rPr>
        <w:t>3</w:t>
      </w:r>
      <w:r>
        <w:fldChar w:fldCharType="end"/>
      </w:r>
      <w:r>
        <w:t>.</w:t>
      </w:r>
    </w:p>
    <w:p w14:paraId="43EC0242" w14:textId="77777777" w:rsidR="00165069" w:rsidRDefault="00846D03" w:rsidP="00165069">
      <w:pPr>
        <w:pStyle w:val="FigureCentered"/>
      </w:pPr>
      <w:r>
        <w:rPr>
          <w:noProof/>
        </w:rPr>
        <w:drawing>
          <wp:inline distT="0" distB="0" distL="0" distR="0" wp14:anchorId="6903F2EA" wp14:editId="578AF18B">
            <wp:extent cx="4953000" cy="790575"/>
            <wp:effectExtent l="0" t="0" r="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790575"/>
                    </a:xfrm>
                    <a:prstGeom prst="rect">
                      <a:avLst/>
                    </a:prstGeom>
                    <a:noFill/>
                    <a:ln>
                      <a:noFill/>
                    </a:ln>
                  </pic:spPr>
                </pic:pic>
              </a:graphicData>
            </a:graphic>
          </wp:inline>
        </w:drawing>
      </w:r>
    </w:p>
    <w:p w14:paraId="501F78DD" w14:textId="6B5DA7F1" w:rsidR="00165069" w:rsidRDefault="00165069" w:rsidP="00165069">
      <w:pPr>
        <w:pStyle w:val="Caption"/>
      </w:pPr>
      <w:r>
        <w:t xml:space="preserve">Figure </w:t>
      </w:r>
      <w:fldSimple w:instr=" STYLEREF 1 \s ">
        <w:r w:rsidR="00D12800">
          <w:rPr>
            <w:noProof/>
          </w:rPr>
          <w:t>2</w:t>
        </w:r>
      </w:fldSimple>
      <w:r w:rsidR="001C4598">
        <w:noBreakHyphen/>
      </w:r>
      <w:fldSimple w:instr=" SEQ Figure \* ARABIC \s 1 ">
        <w:r w:rsidR="00D12800">
          <w:rPr>
            <w:noProof/>
          </w:rPr>
          <w:t>1</w:t>
        </w:r>
      </w:fldSimple>
      <w:r>
        <w:t>. Initial Status of Simulation</w:t>
      </w:r>
    </w:p>
    <w:p w14:paraId="626C9CC9" w14:textId="77777777" w:rsidR="00165069" w:rsidRDefault="00165069" w:rsidP="00165069">
      <w:pPr>
        <w:pStyle w:val="BodyText"/>
      </w:pPr>
      <w:r>
        <w:t xml:space="preserve">Execution of the Event List algorithm is ideally performed as mechanically as possible.  Each iteration, starts by advancing time to the earliest pending Event and removing it.  Next, the state transitions are performed, and finally any additional Events to be scheduled are put on the Event List.  In this case, time is “advanced” to 0.0 and the </w:t>
      </w:r>
      <w:r w:rsidRPr="00EE2879">
        <w:rPr>
          <w:rStyle w:val="Event"/>
        </w:rPr>
        <w:t>Run</w:t>
      </w:r>
      <w:r>
        <w:t xml:space="preserve"> event is removed from the Event List.  Next, the values of Q and S are set to their initial values (0 and 1, respectively).  The additional state variable L, has its value computed from the new values of Q and S: L = 0 + 1 – 1 = 0.  Finally, </w:t>
      </w:r>
      <w:r w:rsidRPr="00F31D95">
        <w:rPr>
          <w:rStyle w:val="Event"/>
        </w:rPr>
        <w:t>Run</w:t>
      </w:r>
      <w:r>
        <w:t xml:space="preserve"> schedules </w:t>
      </w:r>
      <w:r w:rsidRPr="00F31D95">
        <w:rPr>
          <w:rStyle w:val="Event"/>
        </w:rPr>
        <w:t>Arrival</w:t>
      </w:r>
      <w:r>
        <w:t xml:space="preserve"> after a delay of</w:t>
      </w:r>
      <w:r w:rsidRPr="00EF367D">
        <w:rPr>
          <w:position w:val="-10"/>
        </w:rPr>
        <w:object w:dxaOrig="240" w:dyaOrig="340" w14:anchorId="086148FA">
          <v:shape id="_x0000_i1029" type="#_x0000_t75" style="width:12pt;height:17.35pt" o:ole="">
            <v:imagedata r:id="rId23" o:title=""/>
          </v:shape>
          <o:OLEObject Type="Embed" ProgID="Equation.3" ShapeID="_x0000_i1029" DrawAspect="Content" ObjectID="_1552281981" r:id="rId24"/>
        </w:object>
      </w:r>
      <w:r>
        <w:t xml:space="preserve">.  Since the first value in the sequence is 5.6, the Event List now has an </w:t>
      </w:r>
      <w:r w:rsidRPr="00612C97">
        <w:rPr>
          <w:rStyle w:val="Event"/>
        </w:rPr>
        <w:t>Arrival</w:t>
      </w:r>
      <w:r>
        <w:t xml:space="preserve"> Event scheduled to occur at time 0.0 + 5.6 = 5.6.  The result of this step is shown in the last line of </w:t>
      </w:r>
      <w:r>
        <w:fldChar w:fldCharType="begin"/>
      </w:r>
      <w:r>
        <w:instrText xml:space="preserve"> REF _Ref218502384 \h </w:instrText>
      </w:r>
      <w:r>
        <w:fldChar w:fldCharType="separate"/>
      </w:r>
      <w:r w:rsidR="00D12800">
        <w:t xml:space="preserve">Figure </w:t>
      </w:r>
      <w:r w:rsidR="00D12800">
        <w:rPr>
          <w:noProof/>
        </w:rPr>
        <w:t>2</w:t>
      </w:r>
      <w:r w:rsidR="00D12800">
        <w:noBreakHyphen/>
      </w:r>
      <w:r w:rsidR="00D12800">
        <w:rPr>
          <w:noProof/>
        </w:rPr>
        <w:t>2</w:t>
      </w:r>
      <w:r>
        <w:fldChar w:fldCharType="end"/>
      </w:r>
      <w:r>
        <w:t>.</w:t>
      </w:r>
    </w:p>
    <w:p w14:paraId="7BC7B770" w14:textId="77777777" w:rsidR="00165069" w:rsidRDefault="00846D03" w:rsidP="00165069">
      <w:pPr>
        <w:pStyle w:val="FigureCentered"/>
      </w:pPr>
      <w:r>
        <w:rPr>
          <w:noProof/>
        </w:rPr>
        <w:lastRenderedPageBreak/>
        <w:drawing>
          <wp:inline distT="0" distB="0" distL="0" distR="0" wp14:anchorId="17394C61" wp14:editId="0C33E980">
            <wp:extent cx="4953000" cy="1171575"/>
            <wp:effectExtent l="0" t="0" r="0" b="952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37D53D86" w14:textId="3EA606A6" w:rsidR="00165069" w:rsidRDefault="00165069" w:rsidP="00165069">
      <w:pPr>
        <w:pStyle w:val="Caption"/>
      </w:pPr>
      <w:bookmarkStart w:id="63" w:name="_Ref218502384"/>
      <w:r>
        <w:t xml:space="preserve">Figure </w:t>
      </w:r>
      <w:fldSimple w:instr=" STYLEREF 1 \s ">
        <w:r w:rsidR="00D12800">
          <w:rPr>
            <w:noProof/>
          </w:rPr>
          <w:t>2</w:t>
        </w:r>
      </w:fldSimple>
      <w:r w:rsidR="001C4598">
        <w:noBreakHyphen/>
      </w:r>
      <w:fldSimple w:instr=" SEQ Figure \* ARABIC \s 1 ">
        <w:r w:rsidR="00D12800">
          <w:rPr>
            <w:noProof/>
          </w:rPr>
          <w:t>2</w:t>
        </w:r>
      </w:fldSimple>
      <w:bookmarkEnd w:id="63"/>
      <w:r>
        <w:t>. After the Run Event is Processed</w:t>
      </w:r>
    </w:p>
    <w:p w14:paraId="0AA5FEA5" w14:textId="77777777" w:rsidR="00165069" w:rsidRDefault="00165069" w:rsidP="00165069">
      <w:pPr>
        <w:pStyle w:val="BodyText"/>
      </w:pPr>
      <w:r>
        <w:t xml:space="preserve">The process is now repeated.  Time is advanced to 5.6 and Arrival is removed from the Event List.  Q is incremented by 1 to 1 and L is updated to reflect the new values.  Finally, since there is an available server (S &gt; 0), a </w:t>
      </w:r>
      <w:proofErr w:type="spellStart"/>
      <w:r w:rsidRPr="006B4144">
        <w:rPr>
          <w:rStyle w:val="Event"/>
        </w:rPr>
        <w:t>StartService</w:t>
      </w:r>
      <w:proofErr w:type="spellEnd"/>
      <w:r>
        <w:t xml:space="preserve"> Event is scheduled along with the next </w:t>
      </w:r>
      <w:r w:rsidRPr="006B4144">
        <w:rPr>
          <w:rStyle w:val="Event"/>
        </w:rPr>
        <w:t>Arrival</w:t>
      </w:r>
      <w:r>
        <w:t xml:space="preserve"> Event.</w:t>
      </w:r>
    </w:p>
    <w:p w14:paraId="1D26C5ED" w14:textId="77777777" w:rsidR="00165069" w:rsidRDefault="00846D03" w:rsidP="00165069">
      <w:pPr>
        <w:pStyle w:val="FigureCentered"/>
      </w:pPr>
      <w:r>
        <w:rPr>
          <w:noProof/>
        </w:rPr>
        <w:drawing>
          <wp:inline distT="0" distB="0" distL="0" distR="0" wp14:anchorId="3E91992F" wp14:editId="72AE7710">
            <wp:extent cx="4953000" cy="1743075"/>
            <wp:effectExtent l="0" t="0" r="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3000" cy="1743075"/>
                    </a:xfrm>
                    <a:prstGeom prst="rect">
                      <a:avLst/>
                    </a:prstGeom>
                    <a:noFill/>
                    <a:ln>
                      <a:noFill/>
                    </a:ln>
                  </pic:spPr>
                </pic:pic>
              </a:graphicData>
            </a:graphic>
          </wp:inline>
        </w:drawing>
      </w:r>
    </w:p>
    <w:p w14:paraId="7383E199" w14:textId="791D0F8E" w:rsidR="00165069" w:rsidRDefault="00165069" w:rsidP="00165069">
      <w:pPr>
        <w:pStyle w:val="Caption"/>
      </w:pPr>
      <w:r>
        <w:t xml:space="preserve">Figure </w:t>
      </w:r>
      <w:fldSimple w:instr=" STYLEREF 1 \s ">
        <w:r w:rsidR="00D12800">
          <w:rPr>
            <w:noProof/>
          </w:rPr>
          <w:t>2</w:t>
        </w:r>
      </w:fldSimple>
      <w:r w:rsidR="001C4598">
        <w:noBreakHyphen/>
      </w:r>
      <w:fldSimple w:instr=" SEQ Figure \* ARABIC \s 1 ">
        <w:r w:rsidR="00D12800">
          <w:rPr>
            <w:noProof/>
          </w:rPr>
          <w:t>3</w:t>
        </w:r>
      </w:fldSimple>
      <w:r>
        <w:t>. After Processing the First Arrival Event</w:t>
      </w:r>
    </w:p>
    <w:p w14:paraId="257295E2" w14:textId="77777777" w:rsidR="00165069" w:rsidRDefault="00165069" w:rsidP="00165069">
      <w:pPr>
        <w:pStyle w:val="BodyText"/>
      </w:pPr>
      <w:r>
        <w:t xml:space="preserve">Note that </w:t>
      </w:r>
      <w:r w:rsidRPr="00037CD1">
        <w:rPr>
          <w:i/>
        </w:rPr>
        <w:t>both</w:t>
      </w:r>
      <w:r>
        <w:t xml:space="preserve"> the Events scheduled by </w:t>
      </w:r>
      <w:r w:rsidRPr="00037CD1">
        <w:rPr>
          <w:rStyle w:val="Event"/>
        </w:rPr>
        <w:t>Arrival</w:t>
      </w:r>
      <w:r>
        <w:t xml:space="preserve"> are put on the Event List.  The </w:t>
      </w:r>
      <w:proofErr w:type="spellStart"/>
      <w:r w:rsidRPr="00037CD1">
        <w:rPr>
          <w:rStyle w:val="Event"/>
        </w:rPr>
        <w:t>StartService</w:t>
      </w:r>
      <w:proofErr w:type="spellEnd"/>
      <w:r>
        <w:t xml:space="preserve"> Event has a delay of 0.0, so its schedule time is 5.6 + 0.0 = 5.6.  The next </w:t>
      </w:r>
      <w:r w:rsidRPr="00927C95">
        <w:rPr>
          <w:rStyle w:val="Event"/>
        </w:rPr>
        <w:t>Arrival</w:t>
      </w:r>
      <w:r>
        <w:t xml:space="preserve"> Event has a delay of 2.9, so is scheduled to occur at time 5.6 + 2.9 = 8.4.  Note that because all scheduling does is place an Event on the Event List, the order in which Events are actually scheduled for any given Event is irrelevant.  The Event List keeps the Events sorted in order of scheduled time.</w:t>
      </w:r>
    </w:p>
    <w:p w14:paraId="37ECB6C6" w14:textId="77777777" w:rsidR="00165069" w:rsidRPr="005F6B9A" w:rsidRDefault="00165069" w:rsidP="00165069">
      <w:pPr>
        <w:pStyle w:val="BodyText"/>
      </w:pPr>
      <w:r>
        <w:t xml:space="preserve">Continuing, the final sequence of the hand simulation is shown in </w:t>
      </w:r>
      <w:r>
        <w:fldChar w:fldCharType="begin"/>
      </w:r>
      <w:r>
        <w:instrText xml:space="preserve"> REF _Ref218503224 \h </w:instrText>
      </w:r>
      <w:r>
        <w:fldChar w:fldCharType="separate"/>
      </w:r>
      <w:r w:rsidR="00D12800">
        <w:t xml:space="preserve">Figure </w:t>
      </w:r>
      <w:r w:rsidR="00D12800">
        <w:rPr>
          <w:noProof/>
        </w:rPr>
        <w:t>2</w:t>
      </w:r>
      <w:r w:rsidR="00D12800">
        <w:noBreakHyphen/>
      </w:r>
      <w:r w:rsidR="00D12800">
        <w:rPr>
          <w:noProof/>
        </w:rPr>
        <w:t>4</w:t>
      </w:r>
      <w:r>
        <w:fldChar w:fldCharType="end"/>
      </w:r>
      <w:r>
        <w:t>.</w:t>
      </w:r>
    </w:p>
    <w:p w14:paraId="0F2CA233" w14:textId="77777777" w:rsidR="00165069" w:rsidRDefault="00846D03" w:rsidP="00165069">
      <w:pPr>
        <w:pStyle w:val="BodyTextCentered"/>
      </w:pPr>
      <w:r>
        <w:rPr>
          <w:noProof/>
        </w:rPr>
        <w:lastRenderedPageBreak/>
        <w:drawing>
          <wp:inline distT="0" distB="0" distL="0" distR="0" wp14:anchorId="2A1A9C98" wp14:editId="59F64FC1">
            <wp:extent cx="4953000" cy="44196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3000" cy="4419600"/>
                    </a:xfrm>
                    <a:prstGeom prst="rect">
                      <a:avLst/>
                    </a:prstGeom>
                    <a:noFill/>
                    <a:ln>
                      <a:noFill/>
                    </a:ln>
                  </pic:spPr>
                </pic:pic>
              </a:graphicData>
            </a:graphic>
          </wp:inline>
        </w:drawing>
      </w:r>
    </w:p>
    <w:p w14:paraId="3E5730F4" w14:textId="3D8A36A3" w:rsidR="00165069" w:rsidRDefault="00165069" w:rsidP="00165069">
      <w:pPr>
        <w:pStyle w:val="Caption"/>
      </w:pPr>
      <w:bookmarkStart w:id="64" w:name="_Ref218503224"/>
      <w:r>
        <w:t xml:space="preserve">Figure </w:t>
      </w:r>
      <w:fldSimple w:instr=" STYLEREF 1 \s ">
        <w:r w:rsidR="00D12800">
          <w:rPr>
            <w:noProof/>
          </w:rPr>
          <w:t>2</w:t>
        </w:r>
      </w:fldSimple>
      <w:r w:rsidR="001C4598">
        <w:noBreakHyphen/>
      </w:r>
      <w:fldSimple w:instr=" SEQ Figure \* ARABIC \s 1 ">
        <w:r w:rsidR="00D12800">
          <w:rPr>
            <w:noProof/>
          </w:rPr>
          <w:t>4</w:t>
        </w:r>
      </w:fldSimple>
      <w:bookmarkEnd w:id="64"/>
      <w:r>
        <w:t>. Complete Hand Simulation</w:t>
      </w:r>
    </w:p>
    <w:p w14:paraId="31FDE3D9" w14:textId="77777777" w:rsidR="00165069" w:rsidRPr="005C71ED" w:rsidRDefault="00165069" w:rsidP="00165069">
      <w:pPr>
        <w:pStyle w:val="BodyText"/>
      </w:pPr>
      <w:r>
        <w:t xml:space="preserve">The Arrival at time 8.5 does not schedule a </w:t>
      </w:r>
      <w:proofErr w:type="spellStart"/>
      <w:r w:rsidRPr="00791EF5">
        <w:rPr>
          <w:rStyle w:val="Event"/>
        </w:rPr>
        <w:t>StartService</w:t>
      </w:r>
      <w:proofErr w:type="spellEnd"/>
      <w:r>
        <w:t xml:space="preserve"> Event because S = 0; that is, there is not an available server.  However, the next </w:t>
      </w:r>
      <w:r w:rsidRPr="00791EF5">
        <w:rPr>
          <w:rStyle w:val="Event"/>
        </w:rPr>
        <w:t>Arrival</w:t>
      </w:r>
      <w:r>
        <w:t xml:space="preserve"> event is scheduled.  The </w:t>
      </w:r>
      <w:proofErr w:type="spellStart"/>
      <w:r w:rsidRPr="00791EF5">
        <w:rPr>
          <w:rStyle w:val="Event"/>
        </w:rPr>
        <w:t>EndService</w:t>
      </w:r>
      <w:proofErr w:type="spellEnd"/>
      <w:r>
        <w:t xml:space="preserve"> Event at time 10.3 schedules a </w:t>
      </w:r>
      <w:proofErr w:type="spellStart"/>
      <w:r w:rsidRPr="00791EF5">
        <w:rPr>
          <w:rStyle w:val="Event"/>
        </w:rPr>
        <w:t>StartService</w:t>
      </w:r>
      <w:proofErr w:type="spellEnd"/>
      <w:r>
        <w:t xml:space="preserve"> at time 10.3 because Q &gt; 0 (i.e. there is a customer waiting in the queue).  However, the </w:t>
      </w:r>
      <w:proofErr w:type="spellStart"/>
      <w:r w:rsidRPr="008D4BED">
        <w:rPr>
          <w:rStyle w:val="Event"/>
        </w:rPr>
        <w:t>EndService</w:t>
      </w:r>
      <w:proofErr w:type="spellEnd"/>
      <w:r>
        <w:t xml:space="preserve"> Event at time 12.7 does not schedule </w:t>
      </w:r>
      <w:proofErr w:type="spellStart"/>
      <w:r w:rsidRPr="00791EF5">
        <w:rPr>
          <w:rStyle w:val="Event"/>
        </w:rPr>
        <w:t>StartService</w:t>
      </w:r>
      <w:proofErr w:type="spellEnd"/>
      <w:r>
        <w:t xml:space="preserve"> because Q = 0 (i.e. there are no customers in the queue).</w:t>
      </w:r>
    </w:p>
    <w:p w14:paraId="741AC230" w14:textId="77777777" w:rsidR="00165069" w:rsidRDefault="00165069" w:rsidP="00165069">
      <w:pPr>
        <w:pStyle w:val="Heading2"/>
      </w:pPr>
      <w:bookmarkStart w:id="65" w:name="_Toc226281477"/>
      <w:bookmarkStart w:id="66" w:name="_Toc139597302"/>
      <w:bookmarkStart w:id="67" w:name="_Toc139597517"/>
      <w:bookmarkStart w:id="68" w:name="_Toc334109232"/>
      <w:r>
        <w:t>Gathering Statistics</w:t>
      </w:r>
      <w:bookmarkEnd w:id="65"/>
      <w:bookmarkEnd w:id="66"/>
      <w:bookmarkEnd w:id="67"/>
      <w:bookmarkEnd w:id="68"/>
    </w:p>
    <w:p w14:paraId="41989AC8" w14:textId="2A62C74C" w:rsidR="00165069" w:rsidRDefault="00165069" w:rsidP="00165069">
      <w:pPr>
        <w:pStyle w:val="BodyText"/>
      </w:pPr>
      <w:r>
        <w:t xml:space="preserve">The primary purpose of a DES simulation model is to learn something about the system being modeled that wasn’t known previously.  In order to accomplish this, statistics must be gathered from running the simulation.  A complete discussion of statistical analysis of simulation models is beyond the </w:t>
      </w:r>
      <w:r w:rsidR="00E85970">
        <w:t>scope of this document</w:t>
      </w:r>
      <w:r>
        <w:t>.  However, it is important to create DES models with an eye towards the analysis that will ultimately performed on them.</w:t>
      </w:r>
    </w:p>
    <w:p w14:paraId="1676C180" w14:textId="77777777" w:rsidR="00165069" w:rsidRDefault="00165069" w:rsidP="00165069">
      <w:pPr>
        <w:pStyle w:val="BodyText"/>
      </w:pPr>
      <w:r>
        <w:t>There are several important types of statistics commonly used in analyzing DES models: counts and rates, tally averages, and time averages.  We will illustrate each of these using the small example from the previous section.</w:t>
      </w:r>
    </w:p>
    <w:p w14:paraId="64EA12FB" w14:textId="77777777" w:rsidR="00165069" w:rsidRDefault="00165069" w:rsidP="00165069">
      <w:pPr>
        <w:pStyle w:val="BodyText"/>
      </w:pPr>
      <w:r>
        <w:t xml:space="preserve">A count is simply the number of times something has occurred.  In the queueing example of the previous section, at time 12.7 (the ending time of the simulation) there have been 2 arrivals.  Counts can be used to estimate rates by dividing by simulation time. In this small </w:t>
      </w:r>
      <w:r>
        <w:lastRenderedPageBreak/>
        <w:t>example, since there have been 2 arrivals at time 12.7, the average arrival rate of customers to the system is 2/12.7 ≈ 0.16.</w:t>
      </w:r>
    </w:p>
    <w:p w14:paraId="02E70BF7" w14:textId="77777777" w:rsidR="00165069" w:rsidRDefault="00165069" w:rsidP="00165069">
      <w:pPr>
        <w:pStyle w:val="BodyText"/>
      </w:pPr>
      <w:r>
        <w:t xml:space="preserve">A tally average is the average of a number of discrete observations.  In our example, let’s focus on the average time in the system.  The data in </w:t>
      </w:r>
      <w:r>
        <w:fldChar w:fldCharType="begin"/>
      </w:r>
      <w:r>
        <w:instrText xml:space="preserve"> REF _Ref218926266 \h </w:instrText>
      </w:r>
      <w:r>
        <w:fldChar w:fldCharType="separate"/>
      </w:r>
      <w:r w:rsidR="00D12800">
        <w:t xml:space="preserve">Table </w:t>
      </w:r>
      <w:r w:rsidR="00D12800">
        <w:rPr>
          <w:noProof/>
        </w:rPr>
        <w:t>2</w:t>
      </w:r>
      <w:r w:rsidR="00D12800">
        <w:noBreakHyphen/>
      </w:r>
      <w:r w:rsidR="00D12800">
        <w:rPr>
          <w:noProof/>
        </w:rPr>
        <w:t>1</w:t>
      </w:r>
      <w:r>
        <w:fldChar w:fldCharType="end"/>
      </w:r>
      <w:r>
        <w:t xml:space="preserve"> show the time each customer arrived and departed; the difference between the two is the time the respective customer spent in the system.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0"/>
        <w:gridCol w:w="963"/>
        <w:gridCol w:w="1096"/>
        <w:gridCol w:w="1736"/>
      </w:tblGrid>
      <w:tr w:rsidR="00165069" w14:paraId="72D25433" w14:textId="77777777">
        <w:trPr>
          <w:jc w:val="center"/>
        </w:trPr>
        <w:tc>
          <w:tcPr>
            <w:tcW w:w="0" w:type="auto"/>
            <w:tcBorders>
              <w:bottom w:val="double" w:sz="4" w:space="0" w:color="auto"/>
            </w:tcBorders>
          </w:tcPr>
          <w:p w14:paraId="74C2C1F8" w14:textId="77777777" w:rsidR="00165069" w:rsidRDefault="00165069" w:rsidP="00165069">
            <w:pPr>
              <w:pStyle w:val="FigureCentered"/>
            </w:pPr>
            <w:r>
              <w:t>Customer</w:t>
            </w:r>
          </w:p>
        </w:tc>
        <w:tc>
          <w:tcPr>
            <w:tcW w:w="0" w:type="auto"/>
            <w:tcBorders>
              <w:bottom w:val="double" w:sz="4" w:space="0" w:color="auto"/>
            </w:tcBorders>
          </w:tcPr>
          <w:p w14:paraId="6E982C9F" w14:textId="77777777" w:rsidR="00165069" w:rsidRDefault="00165069" w:rsidP="00165069">
            <w:pPr>
              <w:pStyle w:val="FigureCentered"/>
            </w:pPr>
            <w:r>
              <w:t>Arrived</w:t>
            </w:r>
          </w:p>
        </w:tc>
        <w:tc>
          <w:tcPr>
            <w:tcW w:w="0" w:type="auto"/>
            <w:tcBorders>
              <w:bottom w:val="double" w:sz="4" w:space="0" w:color="auto"/>
            </w:tcBorders>
          </w:tcPr>
          <w:p w14:paraId="5EF4C553" w14:textId="77777777" w:rsidR="00165069" w:rsidRDefault="00165069" w:rsidP="00165069">
            <w:pPr>
              <w:pStyle w:val="FigureCentered"/>
            </w:pPr>
            <w:r>
              <w:t>Departed</w:t>
            </w:r>
          </w:p>
        </w:tc>
        <w:tc>
          <w:tcPr>
            <w:tcW w:w="0" w:type="auto"/>
            <w:tcBorders>
              <w:bottom w:val="double" w:sz="4" w:space="0" w:color="auto"/>
            </w:tcBorders>
          </w:tcPr>
          <w:p w14:paraId="6F42DAD7" w14:textId="77777777" w:rsidR="00165069" w:rsidRDefault="00165069" w:rsidP="00165069">
            <w:pPr>
              <w:pStyle w:val="FigureCentered"/>
            </w:pPr>
            <w:r>
              <w:t>Time in System</w:t>
            </w:r>
          </w:p>
        </w:tc>
      </w:tr>
      <w:tr w:rsidR="00165069" w14:paraId="16619B06" w14:textId="77777777">
        <w:trPr>
          <w:jc w:val="center"/>
        </w:trPr>
        <w:tc>
          <w:tcPr>
            <w:tcW w:w="0" w:type="auto"/>
            <w:tcBorders>
              <w:top w:val="double" w:sz="4" w:space="0" w:color="auto"/>
            </w:tcBorders>
          </w:tcPr>
          <w:p w14:paraId="09F53087" w14:textId="77777777" w:rsidR="00165069" w:rsidRDefault="00165069" w:rsidP="00165069">
            <w:pPr>
              <w:pStyle w:val="FigureCentered"/>
            </w:pPr>
            <w:r>
              <w:t>1</w:t>
            </w:r>
          </w:p>
        </w:tc>
        <w:tc>
          <w:tcPr>
            <w:tcW w:w="0" w:type="auto"/>
            <w:tcBorders>
              <w:top w:val="double" w:sz="4" w:space="0" w:color="auto"/>
            </w:tcBorders>
          </w:tcPr>
          <w:p w14:paraId="1E53523C" w14:textId="77777777" w:rsidR="00165069" w:rsidRDefault="00165069" w:rsidP="00165069">
            <w:pPr>
              <w:pStyle w:val="FigureCentered"/>
            </w:pPr>
            <w:r>
              <w:t>5.6</w:t>
            </w:r>
          </w:p>
        </w:tc>
        <w:tc>
          <w:tcPr>
            <w:tcW w:w="0" w:type="auto"/>
            <w:tcBorders>
              <w:top w:val="double" w:sz="4" w:space="0" w:color="auto"/>
            </w:tcBorders>
          </w:tcPr>
          <w:p w14:paraId="7D867B32" w14:textId="77777777" w:rsidR="00165069" w:rsidRDefault="00165069" w:rsidP="00165069">
            <w:pPr>
              <w:pStyle w:val="FigureCentered"/>
            </w:pPr>
            <w:r>
              <w:t>10.3</w:t>
            </w:r>
          </w:p>
        </w:tc>
        <w:tc>
          <w:tcPr>
            <w:tcW w:w="0" w:type="auto"/>
            <w:tcBorders>
              <w:top w:val="double" w:sz="4" w:space="0" w:color="auto"/>
            </w:tcBorders>
          </w:tcPr>
          <w:p w14:paraId="2B311E3C" w14:textId="77777777" w:rsidR="00165069" w:rsidRDefault="00165069" w:rsidP="00165069">
            <w:pPr>
              <w:pStyle w:val="FigureCentered"/>
            </w:pPr>
            <w:r>
              <w:t>4.7</w:t>
            </w:r>
          </w:p>
        </w:tc>
      </w:tr>
      <w:tr w:rsidR="00165069" w14:paraId="7C597A21" w14:textId="77777777">
        <w:trPr>
          <w:jc w:val="center"/>
        </w:trPr>
        <w:tc>
          <w:tcPr>
            <w:tcW w:w="0" w:type="auto"/>
          </w:tcPr>
          <w:p w14:paraId="3984E3A3" w14:textId="77777777" w:rsidR="00165069" w:rsidRDefault="00165069" w:rsidP="00165069">
            <w:pPr>
              <w:pStyle w:val="FigureCentered"/>
            </w:pPr>
            <w:r>
              <w:t>2</w:t>
            </w:r>
          </w:p>
        </w:tc>
        <w:tc>
          <w:tcPr>
            <w:tcW w:w="0" w:type="auto"/>
          </w:tcPr>
          <w:p w14:paraId="3A1DAF5E" w14:textId="77777777" w:rsidR="00165069" w:rsidRDefault="00165069" w:rsidP="00165069">
            <w:pPr>
              <w:pStyle w:val="FigureCentered"/>
            </w:pPr>
            <w:r>
              <w:t>8.5</w:t>
            </w:r>
          </w:p>
        </w:tc>
        <w:tc>
          <w:tcPr>
            <w:tcW w:w="0" w:type="auto"/>
          </w:tcPr>
          <w:p w14:paraId="1FDD8A1C" w14:textId="77777777" w:rsidR="00165069" w:rsidRDefault="00165069" w:rsidP="00165069">
            <w:pPr>
              <w:pStyle w:val="FigureCentered"/>
            </w:pPr>
            <w:r>
              <w:t>12.7</w:t>
            </w:r>
          </w:p>
        </w:tc>
        <w:tc>
          <w:tcPr>
            <w:tcW w:w="0" w:type="auto"/>
          </w:tcPr>
          <w:p w14:paraId="1108094D" w14:textId="77777777" w:rsidR="00165069" w:rsidRDefault="00165069" w:rsidP="00165069">
            <w:pPr>
              <w:pStyle w:val="FigureCentered"/>
            </w:pPr>
            <w:r>
              <w:t>4.2</w:t>
            </w:r>
          </w:p>
        </w:tc>
      </w:tr>
    </w:tbl>
    <w:p w14:paraId="0FAF35CF" w14:textId="5595C5FB" w:rsidR="00165069" w:rsidRDefault="00165069" w:rsidP="00165069">
      <w:pPr>
        <w:pStyle w:val="Caption"/>
      </w:pPr>
      <w:bookmarkStart w:id="69" w:name="_Ref218926266"/>
      <w:r>
        <w:t xml:space="preserve">Table </w:t>
      </w:r>
      <w:fldSimple w:instr=" STYLEREF 1 \s ">
        <w:r w:rsidR="00D12800">
          <w:rPr>
            <w:noProof/>
          </w:rPr>
          <w:t>2</w:t>
        </w:r>
      </w:fldSimple>
      <w:r w:rsidR="00034686">
        <w:noBreakHyphen/>
      </w:r>
      <w:fldSimple w:instr=" SEQ Table \* ARABIC \s 1 ">
        <w:r w:rsidR="00D12800">
          <w:rPr>
            <w:noProof/>
          </w:rPr>
          <w:t>1</w:t>
        </w:r>
      </w:fldSimple>
      <w:bookmarkEnd w:id="69"/>
      <w:r>
        <w:t>. Data for Customers’ Time in System</w:t>
      </w:r>
    </w:p>
    <w:p w14:paraId="4FAFF661" w14:textId="77777777" w:rsidR="00165069" w:rsidRDefault="00165069" w:rsidP="00165069">
      <w:pPr>
        <w:pStyle w:val="BodyText"/>
      </w:pPr>
      <w:r>
        <w:t xml:space="preserve">For this small amount of data, our estimate of the average time in the system would be (4.7 + 4.2)/2 = 4.45.  </w:t>
      </w:r>
      <w:proofErr w:type="gramStart"/>
      <w:r>
        <w:t>Obviously</w:t>
      </w:r>
      <w:proofErr w:type="gramEnd"/>
      <w:r>
        <w:t xml:space="preserve"> no solid conclusions can be made based on so few observations, and this computation is shown for illustrative purposes only.  There are additional issues, namely that the data from a DES model typically do not meet many of the “standard” statistical assumptions.  For example, the two times in the system here are neither independent nor are they identically distributed.  These, and other issues, will be dealt with when output analysis is covered.</w:t>
      </w:r>
    </w:p>
    <w:p w14:paraId="2C8BB936" w14:textId="77777777" w:rsidR="00165069" w:rsidRDefault="00165069" w:rsidP="00165069">
      <w:pPr>
        <w:pStyle w:val="BodyText"/>
      </w:pPr>
      <w:r>
        <w:t xml:space="preserve">The third type of statistic, the time-average, is computed differently than a tally average.  A time average is computed by first finding the area under the state trajectory and dividing it by the simulation time.  Time averages are common in DES models because of the nature of DES state variables.  </w:t>
      </w:r>
    </w:p>
    <w:p w14:paraId="074D1B85" w14:textId="77777777" w:rsidR="00165069" w:rsidRDefault="00165069" w:rsidP="00165069">
      <w:pPr>
        <w:pStyle w:val="BodyText"/>
      </w:pPr>
      <w:r>
        <w:t xml:space="preserve">Let’s compute the average number of customers in the system for the queueing example of the previous section.  A graph of the state trajectory for the number in the system in the queueing example is shown in </w:t>
      </w:r>
      <w:r>
        <w:fldChar w:fldCharType="begin"/>
      </w:r>
      <w:r>
        <w:instrText xml:space="preserve"> REF _Ref218927235 \h </w:instrText>
      </w:r>
      <w:r>
        <w:fldChar w:fldCharType="separate"/>
      </w:r>
      <w:r w:rsidR="00D12800">
        <w:t xml:space="preserve">Figure </w:t>
      </w:r>
      <w:r w:rsidR="00D12800">
        <w:rPr>
          <w:noProof/>
        </w:rPr>
        <w:t>2</w:t>
      </w:r>
      <w:r w:rsidR="00D12800">
        <w:noBreakHyphen/>
      </w:r>
      <w:r w:rsidR="00D12800">
        <w:rPr>
          <w:noProof/>
        </w:rPr>
        <w:t>5</w:t>
      </w:r>
      <w:r>
        <w:fldChar w:fldCharType="end"/>
      </w:r>
      <w:r>
        <w:t>.  From the graph, it should be clear that the “normal” way of computing the average would not be appropriate because it doesn’t take into account the amount of time spent in each state.</w:t>
      </w:r>
    </w:p>
    <w:p w14:paraId="34257B0F" w14:textId="50D6857A" w:rsidR="00165069" w:rsidRDefault="004E6D9C" w:rsidP="00165069">
      <w:pPr>
        <w:pStyle w:val="FigureCentered"/>
      </w:pPr>
      <w:r>
        <w:rPr>
          <w:noProof/>
        </w:rPr>
        <w:lastRenderedPageBreak/>
        <w:drawing>
          <wp:inline distT="0" distB="0" distL="0" distR="0" wp14:anchorId="4EDB4C24" wp14:editId="26F8B268">
            <wp:extent cx="5943600" cy="2690495"/>
            <wp:effectExtent l="0" t="0" r="0" b="0"/>
            <wp:docPr id="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1CEEBBB4" w14:textId="7DFB6C33" w:rsidR="00165069" w:rsidRDefault="00165069" w:rsidP="00165069">
      <w:pPr>
        <w:pStyle w:val="Caption"/>
      </w:pPr>
      <w:bookmarkStart w:id="70" w:name="_Ref218927235"/>
      <w:r>
        <w:t xml:space="preserve">Figure </w:t>
      </w:r>
      <w:fldSimple w:instr=" STYLEREF 1 \s ">
        <w:r w:rsidR="00D12800">
          <w:rPr>
            <w:noProof/>
          </w:rPr>
          <w:t>2</w:t>
        </w:r>
      </w:fldSimple>
      <w:r w:rsidR="001C4598">
        <w:noBreakHyphen/>
      </w:r>
      <w:fldSimple w:instr=" SEQ Figure \* ARABIC \s 1 ">
        <w:r w:rsidR="00D12800">
          <w:rPr>
            <w:noProof/>
          </w:rPr>
          <w:t>5</w:t>
        </w:r>
      </w:fldSimple>
      <w:bookmarkEnd w:id="70"/>
      <w:r>
        <w:t>. State Trajectory for Number</w:t>
      </w:r>
      <w:r w:rsidR="003C5AB7">
        <w:t xml:space="preserve"> of Customers</w:t>
      </w:r>
      <w:r>
        <w:t xml:space="preserve"> in System (L)</w:t>
      </w:r>
    </w:p>
    <w:p w14:paraId="0DA3A649" w14:textId="77777777" w:rsidR="00165069" w:rsidRPr="00F53157" w:rsidRDefault="00165069" w:rsidP="00165069">
      <w:pPr>
        <w:pStyle w:val="BodyText"/>
      </w:pPr>
      <w:r>
        <w:t xml:space="preserve">There are several ways to compute the area under the curve.  The most convenient way in a DES model is to keep a running total and update it every time the state changes value.  This is illustrated in </w:t>
      </w:r>
      <w:r>
        <w:fldChar w:fldCharType="begin"/>
      </w:r>
      <w:r>
        <w:instrText xml:space="preserve"> REF _Ref218927896 \h </w:instrText>
      </w:r>
      <w:r>
        <w:fldChar w:fldCharType="separate"/>
      </w:r>
      <w:r w:rsidR="00D12800">
        <w:t xml:space="preserve">Table </w:t>
      </w:r>
      <w:r w:rsidR="00D12800">
        <w:rPr>
          <w:noProof/>
        </w:rPr>
        <w:t>2</w:t>
      </w:r>
      <w:r w:rsidR="00D12800">
        <w:noBreakHyphen/>
      </w:r>
      <w:r w:rsidR="00D12800">
        <w:rPr>
          <w:noProof/>
        </w:rPr>
        <w:t>2</w:t>
      </w:r>
      <w:r>
        <w:fldChar w:fldCharType="end"/>
      </w:r>
      <w:r>
        <w:t xml:space="preserve">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3"/>
        <w:gridCol w:w="363"/>
        <w:gridCol w:w="2687"/>
      </w:tblGrid>
      <w:tr w:rsidR="00165069" w14:paraId="6AB1D13A" w14:textId="77777777">
        <w:trPr>
          <w:jc w:val="center"/>
        </w:trPr>
        <w:tc>
          <w:tcPr>
            <w:tcW w:w="0" w:type="auto"/>
            <w:tcBorders>
              <w:bottom w:val="double" w:sz="4" w:space="0" w:color="auto"/>
            </w:tcBorders>
          </w:tcPr>
          <w:p w14:paraId="5A2EF358" w14:textId="77777777" w:rsidR="00165069" w:rsidRDefault="00165069" w:rsidP="00165069">
            <w:pPr>
              <w:pStyle w:val="FigureCentered"/>
            </w:pPr>
            <w:r>
              <w:t>Time</w:t>
            </w:r>
          </w:p>
        </w:tc>
        <w:tc>
          <w:tcPr>
            <w:tcW w:w="0" w:type="auto"/>
            <w:tcBorders>
              <w:bottom w:val="double" w:sz="4" w:space="0" w:color="auto"/>
            </w:tcBorders>
          </w:tcPr>
          <w:p w14:paraId="563A52FB" w14:textId="77777777" w:rsidR="00165069" w:rsidRDefault="00165069" w:rsidP="00165069">
            <w:pPr>
              <w:pStyle w:val="FigureCentered"/>
            </w:pPr>
            <w:r>
              <w:t>L</w:t>
            </w:r>
          </w:p>
        </w:tc>
        <w:tc>
          <w:tcPr>
            <w:tcW w:w="0" w:type="auto"/>
            <w:tcBorders>
              <w:bottom w:val="double" w:sz="4" w:space="0" w:color="auto"/>
            </w:tcBorders>
          </w:tcPr>
          <w:p w14:paraId="168E4320" w14:textId="77777777" w:rsidR="00165069" w:rsidRDefault="00165069" w:rsidP="00165069">
            <w:pPr>
              <w:pStyle w:val="FigureCentered"/>
            </w:pPr>
            <w:r>
              <w:t>Area Under Curve</w:t>
            </w:r>
          </w:p>
        </w:tc>
      </w:tr>
      <w:tr w:rsidR="00165069" w14:paraId="5A11E0F0" w14:textId="77777777">
        <w:trPr>
          <w:jc w:val="center"/>
        </w:trPr>
        <w:tc>
          <w:tcPr>
            <w:tcW w:w="0" w:type="auto"/>
            <w:tcBorders>
              <w:top w:val="double" w:sz="4" w:space="0" w:color="auto"/>
            </w:tcBorders>
          </w:tcPr>
          <w:p w14:paraId="42B49D86" w14:textId="77777777" w:rsidR="00165069" w:rsidRDefault="00165069" w:rsidP="00165069">
            <w:pPr>
              <w:pStyle w:val="FigureCentered"/>
            </w:pPr>
            <w:r>
              <w:t>0.0</w:t>
            </w:r>
          </w:p>
        </w:tc>
        <w:tc>
          <w:tcPr>
            <w:tcW w:w="0" w:type="auto"/>
            <w:tcBorders>
              <w:top w:val="double" w:sz="4" w:space="0" w:color="auto"/>
            </w:tcBorders>
          </w:tcPr>
          <w:p w14:paraId="260BF666" w14:textId="77777777" w:rsidR="00165069" w:rsidRDefault="00165069" w:rsidP="00165069">
            <w:pPr>
              <w:pStyle w:val="FigureCentered"/>
            </w:pPr>
            <w:r>
              <w:t>0</w:t>
            </w:r>
          </w:p>
        </w:tc>
        <w:tc>
          <w:tcPr>
            <w:tcW w:w="0" w:type="auto"/>
            <w:tcBorders>
              <w:top w:val="double" w:sz="4" w:space="0" w:color="auto"/>
            </w:tcBorders>
          </w:tcPr>
          <w:p w14:paraId="33F85CEE" w14:textId="77777777" w:rsidR="00165069" w:rsidRDefault="00165069" w:rsidP="00165069">
            <w:pPr>
              <w:pStyle w:val="FigureCentered"/>
            </w:pPr>
            <w:r>
              <w:t>0.0</w:t>
            </w:r>
          </w:p>
        </w:tc>
      </w:tr>
      <w:tr w:rsidR="00165069" w14:paraId="79FC01EA" w14:textId="77777777">
        <w:trPr>
          <w:jc w:val="center"/>
        </w:trPr>
        <w:tc>
          <w:tcPr>
            <w:tcW w:w="0" w:type="auto"/>
          </w:tcPr>
          <w:p w14:paraId="7AEF4627" w14:textId="77777777" w:rsidR="00165069" w:rsidRDefault="00165069" w:rsidP="00165069">
            <w:pPr>
              <w:pStyle w:val="FigureCentered"/>
            </w:pPr>
            <w:r>
              <w:t>5.6</w:t>
            </w:r>
          </w:p>
        </w:tc>
        <w:tc>
          <w:tcPr>
            <w:tcW w:w="0" w:type="auto"/>
          </w:tcPr>
          <w:p w14:paraId="486346BF" w14:textId="77777777" w:rsidR="00165069" w:rsidRDefault="00165069" w:rsidP="00165069">
            <w:pPr>
              <w:pStyle w:val="FigureCentered"/>
            </w:pPr>
            <w:r>
              <w:t>1</w:t>
            </w:r>
          </w:p>
        </w:tc>
        <w:tc>
          <w:tcPr>
            <w:tcW w:w="0" w:type="auto"/>
          </w:tcPr>
          <w:p w14:paraId="239DDB8A" w14:textId="77777777" w:rsidR="00165069" w:rsidRDefault="00165069" w:rsidP="00165069">
            <w:pPr>
              <w:pStyle w:val="FigureCentered"/>
            </w:pPr>
            <w:r>
              <w:t>0.0 + 0 (5.6 – 0.0) =0.0</w:t>
            </w:r>
          </w:p>
        </w:tc>
      </w:tr>
      <w:tr w:rsidR="00165069" w14:paraId="7FBB422F" w14:textId="77777777">
        <w:trPr>
          <w:jc w:val="center"/>
        </w:trPr>
        <w:tc>
          <w:tcPr>
            <w:tcW w:w="0" w:type="auto"/>
          </w:tcPr>
          <w:p w14:paraId="53E26478" w14:textId="77777777" w:rsidR="00165069" w:rsidRDefault="00165069" w:rsidP="00165069">
            <w:pPr>
              <w:pStyle w:val="FigureCentered"/>
            </w:pPr>
            <w:r>
              <w:t>8.5</w:t>
            </w:r>
          </w:p>
        </w:tc>
        <w:tc>
          <w:tcPr>
            <w:tcW w:w="0" w:type="auto"/>
          </w:tcPr>
          <w:p w14:paraId="2F35302D" w14:textId="77777777" w:rsidR="00165069" w:rsidRDefault="00165069" w:rsidP="00165069">
            <w:pPr>
              <w:pStyle w:val="FigureCentered"/>
            </w:pPr>
            <w:r>
              <w:t>2</w:t>
            </w:r>
          </w:p>
        </w:tc>
        <w:tc>
          <w:tcPr>
            <w:tcW w:w="0" w:type="auto"/>
          </w:tcPr>
          <w:p w14:paraId="26860D5C" w14:textId="77777777" w:rsidR="00165069" w:rsidRDefault="00165069" w:rsidP="00165069">
            <w:pPr>
              <w:pStyle w:val="FigureCentered"/>
            </w:pPr>
            <w:r>
              <w:t>0.0 + 1(8.5 – 5.6) = 2.9</w:t>
            </w:r>
          </w:p>
        </w:tc>
      </w:tr>
      <w:tr w:rsidR="00165069" w14:paraId="1631A5C5" w14:textId="77777777">
        <w:trPr>
          <w:jc w:val="center"/>
        </w:trPr>
        <w:tc>
          <w:tcPr>
            <w:tcW w:w="0" w:type="auto"/>
          </w:tcPr>
          <w:p w14:paraId="4DE6F504" w14:textId="77777777" w:rsidR="00165069" w:rsidRDefault="00165069" w:rsidP="00165069">
            <w:pPr>
              <w:pStyle w:val="FigureCentered"/>
            </w:pPr>
            <w:r>
              <w:t>10.3</w:t>
            </w:r>
          </w:p>
        </w:tc>
        <w:tc>
          <w:tcPr>
            <w:tcW w:w="0" w:type="auto"/>
          </w:tcPr>
          <w:p w14:paraId="305282AE" w14:textId="77777777" w:rsidR="00165069" w:rsidRDefault="00165069" w:rsidP="00165069">
            <w:pPr>
              <w:pStyle w:val="FigureCentered"/>
            </w:pPr>
            <w:r>
              <w:t>1</w:t>
            </w:r>
          </w:p>
        </w:tc>
        <w:tc>
          <w:tcPr>
            <w:tcW w:w="0" w:type="auto"/>
          </w:tcPr>
          <w:p w14:paraId="686C1A16" w14:textId="77777777" w:rsidR="00165069" w:rsidRDefault="00165069" w:rsidP="00165069">
            <w:pPr>
              <w:pStyle w:val="FigureCentered"/>
            </w:pPr>
            <w:r>
              <w:t>2.9 + 2(10.3 – 8.5) = 6.5</w:t>
            </w:r>
          </w:p>
        </w:tc>
      </w:tr>
      <w:tr w:rsidR="00165069" w14:paraId="60E47160" w14:textId="77777777">
        <w:trPr>
          <w:jc w:val="center"/>
        </w:trPr>
        <w:tc>
          <w:tcPr>
            <w:tcW w:w="0" w:type="auto"/>
          </w:tcPr>
          <w:p w14:paraId="09B14000" w14:textId="77777777" w:rsidR="00165069" w:rsidRDefault="00165069" w:rsidP="00165069">
            <w:pPr>
              <w:pStyle w:val="FigureCentered"/>
            </w:pPr>
            <w:r>
              <w:t>12.7</w:t>
            </w:r>
          </w:p>
        </w:tc>
        <w:tc>
          <w:tcPr>
            <w:tcW w:w="0" w:type="auto"/>
          </w:tcPr>
          <w:p w14:paraId="6FF0F3C6" w14:textId="77777777" w:rsidR="00165069" w:rsidRDefault="00165069" w:rsidP="00165069">
            <w:pPr>
              <w:pStyle w:val="FigureCentered"/>
            </w:pPr>
            <w:r>
              <w:t>0</w:t>
            </w:r>
          </w:p>
        </w:tc>
        <w:tc>
          <w:tcPr>
            <w:tcW w:w="0" w:type="auto"/>
          </w:tcPr>
          <w:p w14:paraId="09C4E07A" w14:textId="77777777" w:rsidR="00165069" w:rsidRDefault="00165069" w:rsidP="00165069">
            <w:pPr>
              <w:pStyle w:val="FigureCentered"/>
            </w:pPr>
            <w:r>
              <w:t>6.5 + 1(12.7 – 10.3) = 8.9</w:t>
            </w:r>
          </w:p>
        </w:tc>
      </w:tr>
    </w:tbl>
    <w:p w14:paraId="36DE4D89" w14:textId="6A699E56" w:rsidR="00165069" w:rsidRDefault="00165069" w:rsidP="00165069">
      <w:pPr>
        <w:pStyle w:val="Caption"/>
      </w:pPr>
      <w:bookmarkStart w:id="71" w:name="_Ref218927896"/>
      <w:r>
        <w:t xml:space="preserve">Table </w:t>
      </w:r>
      <w:fldSimple w:instr=" STYLEREF 1 \s ">
        <w:r w:rsidR="00D12800">
          <w:rPr>
            <w:noProof/>
          </w:rPr>
          <w:t>2</w:t>
        </w:r>
      </w:fldSimple>
      <w:r w:rsidR="00034686">
        <w:noBreakHyphen/>
      </w:r>
      <w:fldSimple w:instr=" SEQ Table \* ARABIC \s 1 ">
        <w:r w:rsidR="00D12800">
          <w:rPr>
            <w:noProof/>
          </w:rPr>
          <w:t>2</w:t>
        </w:r>
      </w:fldSimple>
      <w:bookmarkEnd w:id="71"/>
      <w:r>
        <w:t>. Computing the Area under the Curve for L</w:t>
      </w:r>
    </w:p>
    <w:p w14:paraId="09515C8F" w14:textId="77777777" w:rsidR="00165069" w:rsidRDefault="00165069" w:rsidP="00165069">
      <w:pPr>
        <w:pStyle w:val="BodyText"/>
      </w:pPr>
      <w:r>
        <w:t>The area is 0.0 at time 0.0, so the initial value always starts there.  At time 5.6 the value of L changes to 1, but the area is still 0.0 because it had been 0.0 since the previous time of 0.0.  At time 8.5 L changes again to 2, and this time the area is 2.9 since L has been 1 from time 5.6 to 8.5.  At time 10.3 the area is incremented by 2.6, etc.  When the simulation ends at time 12.7, the area under the state trajectory for L is 8.9.  Therefore, the average number in the system at time 12.7 is 8.9/12.7 ≈ 0.54.</w:t>
      </w:r>
    </w:p>
    <w:p w14:paraId="1158A0FC" w14:textId="77777777" w:rsidR="00165069" w:rsidRDefault="00165069" w:rsidP="00165069">
      <w:pPr>
        <w:pStyle w:val="BodyText"/>
      </w:pPr>
      <w:r>
        <w:t>As with the average time in the system, there is obviously insufficient data to draw any reasonable conclusions about the system.  In fact, the amount of data that can be obtained from running a simulation by hand this way will never be sufficient for analysis.  That is why implementation and execution on the computer is so important.</w:t>
      </w:r>
    </w:p>
    <w:p w14:paraId="10249E85" w14:textId="77777777" w:rsidR="00165069" w:rsidRDefault="00165069" w:rsidP="00165069">
      <w:pPr>
        <w:pStyle w:val="BodyText"/>
      </w:pPr>
      <w:r>
        <w:t xml:space="preserve">An important time varying average is used as a measure of server performance in many queueing systems, namely the average amount of time a server is busy.  This average is called </w:t>
      </w:r>
      <w:r w:rsidRPr="002344D2">
        <w:rPr>
          <w:i/>
        </w:rPr>
        <w:lastRenderedPageBreak/>
        <w:t>utilization</w:t>
      </w:r>
      <w:r>
        <w:t xml:space="preserve">.  The server utilization for this small example can be determined by first computing the time average number of available servers.  The state trajectory for S is shown in </w:t>
      </w:r>
      <w:r>
        <w:fldChar w:fldCharType="begin"/>
      </w:r>
      <w:r>
        <w:instrText xml:space="preserve"> REF _Ref218931334 \h </w:instrText>
      </w:r>
      <w:r>
        <w:fldChar w:fldCharType="separate"/>
      </w:r>
      <w:r w:rsidR="00D12800">
        <w:t xml:space="preserve">Figure </w:t>
      </w:r>
      <w:r w:rsidR="00D12800">
        <w:rPr>
          <w:noProof/>
        </w:rPr>
        <w:t>2</w:t>
      </w:r>
      <w:r w:rsidR="00D12800">
        <w:noBreakHyphen/>
      </w:r>
      <w:r w:rsidR="00D12800">
        <w:rPr>
          <w:noProof/>
        </w:rPr>
        <w:t>6</w:t>
      </w:r>
      <w:r>
        <w:fldChar w:fldCharType="end"/>
      </w:r>
      <w:r>
        <w:t>.</w:t>
      </w:r>
    </w:p>
    <w:p w14:paraId="67E205EB" w14:textId="624AD611" w:rsidR="00165069" w:rsidRDefault="008E1B32" w:rsidP="00165069">
      <w:pPr>
        <w:pStyle w:val="FigureCentered"/>
      </w:pPr>
      <w:r>
        <w:rPr>
          <w:noProof/>
        </w:rPr>
        <w:drawing>
          <wp:inline distT="0" distB="0" distL="0" distR="0" wp14:anchorId="7B8DF0AA" wp14:editId="7FD095F6">
            <wp:extent cx="5943600" cy="20722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72290"/>
                    </a:xfrm>
                    <a:prstGeom prst="rect">
                      <a:avLst/>
                    </a:prstGeom>
                    <a:noFill/>
                    <a:ln>
                      <a:noFill/>
                    </a:ln>
                  </pic:spPr>
                </pic:pic>
              </a:graphicData>
            </a:graphic>
          </wp:inline>
        </w:drawing>
      </w:r>
    </w:p>
    <w:p w14:paraId="6509EBA6" w14:textId="052B8FD3" w:rsidR="00165069" w:rsidRDefault="00165069" w:rsidP="00165069">
      <w:pPr>
        <w:pStyle w:val="Caption"/>
      </w:pPr>
      <w:bookmarkStart w:id="72" w:name="_Ref218931334"/>
      <w:r>
        <w:t xml:space="preserve">Figure </w:t>
      </w:r>
      <w:fldSimple w:instr=" STYLEREF 1 \s ">
        <w:r w:rsidR="00D12800">
          <w:rPr>
            <w:noProof/>
          </w:rPr>
          <w:t>2</w:t>
        </w:r>
      </w:fldSimple>
      <w:r w:rsidR="001C4598">
        <w:noBreakHyphen/>
      </w:r>
      <w:fldSimple w:instr=" SEQ Figure \* ARABIC \s 1 ">
        <w:r w:rsidR="00D12800">
          <w:rPr>
            <w:noProof/>
          </w:rPr>
          <w:t>6</w:t>
        </w:r>
      </w:fldSimple>
      <w:bookmarkEnd w:id="72"/>
      <w:r>
        <w:t>. State Trajectory for Number of Available Servers (S)</w:t>
      </w:r>
    </w:p>
    <w:p w14:paraId="48A232FE" w14:textId="77777777" w:rsidR="00165069" w:rsidRPr="009D70DC" w:rsidRDefault="00165069" w:rsidP="00165069">
      <w:pPr>
        <w:pStyle w:val="BodyText"/>
      </w:pPr>
      <w:r>
        <w:t>The area under the graph is easily found to be 5.6, so the time varying average of S at the end of the run is 5.6/12.7 ≈ 0.44.  Since the number of busy servers at any given time is k – S, the average utilization is therefore 1 – 0.44 ≈ 0.56.</w:t>
      </w:r>
    </w:p>
    <w:p w14:paraId="118B2580" w14:textId="77777777" w:rsidR="00165069" w:rsidRDefault="00165069" w:rsidP="00165069">
      <w:pPr>
        <w:pStyle w:val="Heading3"/>
      </w:pPr>
      <w:bookmarkStart w:id="73" w:name="_Toc226281478"/>
      <w:bookmarkStart w:id="74" w:name="_Toc139597303"/>
      <w:bookmarkStart w:id="75" w:name="_Toc139597518"/>
      <w:bookmarkStart w:id="76" w:name="_Toc334109233"/>
      <w:r>
        <w:t>Definitions</w:t>
      </w:r>
      <w:bookmarkEnd w:id="73"/>
      <w:bookmarkEnd w:id="74"/>
      <w:bookmarkEnd w:id="75"/>
      <w:bookmarkEnd w:id="76"/>
    </w:p>
    <w:p w14:paraId="222A5035" w14:textId="77777777" w:rsidR="00165069" w:rsidRDefault="00165069" w:rsidP="00165069">
      <w:pPr>
        <w:pStyle w:val="BodyText"/>
      </w:pPr>
      <w:r>
        <w:t>To summarize the different statistics discussed above, let us give more formal definitions for each of them.</w:t>
      </w:r>
    </w:p>
    <w:p w14:paraId="4C53B747" w14:textId="77777777" w:rsidR="00165069" w:rsidRPr="00D31943" w:rsidRDefault="00165069" w:rsidP="003774D4">
      <w:pPr>
        <w:pStyle w:val="ListNumber"/>
        <w:numPr>
          <w:ilvl w:val="0"/>
          <w:numId w:val="23"/>
        </w:numPr>
      </w:pPr>
      <w:r w:rsidRPr="003774D4">
        <w:rPr>
          <w:b/>
        </w:rPr>
        <w:t xml:space="preserve">Count.  </w:t>
      </w:r>
      <w:r w:rsidRPr="00D31943">
        <w:t xml:space="preserve">Simply the number of times something has </w:t>
      </w:r>
      <w:r>
        <w:t xml:space="preserve">occurred.  Often this can be determined by observing a state variable, such as the number of arrivals, N, in the </w:t>
      </w:r>
      <w:proofErr w:type="spellStart"/>
      <w:r>
        <w:t>ArrivalProcess</w:t>
      </w:r>
      <w:proofErr w:type="spellEnd"/>
      <w:r>
        <w:t xml:space="preserve"> model described previously.</w:t>
      </w:r>
    </w:p>
    <w:p w14:paraId="42AAF735" w14:textId="77777777" w:rsidR="00165069" w:rsidRPr="006904BF" w:rsidRDefault="00165069" w:rsidP="003774D4">
      <w:pPr>
        <w:pStyle w:val="ListNumber"/>
        <w:rPr>
          <w:b/>
        </w:rPr>
      </w:pPr>
      <w:r w:rsidRPr="006904BF">
        <w:rPr>
          <w:b/>
        </w:rPr>
        <w:t xml:space="preserve">Average Rate.  </w:t>
      </w:r>
      <w:r w:rsidRPr="006904BF">
        <w:t xml:space="preserve">A count divided by simulation time.  If </w:t>
      </w:r>
      <w:r w:rsidRPr="002F0710">
        <w:rPr>
          <w:i/>
        </w:rPr>
        <w:t>N</w:t>
      </w:r>
      <w:r w:rsidRPr="006904BF">
        <w:t xml:space="preserve"> is a count and T the value of simulation time, then the estimate of the average rate of occurrence is</w:t>
      </w:r>
      <w:r w:rsidRPr="00E76473">
        <w:rPr>
          <w:position w:val="-6"/>
        </w:rPr>
        <w:object w:dxaOrig="960" w:dyaOrig="340" w14:anchorId="648BB885">
          <v:shape id="_x0000_i1030" type="#_x0000_t75" style="width:48pt;height:17.35pt" o:ole="">
            <v:imagedata r:id="rId30" o:title=""/>
          </v:shape>
          <o:OLEObject Type="Embed" ProgID="Equation.3" ShapeID="_x0000_i1030" DrawAspect="Content" ObjectID="_1552281982" r:id="rId31"/>
        </w:object>
      </w:r>
      <w:r w:rsidRPr="006904BF">
        <w:t>.</w:t>
      </w:r>
    </w:p>
    <w:p w14:paraId="33DA92FB" w14:textId="77777777" w:rsidR="00165069" w:rsidRDefault="00165069" w:rsidP="003774D4">
      <w:pPr>
        <w:pStyle w:val="ListNumber"/>
      </w:pPr>
      <w:r w:rsidRPr="006904BF">
        <w:rPr>
          <w:b/>
        </w:rPr>
        <w:t>Tally Average</w:t>
      </w:r>
      <w:r>
        <w:rPr>
          <w:b/>
        </w:rPr>
        <w:t>.</w:t>
      </w:r>
      <w:r w:rsidRPr="006904BF">
        <w:t xml:space="preserve">  The</w:t>
      </w:r>
      <w:r>
        <w:t xml:space="preserve"> observations are discrete, and the tally average is simply the “standard” mean.  If </w:t>
      </w:r>
      <w:r w:rsidRPr="006904BF">
        <w:rPr>
          <w:position w:val="-12"/>
        </w:rPr>
        <w:object w:dxaOrig="1040" w:dyaOrig="360" w14:anchorId="5F32C445">
          <v:shape id="_x0000_i1031" type="#_x0000_t75" style="width:52pt;height:18pt" o:ole="">
            <v:imagedata r:id="rId32" o:title=""/>
          </v:shape>
          <o:OLEObject Type="Embed" ProgID="Equation.3" ShapeID="_x0000_i1031" DrawAspect="Content" ObjectID="_1552281983" r:id="rId33"/>
        </w:object>
      </w:r>
      <w:r>
        <w:t xml:space="preserve">are the observations, then the tally average is simply </w:t>
      </w:r>
      <w:r w:rsidRPr="006904BF">
        <w:rPr>
          <w:position w:val="-28"/>
        </w:rPr>
        <w:object w:dxaOrig="1340" w:dyaOrig="680" w14:anchorId="39A071DE">
          <v:shape id="_x0000_i1032" type="#_x0000_t75" style="width:67.35pt;height:34pt" o:ole="">
            <v:imagedata r:id="rId34" o:title=""/>
          </v:shape>
          <o:OLEObject Type="Embed" ProgID="Equation.3" ShapeID="_x0000_i1032" DrawAspect="Content" ObjectID="_1552281984" r:id="rId35"/>
        </w:object>
      </w:r>
    </w:p>
    <w:p w14:paraId="63458225" w14:textId="522022DE" w:rsidR="00165069" w:rsidRDefault="005424D8" w:rsidP="003774D4">
      <w:pPr>
        <w:pStyle w:val="ListNumber"/>
      </w:pPr>
      <w:r>
        <w:rPr>
          <w:b/>
        </w:rPr>
        <w:t>Time-</w:t>
      </w:r>
      <w:r w:rsidR="00165069">
        <w:rPr>
          <w:b/>
        </w:rPr>
        <w:t>Varying Average.</w:t>
      </w:r>
      <w:r w:rsidR="00165069">
        <w:t xml:space="preserve">  The observations form a state trajectory; that is, there are no discrete observations, just the values of the state it changes over time.  If </w:t>
      </w:r>
      <w:r w:rsidR="00165069" w:rsidRPr="00EC5BE6">
        <w:rPr>
          <w:position w:val="-10"/>
        </w:rPr>
        <w:object w:dxaOrig="520" w:dyaOrig="320" w14:anchorId="5B3D3394">
          <v:shape id="_x0000_i1033" type="#_x0000_t75" style="width:26pt;height:16pt" o:ole="">
            <v:imagedata r:id="rId36" o:title=""/>
          </v:shape>
          <o:OLEObject Type="Embed" ProgID="Equation.3" ShapeID="_x0000_i1033" DrawAspect="Content" ObjectID="_1552281985" r:id="rId37"/>
        </w:object>
      </w:r>
      <w:r w:rsidR="00165069">
        <w:t xml:space="preserve">is the value of the state at time t, then the time varying average at simulation time </w:t>
      </w:r>
      <w:r w:rsidR="00165069" w:rsidRPr="001E1DC3">
        <w:rPr>
          <w:i/>
        </w:rPr>
        <w:t>T</w:t>
      </w:r>
      <w:r w:rsidR="00165069">
        <w:t xml:space="preserve"> is given by </w:t>
      </w:r>
      <w:r w:rsidR="00165069" w:rsidRPr="00EC5BE6">
        <w:rPr>
          <w:position w:val="-24"/>
        </w:rPr>
        <w:object w:dxaOrig="1960" w:dyaOrig="620" w14:anchorId="55F09E1D">
          <v:shape id="_x0000_i1034" type="#_x0000_t75" style="width:98pt;height:31.35pt" o:ole="">
            <v:imagedata r:id="rId38" o:title=""/>
          </v:shape>
          <o:OLEObject Type="Embed" ProgID="Equation.3" ShapeID="_x0000_i1034" DrawAspect="Content" ObjectID="_1552281986" r:id="rId39"/>
        </w:object>
      </w:r>
      <w:r w:rsidR="00165069">
        <w:t>.</w:t>
      </w:r>
    </w:p>
    <w:p w14:paraId="7C9EB2E9" w14:textId="77777777" w:rsidR="00165069" w:rsidRDefault="00165069" w:rsidP="00165069">
      <w:pPr>
        <w:pStyle w:val="ListContinue"/>
        <w:rPr>
          <w:bCs/>
        </w:rPr>
      </w:pPr>
      <w:r>
        <w:t xml:space="preserve">Note that this definition of a time average holds even if </w:t>
      </w:r>
      <w:r w:rsidRPr="00EC5BE6">
        <w:rPr>
          <w:bCs/>
          <w:position w:val="-10"/>
        </w:rPr>
        <w:object w:dxaOrig="520" w:dyaOrig="320" w14:anchorId="0AEEA737">
          <v:shape id="_x0000_i1035" type="#_x0000_t75" style="width:26pt;height:16pt" o:ole="">
            <v:imagedata r:id="rId36" o:title=""/>
          </v:shape>
          <o:OLEObject Type="Embed" ProgID="Equation.3" ShapeID="_x0000_i1035" DrawAspect="Content" ObjectID="_1552281987" r:id="rId40"/>
        </w:object>
      </w:r>
      <w:r>
        <w:rPr>
          <w:bCs/>
        </w:rPr>
        <w:t xml:space="preserve"> is not a DES state trajectory.  That is, regardless of the form of</w:t>
      </w:r>
      <w:r w:rsidRPr="00EC5BE6">
        <w:rPr>
          <w:bCs/>
          <w:position w:val="-10"/>
        </w:rPr>
        <w:object w:dxaOrig="520" w:dyaOrig="320" w14:anchorId="009192F2">
          <v:shape id="_x0000_i1036" type="#_x0000_t75" style="width:26pt;height:16pt" o:ole="">
            <v:imagedata r:id="rId36" o:title=""/>
          </v:shape>
          <o:OLEObject Type="Embed" ProgID="Equation.3" ShapeID="_x0000_i1036" DrawAspect="Content" ObjectID="_1552281988" r:id="rId41"/>
        </w:object>
      </w:r>
      <w:r>
        <w:rPr>
          <w:bCs/>
        </w:rPr>
        <w:t xml:space="preserve">, the time average is given by the above integral.  For complex </w:t>
      </w:r>
      <w:proofErr w:type="gramStart"/>
      <w:r>
        <w:rPr>
          <w:bCs/>
        </w:rPr>
        <w:t>curves</w:t>
      </w:r>
      <w:proofErr w:type="gramEnd"/>
      <w:r>
        <w:rPr>
          <w:bCs/>
        </w:rPr>
        <w:t xml:space="preserve"> it can be difficult to find the value and approximate methods must be used.  Fortunately, since DES state trajectories are piecewise constant, the only “calculus” needed is the ability to compute the area of a rectangle.</w:t>
      </w:r>
    </w:p>
    <w:p w14:paraId="6F427CF1" w14:textId="77777777" w:rsidR="00165069" w:rsidRPr="00607825" w:rsidRDefault="00165069" w:rsidP="003774D4">
      <w:pPr>
        <w:pStyle w:val="ListNumber"/>
      </w:pPr>
      <w:r>
        <w:rPr>
          <w:b/>
        </w:rPr>
        <w:lastRenderedPageBreak/>
        <w:t>Average Utilization.</w:t>
      </w:r>
      <w:r>
        <w:t xml:space="preserve">  For a queueing system with </w:t>
      </w:r>
      <w:r w:rsidRPr="00D76133">
        <w:rPr>
          <w:i/>
        </w:rPr>
        <w:t>k</w:t>
      </w:r>
      <w:r>
        <w:t xml:space="preserve"> identical servers and the number of available servers at time </w:t>
      </w:r>
      <w:r w:rsidRPr="00D76133">
        <w:rPr>
          <w:i/>
        </w:rPr>
        <w:t>t</w:t>
      </w:r>
      <w:r>
        <w:t xml:space="preserve"> given by </w:t>
      </w:r>
      <w:r w:rsidRPr="00D76133">
        <w:rPr>
          <w:i/>
        </w:rPr>
        <w:t>S(t)</w:t>
      </w:r>
      <w:r>
        <w:t xml:space="preserve">, the average utilization is </w:t>
      </w:r>
      <w:r w:rsidRPr="00D76133">
        <w:rPr>
          <w:position w:val="-24"/>
        </w:rPr>
        <w:object w:dxaOrig="1540" w:dyaOrig="620" w14:anchorId="6BBEF699">
          <v:shape id="_x0000_i1037" type="#_x0000_t75" style="width:77.35pt;height:31.35pt" o:ole="">
            <v:imagedata r:id="rId42" o:title=""/>
          </v:shape>
          <o:OLEObject Type="Embed" ProgID="Equation.3" ShapeID="_x0000_i1037" DrawAspect="Content" ObjectID="_1552281989" r:id="rId43"/>
        </w:object>
      </w:r>
      <w:r>
        <w:t>.</w:t>
      </w:r>
    </w:p>
    <w:p w14:paraId="64C023C2" w14:textId="77777777" w:rsidR="00165069" w:rsidRPr="00D76133" w:rsidRDefault="00165069" w:rsidP="00165069">
      <w:pPr>
        <w:pStyle w:val="Heading3"/>
        <w:rPr>
          <w:kern w:val="0"/>
        </w:rPr>
      </w:pPr>
      <w:bookmarkStart w:id="77" w:name="_Toc226281479"/>
      <w:bookmarkStart w:id="78" w:name="_Toc139597304"/>
      <w:bookmarkStart w:id="79" w:name="_Toc139597519"/>
      <w:bookmarkStart w:id="80" w:name="_Toc334109234"/>
      <w:r w:rsidRPr="00D76133">
        <w:rPr>
          <w:kern w:val="0"/>
        </w:rPr>
        <w:t>Little’s Formula</w:t>
      </w:r>
      <w:bookmarkEnd w:id="77"/>
      <w:bookmarkEnd w:id="78"/>
      <w:bookmarkEnd w:id="79"/>
      <w:bookmarkEnd w:id="80"/>
    </w:p>
    <w:p w14:paraId="3A28AD35" w14:textId="4D404668" w:rsidR="00165069" w:rsidRDefault="00165069" w:rsidP="00165069">
      <w:pPr>
        <w:pStyle w:val="BodyText"/>
      </w:pPr>
      <w:r>
        <w:t xml:space="preserve">In computing the tally average time in system and time varying average number in system above, it may be observed that the former required much more knowledge about the simulation run than the latter.  That is, to find the time each customer spent in the system it had to be “remembered” when each one first entered.  In contrast, the average number in the system only required knowledge of the current state and the running total area.  A consequence of this is that </w:t>
      </w:r>
      <w:r w:rsidR="00F66BD1">
        <w:t>this particular</w:t>
      </w:r>
      <w:r>
        <w:t xml:space="preserve"> DES model for the queueing system is not capable of directly estimating the average customer time in the system.  This would seem to be a serious flaw in the model; however, there is a result called </w:t>
      </w:r>
      <w:r>
        <w:rPr>
          <w:i/>
          <w:iCs/>
        </w:rPr>
        <w:t>Little’s f</w:t>
      </w:r>
      <w:r w:rsidRPr="006F1FB0">
        <w:rPr>
          <w:i/>
          <w:iCs/>
        </w:rPr>
        <w:t>ormula</w:t>
      </w:r>
      <w:r>
        <w:t xml:space="preserve"> that obviates the need for directly computing the average time in the system.</w:t>
      </w:r>
    </w:p>
    <w:p w14:paraId="45899B07" w14:textId="43001C47" w:rsidR="00165069" w:rsidRDefault="00165069" w:rsidP="00165069">
      <w:pPr>
        <w:pStyle w:val="BodyText"/>
      </w:pPr>
      <w:r>
        <w:t xml:space="preserve">In this context, </w:t>
      </w:r>
      <w:proofErr w:type="gramStart"/>
      <w:r>
        <w:t>Little’s</w:t>
      </w:r>
      <w:proofErr w:type="gramEnd"/>
      <w:r>
        <w:t xml:space="preserve"> formula can be stated as follows.  Consider a “system” in which entities arrive, enter, stay awhile, and then leave</w:t>
      </w:r>
      <w:r w:rsidR="0082471C">
        <w:t xml:space="preserve"> (Note that the “system” need not necessary be a queueing system)</w:t>
      </w:r>
      <w:r>
        <w:t xml:space="preserve">.  Let </w:t>
      </w:r>
      <w:r w:rsidRPr="00EB6256">
        <w:rPr>
          <w:position w:val="-4"/>
        </w:rPr>
        <w:object w:dxaOrig="220" w:dyaOrig="320" w14:anchorId="18073DA0">
          <v:shape id="_x0000_i1038" type="#_x0000_t75" style="width:11.35pt;height:16pt" o:ole="">
            <v:imagedata r:id="rId44" o:title=""/>
          </v:shape>
          <o:OLEObject Type="Embed" ProgID="Equation.3" ShapeID="_x0000_i1038" DrawAspect="Content" ObjectID="_1552281990" r:id="rId45"/>
        </w:object>
      </w:r>
      <w:r>
        <w:t xml:space="preserve"> be the average number of these entities in the “system” at a given time T, let </w:t>
      </w:r>
      <w:r w:rsidRPr="00EB6256">
        <w:rPr>
          <w:position w:val="-6"/>
        </w:rPr>
        <w:object w:dxaOrig="279" w:dyaOrig="340" w14:anchorId="68D3F3AC">
          <v:shape id="_x0000_i1039" type="#_x0000_t75" style="width:14pt;height:17.35pt" o:ole="">
            <v:imagedata r:id="rId46" o:title=""/>
          </v:shape>
          <o:OLEObject Type="Embed" ProgID="Equation.3" ShapeID="_x0000_i1039" DrawAspect="Content" ObjectID="_1552281991" r:id="rId47"/>
        </w:object>
      </w:r>
      <w:r>
        <w:t xml:space="preserve"> be the average time in the system for those entities, and let </w:t>
      </w:r>
      <w:r w:rsidRPr="00EB6256">
        <w:rPr>
          <w:position w:val="-6"/>
        </w:rPr>
        <w:object w:dxaOrig="220" w:dyaOrig="340" w14:anchorId="2637F171">
          <v:shape id="_x0000_i1040" type="#_x0000_t75" style="width:11.35pt;height:17.35pt" o:ole="">
            <v:imagedata r:id="rId48" o:title=""/>
          </v:shape>
          <o:OLEObject Type="Embed" ProgID="Equation.3" ShapeID="_x0000_i1040" DrawAspect="Content" ObjectID="_1552281992" r:id="rId49"/>
        </w:object>
      </w:r>
      <w:r>
        <w:t xml:space="preserve"> be the average arrival rate of the entities to the system.  Little’s formula is:</w:t>
      </w:r>
      <w:r w:rsidRPr="00EB6256">
        <w:rPr>
          <w:position w:val="-6"/>
        </w:rPr>
        <w:object w:dxaOrig="840" w:dyaOrig="340" w14:anchorId="4B363B5D">
          <v:shape id="_x0000_i1041" type="#_x0000_t75" style="width:42pt;height:17.35pt" o:ole="">
            <v:imagedata r:id="rId50" o:title=""/>
          </v:shape>
          <o:OLEObject Type="Embed" ProgID="Equation.3" ShapeID="_x0000_i1041" DrawAspect="Content" ObjectID="_1552281993" r:id="rId51"/>
        </w:object>
      </w:r>
      <w:r>
        <w:t>.</w:t>
      </w:r>
    </w:p>
    <w:p w14:paraId="4B0D2E0A" w14:textId="77777777" w:rsidR="00165069" w:rsidRDefault="00165069" w:rsidP="00165069">
      <w:pPr>
        <w:pStyle w:val="BodyText"/>
      </w:pPr>
      <w:r>
        <w:t xml:space="preserve">There are times when Little’s formula holds exactly, times when Little’s formula holds approximately, and times when Little’s formula doesn’t hold at all.  It turns out that whenever the “system” is empty, then Little’s formula holds exactly.  This means that for these times, the value of </w:t>
      </w:r>
      <w:r w:rsidRPr="00EB6256">
        <w:rPr>
          <w:position w:val="-6"/>
        </w:rPr>
        <w:object w:dxaOrig="279" w:dyaOrig="340" w14:anchorId="7A904B47">
          <v:shape id="_x0000_i1042" type="#_x0000_t75" style="width:14pt;height:17.35pt" o:ole="">
            <v:imagedata r:id="rId46" o:title=""/>
          </v:shape>
          <o:OLEObject Type="Embed" ProgID="Equation.3" ShapeID="_x0000_i1042" DrawAspect="Content" ObjectID="_1552281994" r:id="rId52"/>
        </w:object>
      </w:r>
      <w:r>
        <w:t xml:space="preserve"> can be found as</w:t>
      </w:r>
      <w:r w:rsidRPr="006731D4">
        <w:rPr>
          <w:position w:val="-6"/>
        </w:rPr>
        <w:object w:dxaOrig="980" w:dyaOrig="340" w14:anchorId="0CA4E399">
          <v:shape id="_x0000_i1043" type="#_x0000_t75" style="width:49.35pt;height:17.35pt" o:ole="">
            <v:imagedata r:id="rId53" o:title=""/>
          </v:shape>
          <o:OLEObject Type="Embed" ProgID="Equation.3" ShapeID="_x0000_i1043" DrawAspect="Content" ObjectID="_1552281995" r:id="rId54"/>
        </w:object>
      </w:r>
      <w:r>
        <w:t>.</w:t>
      </w:r>
    </w:p>
    <w:p w14:paraId="53AC0EF2" w14:textId="737F2347" w:rsidR="00165069" w:rsidRDefault="00165069" w:rsidP="00165069">
      <w:pPr>
        <w:pStyle w:val="BodyText"/>
      </w:pPr>
      <w:r>
        <w:t>For a system that achieves some kind of “steady state” (which shall be left somewhat vague for now), Little’s formula can be shown to hold approximately.  For systems that do not reach any kind of steady-state</w:t>
      </w:r>
      <w:r w:rsidR="006615F4">
        <w:t xml:space="preserve"> </w:t>
      </w:r>
      <w:proofErr w:type="spellStart"/>
      <w:r w:rsidR="006615F4">
        <w:t>equilibruium</w:t>
      </w:r>
      <w:proofErr w:type="spellEnd"/>
      <w:r>
        <w:t xml:space="preserve">, </w:t>
      </w:r>
      <w:proofErr w:type="gramStart"/>
      <w:r>
        <w:t>Little’s</w:t>
      </w:r>
      <w:proofErr w:type="gramEnd"/>
      <w:r>
        <w:t xml:space="preserve"> formula cannot be said to hold in general or even approximately (but even for these systems, whenever they are empty Little’s Formula does hold nevertheless).  Finally, during the transient (early) period of a simulation when the system is not empty, Little’s Formula has little to offer.  Fortunately, neither of these instances is typically of interest.</w:t>
      </w:r>
    </w:p>
    <w:p w14:paraId="0AC6478A" w14:textId="77777777" w:rsidR="00165069" w:rsidRDefault="00165069" w:rsidP="00165069">
      <w:pPr>
        <w:pStyle w:val="BodyText"/>
      </w:pPr>
      <w:r>
        <w:t>Let’s verify Little’s formula in our small example.  Recall that (using the notation in this section) we had:</w:t>
      </w:r>
      <w:r w:rsidRPr="002D016D">
        <w:rPr>
          <w:position w:val="-6"/>
        </w:rPr>
        <w:object w:dxaOrig="1300" w:dyaOrig="340" w14:anchorId="2CBC215A">
          <v:shape id="_x0000_i1044" type="#_x0000_t75" style="width:65.35pt;height:17.35pt" o:ole="">
            <v:imagedata r:id="rId55" o:title=""/>
          </v:shape>
          <o:OLEObject Type="Embed" ProgID="Equation.3" ShapeID="_x0000_i1044" DrawAspect="Content" ObjectID="_1552281996" r:id="rId56"/>
        </w:object>
      </w:r>
      <w:r>
        <w:t>,</w:t>
      </w:r>
      <w:r w:rsidRPr="002D016D">
        <w:rPr>
          <w:position w:val="-6"/>
        </w:rPr>
        <w:object w:dxaOrig="1100" w:dyaOrig="340" w14:anchorId="48583916">
          <v:shape id="_x0000_i1045" type="#_x0000_t75" style="width:55.35pt;height:17.35pt" o:ole="">
            <v:imagedata r:id="rId57" o:title=""/>
          </v:shape>
          <o:OLEObject Type="Embed" ProgID="Equation.3" ShapeID="_x0000_i1045" DrawAspect="Content" ObjectID="_1552281997" r:id="rId58"/>
        </w:object>
      </w:r>
      <w:r>
        <w:t xml:space="preserve">, and </w:t>
      </w:r>
      <w:r w:rsidRPr="006D1A6F">
        <w:rPr>
          <w:position w:val="-6"/>
        </w:rPr>
        <w:object w:dxaOrig="1140" w:dyaOrig="340" w14:anchorId="7B92CE17">
          <v:shape id="_x0000_i1046" type="#_x0000_t75" style="width:57.35pt;height:17.35pt" o:ole="">
            <v:imagedata r:id="rId59" o:title=""/>
          </v:shape>
          <o:OLEObject Type="Embed" ProgID="Equation.3" ShapeID="_x0000_i1046" DrawAspect="Content" ObjectID="_1552281998" r:id="rId60"/>
        </w:object>
      </w:r>
      <w:r>
        <w:t xml:space="preserve">, so </w:t>
      </w:r>
      <w:r w:rsidRPr="006D1A6F">
        <w:rPr>
          <w:position w:val="-28"/>
        </w:rPr>
        <w:object w:dxaOrig="3000" w:dyaOrig="680" w14:anchorId="49F94509">
          <v:shape id="_x0000_i1047" type="#_x0000_t75" style="width:150pt;height:34pt" o:ole="">
            <v:imagedata r:id="rId61" o:title=""/>
          </v:shape>
          <o:OLEObject Type="Embed" ProgID="Equation.3" ShapeID="_x0000_i1047" DrawAspect="Content" ObjectID="_1552281999" r:id="rId62"/>
        </w:object>
      </w:r>
      <w:r>
        <w:t>.  Note that the computations were done exactly, so the Little’s formula does indeed hold exactly at time 12.7, since the system is empty at that time.</w:t>
      </w:r>
    </w:p>
    <w:p w14:paraId="73B322A4" w14:textId="77777777" w:rsidR="00165069" w:rsidRDefault="00165069" w:rsidP="00165069">
      <w:pPr>
        <w:pStyle w:val="BodyText"/>
      </w:pPr>
      <w:r>
        <w:t>The word “system” was put in quotes because it applies to any sub-system as well.  For example, the queue in our example can be considered a “system” and Little’s formula holds for it as well, under the same circumstances.  For example, when there are no customers in the queue, it holds exactly.  The reader should be able to easily show that the average number in the queue at time 12.7 is 1.8/12.7 and that the average delay in the queue is 1.8/2 = 0.9.  The average arrival rate to the queue is identical to that of the system.</w:t>
      </w:r>
    </w:p>
    <w:p w14:paraId="3A44DF8B" w14:textId="77777777" w:rsidR="00165069" w:rsidRPr="001D1D5B" w:rsidRDefault="00165069" w:rsidP="00165069">
      <w:pPr>
        <w:pStyle w:val="BodyText"/>
      </w:pPr>
      <w:r>
        <w:lastRenderedPageBreak/>
        <w:t xml:space="preserve">Note that at time 12.0 Little’s formula for the overall system does </w:t>
      </w:r>
      <w:r w:rsidRPr="00A97818">
        <w:rPr>
          <w:i/>
        </w:rPr>
        <w:t>not</w:t>
      </w:r>
      <w:r>
        <w:t xml:space="preserve"> hold, but Little’s formula for the queue </w:t>
      </w:r>
      <w:r w:rsidRPr="00A97818">
        <w:rPr>
          <w:i/>
        </w:rPr>
        <w:t>does</w:t>
      </w:r>
      <w:r>
        <w:t xml:space="preserve"> hold.</w:t>
      </w:r>
    </w:p>
    <w:p w14:paraId="7F40BBF9" w14:textId="77777777" w:rsidR="00165069" w:rsidRDefault="00165069" w:rsidP="00165069">
      <w:pPr>
        <w:pStyle w:val="Heading2"/>
      </w:pPr>
      <w:bookmarkStart w:id="81" w:name="_Toc226281480"/>
      <w:bookmarkStart w:id="82" w:name="_Toc139597305"/>
      <w:bookmarkStart w:id="83" w:name="_Toc139597520"/>
      <w:bookmarkStart w:id="84" w:name="_Toc334109235"/>
      <w:r>
        <w:t>Next Steps</w:t>
      </w:r>
      <w:bookmarkEnd w:id="81"/>
      <w:bookmarkEnd w:id="82"/>
      <w:bookmarkEnd w:id="83"/>
      <w:bookmarkEnd w:id="84"/>
    </w:p>
    <w:p w14:paraId="71782F8C" w14:textId="1DEFEAAC" w:rsidR="00165069" w:rsidRDefault="00165069" w:rsidP="00165069">
      <w:pPr>
        <w:pStyle w:val="BodyText"/>
        <w:sectPr w:rsidR="00165069" w:rsidSect="00165069">
          <w:footerReference w:type="default" r:id="rId63"/>
          <w:pgSz w:w="12240" w:h="15840"/>
          <w:pgMar w:top="1440" w:right="1440" w:bottom="1440" w:left="1440" w:header="720" w:footer="720" w:gutter="0"/>
          <w:pgNumType w:start="1" w:chapStyle="1"/>
          <w:cols w:space="720"/>
          <w:docGrid w:linePitch="360"/>
        </w:sectPr>
      </w:pPr>
      <w:r>
        <w:t>Sufficient material has now been presented to create DES models.  However, the language for describing Events and scheduling relationships is wordy and can be unintuitive.  The next step is to introduce a compact and intuitive representation of a DES model.  This representation is called an Event Graph</w:t>
      </w:r>
      <w:r w:rsidR="00CA5A30">
        <w:t>.</w:t>
      </w:r>
    </w:p>
    <w:p w14:paraId="2AC503E0" w14:textId="77777777" w:rsidR="00165069" w:rsidRDefault="00165069" w:rsidP="00165069">
      <w:pPr>
        <w:pStyle w:val="Heading1"/>
      </w:pPr>
      <w:bookmarkStart w:id="85" w:name="_Toc226281481"/>
      <w:bookmarkStart w:id="86" w:name="_Toc139597306"/>
      <w:bookmarkStart w:id="87" w:name="_Toc139597521"/>
      <w:bookmarkStart w:id="88" w:name="_Toc334109236"/>
      <w:r w:rsidRPr="00B20912">
        <w:lastRenderedPageBreak/>
        <w:t>Basic Event Graph Modeling</w:t>
      </w:r>
      <w:bookmarkEnd w:id="85"/>
      <w:bookmarkEnd w:id="86"/>
      <w:bookmarkEnd w:id="87"/>
      <w:bookmarkEnd w:id="88"/>
    </w:p>
    <w:p w14:paraId="63325F25" w14:textId="2009F3CD" w:rsidR="00165069" w:rsidRDefault="00165069" w:rsidP="00165069">
      <w:pPr>
        <w:pStyle w:val="BodyText"/>
      </w:pPr>
      <w:r>
        <w:t>The description of scheduling Events in the basic Discrete Event Simulation (DES) framework indicates a directed, binary relationship between the Event that is being “processed” and an Event that is scheduled. This suggests a way to represent this activity using a graph, called</w:t>
      </w:r>
      <w:r w:rsidR="004C34DC">
        <w:t>,</w:t>
      </w:r>
      <w:r>
        <w:t xml:space="preserve"> appropriately</w:t>
      </w:r>
      <w:r w:rsidR="004C34DC">
        <w:t>,</w:t>
      </w:r>
      <w:r>
        <w:t xml:space="preserve"> an </w:t>
      </w:r>
      <w:r w:rsidRPr="000F0620">
        <w:rPr>
          <w:i/>
        </w:rPr>
        <w:t>Event Graph</w:t>
      </w:r>
      <w:r>
        <w:t>.</w:t>
      </w:r>
    </w:p>
    <w:p w14:paraId="1E79062E" w14:textId="77777777" w:rsidR="00165069" w:rsidRPr="00D2231E" w:rsidRDefault="00165069" w:rsidP="00165069">
      <w:pPr>
        <w:pStyle w:val="BodyText"/>
      </w:pPr>
      <w:r w:rsidRPr="00F745DF">
        <w:t>An Event Graph consists of nodes and directed edges.</w:t>
      </w:r>
      <w:r>
        <w:t xml:space="preserve">  Each node corresponds to an E</w:t>
      </w:r>
      <w:r w:rsidRPr="00F745DF">
        <w:t xml:space="preserve">vent, or state transition, and each edge corresponds to the scheduling of other events. </w:t>
      </w:r>
      <w:r>
        <w:t xml:space="preserve"> </w:t>
      </w:r>
      <w:r w:rsidRPr="00F745DF">
        <w:t xml:space="preserve">Each edge can optionally have an associated Boolean condition and/or a time delay. </w:t>
      </w:r>
      <w:r>
        <w:t xml:space="preserve"> </w:t>
      </w:r>
      <w:r>
        <w:fldChar w:fldCharType="begin"/>
      </w:r>
      <w:r>
        <w:instrText xml:space="preserve"> REF _Ref218504084 \h </w:instrText>
      </w:r>
      <w:r>
        <w:fldChar w:fldCharType="separate"/>
      </w:r>
      <w:r w:rsidR="00D12800">
        <w:t xml:space="preserve">Figure </w:t>
      </w:r>
      <w:r w:rsidR="00D12800">
        <w:rPr>
          <w:noProof/>
        </w:rPr>
        <w:t>3</w:t>
      </w:r>
      <w:r w:rsidR="00D12800">
        <w:noBreakHyphen/>
      </w:r>
      <w:r w:rsidR="00D12800">
        <w:rPr>
          <w:noProof/>
        </w:rPr>
        <w:t>1</w:t>
      </w:r>
      <w:r>
        <w:fldChar w:fldCharType="end"/>
      </w:r>
      <w:r>
        <w:t xml:space="preserve"> </w:t>
      </w:r>
      <w:r w:rsidRPr="00F745DF">
        <w:t xml:space="preserve">shows the fundamental construct for Event Graphs and is interpreted as follows: the occurrence of Event A </w:t>
      </w:r>
      <w:proofErr w:type="gramStart"/>
      <w:r w:rsidRPr="00F745DF">
        <w:t>causes</w:t>
      </w:r>
      <w:proofErr w:type="gramEnd"/>
      <w:r w:rsidRPr="00F745DF">
        <w:t xml:space="preserve"> Event B to be scheduled after a time delay of t, providing condition (</w:t>
      </w:r>
      <w:proofErr w:type="spellStart"/>
      <w:r w:rsidRPr="00F745DF">
        <w:t>i</w:t>
      </w:r>
      <w:proofErr w:type="spellEnd"/>
      <w:r w:rsidRPr="00F745DF">
        <w:t>) is true (</w:t>
      </w:r>
      <w:r>
        <w:t>Note: the Boolean condition (</w:t>
      </w:r>
      <w:proofErr w:type="spellStart"/>
      <w:r>
        <w:t>i</w:t>
      </w:r>
      <w:proofErr w:type="spellEnd"/>
      <w:r>
        <w:t xml:space="preserve">) is evaluated </w:t>
      </w:r>
      <w:r w:rsidRPr="00F745DF">
        <w:t xml:space="preserve">after the state transitions for Event A have been performed). </w:t>
      </w:r>
      <w:r>
        <w:t xml:space="preserve"> </w:t>
      </w:r>
      <w:r w:rsidRPr="00F745DF">
        <w:t>By convention, the time delay t is indicated toward the tail of the scheduling edge and the edge condition is shown just above the wavy line through the middle of the edge. If there is no time delay, then t is omitted. Similarly, if Event B is always scheduled following the occurrence of Event B, then the edge condition is omitted, and the edge is called an unconditional edge. Thus, the basic Event Graph paradigm contains only two elements: the event node and the scheduling edge with two options on the edges (time delay and edge condition).</w:t>
      </w:r>
    </w:p>
    <w:p w14:paraId="23EED03B" w14:textId="77777777" w:rsidR="00165069" w:rsidRDefault="00846D03" w:rsidP="00165069">
      <w:pPr>
        <w:pStyle w:val="FigureCentered"/>
      </w:pPr>
      <w:r>
        <w:rPr>
          <w:noProof/>
        </w:rPr>
        <w:drawing>
          <wp:inline distT="0" distB="0" distL="0" distR="0" wp14:anchorId="7ADA4DB2" wp14:editId="23E3A74B">
            <wp:extent cx="2543175" cy="71437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1BB71FC8" w14:textId="577087DA" w:rsidR="00165069" w:rsidRDefault="00165069" w:rsidP="00165069">
      <w:pPr>
        <w:pStyle w:val="Caption"/>
      </w:pPr>
      <w:bookmarkStart w:id="89" w:name="_Ref218504084"/>
      <w:r>
        <w:t xml:space="preserve">Figure </w:t>
      </w:r>
      <w:fldSimple w:instr=" STYLEREF 1 \s ">
        <w:r w:rsidR="00D12800">
          <w:rPr>
            <w:noProof/>
          </w:rPr>
          <w:t>3</w:t>
        </w:r>
      </w:fldSimple>
      <w:r w:rsidR="001C4598">
        <w:noBreakHyphen/>
      </w:r>
      <w:fldSimple w:instr=" SEQ Figure \* ARABIC \s 1 ">
        <w:r w:rsidR="00D12800">
          <w:rPr>
            <w:noProof/>
          </w:rPr>
          <w:t>1</w:t>
        </w:r>
      </w:fldSimple>
      <w:bookmarkEnd w:id="89"/>
      <w:r>
        <w:t>. Fundamental Event Graph Construct</w:t>
      </w:r>
    </w:p>
    <w:p w14:paraId="5B4B05E9" w14:textId="77777777" w:rsidR="00165069" w:rsidRDefault="00165069" w:rsidP="00165069">
      <w:pPr>
        <w:pStyle w:val="BodyText"/>
      </w:pPr>
      <w:r>
        <w:t>An Event Graph makes the relationships between Events clear and intuitive.  A complete Event Graph model consists of the parameters and state variables, as with a “vanilla” DES model, plus the Event Graph itself, which defines the Events with their state transitions and the scheduling relationships defined by the edges of the graph.</w:t>
      </w:r>
    </w:p>
    <w:p w14:paraId="682E95B5" w14:textId="77777777" w:rsidR="00165069" w:rsidRDefault="00165069" w:rsidP="00165069">
      <w:pPr>
        <w:pStyle w:val="Heading2"/>
      </w:pPr>
      <w:bookmarkStart w:id="90" w:name="_Toc226281482"/>
      <w:bookmarkStart w:id="91" w:name="_Toc139597307"/>
      <w:bookmarkStart w:id="92" w:name="_Toc139597522"/>
      <w:bookmarkStart w:id="93" w:name="_Toc334109237"/>
      <w:r>
        <w:t>Simple Examples</w:t>
      </w:r>
      <w:bookmarkEnd w:id="90"/>
      <w:bookmarkEnd w:id="91"/>
      <w:bookmarkEnd w:id="92"/>
      <w:bookmarkEnd w:id="93"/>
    </w:p>
    <w:p w14:paraId="5E322754" w14:textId="3EC20A07" w:rsidR="00165069" w:rsidRDefault="00341A5D" w:rsidP="00165069">
      <w:pPr>
        <w:pStyle w:val="BodyText"/>
      </w:pPr>
      <w:r>
        <w:t>The two simple models described</w:t>
      </w:r>
      <w:r w:rsidR="00165069">
        <w:t xml:space="preserve"> previously will now be formulated as Event Graph models.</w:t>
      </w:r>
    </w:p>
    <w:p w14:paraId="451BB4E8" w14:textId="77777777" w:rsidR="00165069" w:rsidRDefault="00165069" w:rsidP="00165069">
      <w:pPr>
        <w:pStyle w:val="Heading2"/>
      </w:pPr>
      <w:bookmarkStart w:id="94" w:name="_Toc226281483"/>
      <w:bookmarkStart w:id="95" w:name="_Toc139597308"/>
      <w:bookmarkStart w:id="96" w:name="_Toc139597523"/>
      <w:bookmarkStart w:id="97" w:name="_Toc334109238"/>
      <w:r>
        <w:t xml:space="preserve">The </w:t>
      </w:r>
      <w:proofErr w:type="spellStart"/>
      <w:r>
        <w:t>ArrivalProcess</w:t>
      </w:r>
      <w:bookmarkEnd w:id="94"/>
      <w:bookmarkEnd w:id="95"/>
      <w:bookmarkEnd w:id="96"/>
      <w:bookmarkEnd w:id="97"/>
      <w:proofErr w:type="spellEnd"/>
    </w:p>
    <w:p w14:paraId="52F7F7A1" w14:textId="77777777" w:rsidR="00165069" w:rsidRPr="00F931E9" w:rsidRDefault="00165069" w:rsidP="00165069">
      <w:pPr>
        <w:pStyle w:val="ListBold"/>
      </w:pPr>
      <w:r w:rsidRPr="00F931E9">
        <w:t>Parameter</w:t>
      </w:r>
    </w:p>
    <w:p w14:paraId="0DE3C30B" w14:textId="091E58B2" w:rsidR="00165069" w:rsidRPr="00937491" w:rsidRDefault="008F6CDF" w:rsidP="004B3E8E">
      <w:pPr>
        <w:pStyle w:val="ListBullet3"/>
      </w:pPr>
      <w:r>
        <w:t>{</w:t>
      </w:r>
      <w:proofErr w:type="spellStart"/>
      <w:r w:rsidRPr="008F6CDF">
        <w:rPr>
          <w:i/>
        </w:rPr>
        <w:t>t</w:t>
      </w:r>
      <w:r w:rsidRPr="008F6CDF">
        <w:rPr>
          <w:i/>
          <w:vertAlign w:val="subscript"/>
        </w:rPr>
        <w:t>A</w:t>
      </w:r>
      <w:proofErr w:type="spellEnd"/>
      <w:r>
        <w:t>}</w:t>
      </w:r>
      <w:r w:rsidR="00165069" w:rsidRPr="00937491">
        <w:t xml:space="preserve"> is the sequence of (possibly random) times between the occurrences of the Event.</w:t>
      </w:r>
    </w:p>
    <w:p w14:paraId="75BE3185" w14:textId="0491AF12" w:rsidR="00165069" w:rsidRPr="00D70BAE" w:rsidRDefault="00165069" w:rsidP="00165069">
      <w:pPr>
        <w:pStyle w:val="ListBold"/>
      </w:pPr>
      <w:r w:rsidRPr="00D70BAE">
        <w:t>State</w:t>
      </w:r>
      <w:r w:rsidR="009D17F0">
        <w:t xml:space="preserve"> Variable</w:t>
      </w:r>
    </w:p>
    <w:p w14:paraId="1C7EA1D2" w14:textId="77777777" w:rsidR="00165069" w:rsidRPr="00B20912" w:rsidRDefault="00165069" w:rsidP="004B3E8E">
      <w:pPr>
        <w:pStyle w:val="ListBullet3"/>
      </w:pPr>
      <w:r w:rsidRPr="00B20912">
        <w:t xml:space="preserve">N is the number of times the Event has </w:t>
      </w:r>
      <w:r w:rsidRPr="00226529">
        <w:t>occurred</w:t>
      </w:r>
      <w:r w:rsidRPr="00B20912">
        <w:t>.  Its initial value is 0.</w:t>
      </w:r>
    </w:p>
    <w:p w14:paraId="4112BB59" w14:textId="77777777" w:rsidR="00165069" w:rsidRPr="00330B6D" w:rsidRDefault="00165069" w:rsidP="00165069">
      <w:pPr>
        <w:pStyle w:val="ListBold"/>
      </w:pPr>
      <w:r w:rsidRPr="00330B6D">
        <w:lastRenderedPageBreak/>
        <w:t>Event</w:t>
      </w:r>
      <w:r>
        <w:t xml:space="preserve"> Graph:</w:t>
      </w:r>
    </w:p>
    <w:p w14:paraId="06AA18CE" w14:textId="77777777" w:rsidR="00165069" w:rsidRDefault="00846D03" w:rsidP="00165069">
      <w:pPr>
        <w:pStyle w:val="FigureCentered"/>
      </w:pPr>
      <w:r>
        <w:rPr>
          <w:noProof/>
        </w:rPr>
        <w:drawing>
          <wp:inline distT="0" distB="0" distL="0" distR="0" wp14:anchorId="6F95A503" wp14:editId="5AE849D7">
            <wp:extent cx="2447925" cy="1495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1495425"/>
                    </a:xfrm>
                    <a:prstGeom prst="rect">
                      <a:avLst/>
                    </a:prstGeom>
                    <a:noFill/>
                    <a:ln>
                      <a:noFill/>
                    </a:ln>
                  </pic:spPr>
                </pic:pic>
              </a:graphicData>
            </a:graphic>
          </wp:inline>
        </w:drawing>
      </w:r>
    </w:p>
    <w:p w14:paraId="468657A6" w14:textId="6725E0D0" w:rsidR="00165069" w:rsidRDefault="00165069" w:rsidP="00165069">
      <w:pPr>
        <w:pStyle w:val="Caption"/>
      </w:pPr>
      <w:bookmarkStart w:id="98" w:name="_Ref218937749"/>
      <w:r>
        <w:t xml:space="preserve">Figure </w:t>
      </w:r>
      <w:fldSimple w:instr=" STYLEREF 1 \s ">
        <w:r w:rsidR="00D12800">
          <w:rPr>
            <w:noProof/>
          </w:rPr>
          <w:t>3</w:t>
        </w:r>
      </w:fldSimple>
      <w:r w:rsidR="001C4598">
        <w:noBreakHyphen/>
      </w:r>
      <w:fldSimple w:instr=" SEQ Figure \* ARABIC \s 1 ">
        <w:r w:rsidR="00D12800">
          <w:rPr>
            <w:noProof/>
          </w:rPr>
          <w:t>2</w:t>
        </w:r>
      </w:fldSimple>
      <w:bookmarkEnd w:id="98"/>
      <w:r>
        <w:t xml:space="preserve">. </w:t>
      </w:r>
      <w:proofErr w:type="spellStart"/>
      <w:r>
        <w:t>ArrivalProcess</w:t>
      </w:r>
      <w:proofErr w:type="spellEnd"/>
      <w:r>
        <w:t xml:space="preserve"> Event Graph</w:t>
      </w:r>
    </w:p>
    <w:p w14:paraId="2ADD59B7" w14:textId="09576396" w:rsidR="00165069" w:rsidRDefault="00165069" w:rsidP="00165069">
      <w:pPr>
        <w:pStyle w:val="BodyText"/>
      </w:pPr>
      <w:r>
        <w:t xml:space="preserve">For simple Event Graphs like this one, it is convenient to put the state transitions beneath the Event nodes.  For larger models this may make </w:t>
      </w:r>
      <w:r w:rsidR="0038489A">
        <w:t>the graph</w:t>
      </w:r>
      <w:r>
        <w:t xml:space="preserve"> more cluttered and less intuitive, and so may be defined separately.  If the parameter given by the sequence of </w:t>
      </w:r>
      <w:proofErr w:type="spellStart"/>
      <w:r>
        <w:t>interarrival</w:t>
      </w:r>
      <w:proofErr w:type="spellEnd"/>
      <w:r>
        <w:t xml:space="preserve"> times </w:t>
      </w:r>
      <w:r w:rsidRPr="00B20912">
        <w:rPr>
          <w:position w:val="-8"/>
        </w:rPr>
        <w:object w:dxaOrig="460" w:dyaOrig="280" w14:anchorId="1C65B0B9">
          <v:shape id="_x0000_i1048" type="#_x0000_t75" style="width:23.35pt;height:14pt" o:ole="">
            <v:imagedata r:id="rId66" o:title=""/>
          </v:shape>
          <o:OLEObject Type="Embed" ProgID="Equation.3" ShapeID="_x0000_i1048" DrawAspect="Content" ObjectID="_1552282000" r:id="rId67"/>
        </w:object>
      </w:r>
      <w:r>
        <w:t xml:space="preserve"> is random, then the appearance of </w:t>
      </w:r>
      <w:r w:rsidRPr="001023A4">
        <w:rPr>
          <w:position w:val="-10"/>
        </w:rPr>
        <w:object w:dxaOrig="240" w:dyaOrig="340" w14:anchorId="0439671A">
          <v:shape id="_x0000_i1049" type="#_x0000_t75" style="width:12pt;height:17.35pt" o:ole="">
            <v:imagedata r:id="rId68" o:title=""/>
          </v:shape>
          <o:OLEObject Type="Embed" ProgID="Equation.3" ShapeID="_x0000_i1049" DrawAspect="Content" ObjectID="_1552282001" r:id="rId69"/>
        </w:object>
      </w:r>
      <w:r>
        <w:t xml:space="preserve">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is interpreted to mean that a new value is </w:t>
      </w:r>
      <w:r w:rsidR="009A1630">
        <w:t xml:space="preserve">obtained from the sequence </w:t>
      </w:r>
      <w:r w:rsidR="009A1630" w:rsidRPr="001023A4">
        <w:rPr>
          <w:position w:val="-10"/>
        </w:rPr>
        <w:object w:dxaOrig="480" w:dyaOrig="320" w14:anchorId="39A955AA">
          <v:shape id="_x0000_i1050" type="#_x0000_t75" style="width:24pt;height:16.65pt" o:ole="">
            <v:imagedata r:id="rId70" o:title=""/>
          </v:shape>
          <o:OLEObject Type="Embed" ProgID="Equation.DSMT4" ShapeID="_x0000_i1050" DrawAspect="Content" ObjectID="_1552282002" r:id="rId71"/>
        </w:object>
      </w:r>
      <w:r>
        <w:t xml:space="preserve">every time it is encountered.  </w:t>
      </w:r>
      <w:r w:rsidR="007333D5">
        <w:t xml:space="preserve">If </w:t>
      </w:r>
      <w:r w:rsidR="007333D5" w:rsidRPr="001023A4">
        <w:rPr>
          <w:position w:val="-10"/>
        </w:rPr>
        <w:object w:dxaOrig="480" w:dyaOrig="320" w14:anchorId="43BBDE35">
          <v:shape id="_x0000_i1051" type="#_x0000_t75" style="width:24pt;height:16.65pt" o:ole="">
            <v:imagedata r:id="rId70" o:title=""/>
          </v:shape>
          <o:OLEObject Type="Embed" ProgID="Equation.DSMT4" ShapeID="_x0000_i1051" DrawAspect="Content" ObjectID="_1552282003" r:id="rId72"/>
        </w:object>
      </w:r>
      <w:r w:rsidR="007333D5">
        <w:t>is obtained from a random variate generator, then the “new value” is simply the next generated value</w:t>
      </w:r>
      <w:r w:rsidR="002A1723">
        <w:t>.</w:t>
      </w:r>
      <w:r w:rsidR="004E1510">
        <w:t xml:space="preserve"> If {</w:t>
      </w:r>
      <w:proofErr w:type="spellStart"/>
      <w:r w:rsidR="004E1510" w:rsidRPr="004E1510">
        <w:rPr>
          <w:i/>
        </w:rPr>
        <w:t>t</w:t>
      </w:r>
      <w:r w:rsidR="004E1510" w:rsidRPr="004E1510">
        <w:rPr>
          <w:i/>
          <w:vertAlign w:val="subscript"/>
        </w:rPr>
        <w:t>A</w:t>
      </w:r>
      <w:proofErr w:type="spellEnd"/>
      <w:r w:rsidR="004E1510">
        <w:t xml:space="preserve">} is a pre-defined sequence </w:t>
      </w:r>
      <w:r w:rsidR="0090546A">
        <w:t>of values (such as obtained from historical data), then the “new value” is the next in the sequence.</w:t>
      </w:r>
    </w:p>
    <w:p w14:paraId="08C7963A" w14:textId="77777777" w:rsidR="00165069" w:rsidRDefault="00165069" w:rsidP="00165069">
      <w:pPr>
        <w:pStyle w:val="BodyText"/>
      </w:pPr>
      <w:r>
        <w:t xml:space="preserve">Note that the Event scheduling relationships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make it quite clear which Events cause others to occur: that </w:t>
      </w:r>
      <w:r w:rsidRPr="00116B39">
        <w:rPr>
          <w:rStyle w:val="Event"/>
        </w:rPr>
        <w:t>Run</w:t>
      </w:r>
      <w:r>
        <w:t xml:space="preserve"> schedules the first Arrival Event and each occurrence of </w:t>
      </w:r>
      <w:r w:rsidRPr="00116B39">
        <w:rPr>
          <w:rStyle w:val="Event"/>
        </w:rPr>
        <w:t>Arrival</w:t>
      </w:r>
      <w:r>
        <w:t xml:space="preserve"> schedules the next occurrence of </w:t>
      </w:r>
      <w:r w:rsidRPr="002042DE">
        <w:rPr>
          <w:rStyle w:val="Event"/>
        </w:rPr>
        <w:t>Arrival</w:t>
      </w:r>
      <w:r>
        <w:t>.</w:t>
      </w:r>
    </w:p>
    <w:p w14:paraId="63B318F2" w14:textId="4F9C0142" w:rsidR="00780661" w:rsidRDefault="00780661" w:rsidP="00165069">
      <w:pPr>
        <w:pStyle w:val="BodyText"/>
      </w:pPr>
      <w:r>
        <w:t xml:space="preserve">Also, the Event Graph in </w:t>
      </w:r>
      <w:r>
        <w:fldChar w:fldCharType="begin"/>
      </w:r>
      <w:r>
        <w:instrText xml:space="preserve"> REF _Ref218937749 \h </w:instrText>
      </w:r>
      <w:r>
        <w:fldChar w:fldCharType="separate"/>
      </w:r>
      <w:r w:rsidR="00D12800">
        <w:t xml:space="preserve">Figure </w:t>
      </w:r>
      <w:r w:rsidR="00D12800">
        <w:rPr>
          <w:noProof/>
        </w:rPr>
        <w:t>3</w:t>
      </w:r>
      <w:r w:rsidR="00D12800">
        <w:noBreakHyphen/>
      </w:r>
      <w:r w:rsidR="00D12800">
        <w:rPr>
          <w:noProof/>
        </w:rPr>
        <w:t>2</w:t>
      </w:r>
      <w:r>
        <w:fldChar w:fldCharType="end"/>
      </w:r>
      <w:r>
        <w:t xml:space="preserve"> only depicts the dynamic relationship between events; no terminating condition is specified.</w:t>
      </w:r>
    </w:p>
    <w:p w14:paraId="6BDAF341" w14:textId="77777777" w:rsidR="00165069" w:rsidRDefault="00165069" w:rsidP="00165069">
      <w:pPr>
        <w:pStyle w:val="Heading2"/>
      </w:pPr>
      <w:bookmarkStart w:id="99" w:name="_Toc226281484"/>
      <w:bookmarkStart w:id="100" w:name="_Toc139597309"/>
      <w:bookmarkStart w:id="101" w:name="_Toc139597524"/>
      <w:bookmarkStart w:id="102" w:name="_Toc334109239"/>
      <w:r>
        <w:t>The Multiple Server Queue</w:t>
      </w:r>
      <w:bookmarkEnd w:id="99"/>
      <w:bookmarkEnd w:id="100"/>
      <w:bookmarkEnd w:id="101"/>
      <w:bookmarkEnd w:id="102"/>
    </w:p>
    <w:p w14:paraId="49B2E9B1" w14:textId="77777777" w:rsidR="00165069" w:rsidRPr="00937491" w:rsidRDefault="00165069" w:rsidP="00165069">
      <w:pPr>
        <w:pStyle w:val="ListBold"/>
      </w:pPr>
      <w:r w:rsidRPr="00742090">
        <w:t>Parameters</w:t>
      </w:r>
      <w:r w:rsidRPr="00937491">
        <w:t>:</w:t>
      </w:r>
    </w:p>
    <w:p w14:paraId="6FBC067C" w14:textId="17B0435E" w:rsidR="00165069" w:rsidRDefault="00165069" w:rsidP="004B3E8E">
      <w:pPr>
        <w:pStyle w:val="ListBullet3"/>
      </w:pPr>
      <w:r w:rsidRPr="00896D0C">
        <w:rPr>
          <w:i/>
        </w:rPr>
        <w:t>k</w:t>
      </w:r>
      <w:r>
        <w:t xml:space="preserve"> is the </w:t>
      </w:r>
      <w:r w:rsidRPr="00937491">
        <w:t>total</w:t>
      </w:r>
      <w:r>
        <w:t xml:space="preserve"> number of servers in the system</w:t>
      </w:r>
      <w:r w:rsidR="008D4A61">
        <w:t xml:space="preserve"> (k &gt;</w:t>
      </w:r>
      <w:r w:rsidR="00AB7FAA">
        <w:t xml:space="preserve"> 0)</w:t>
      </w:r>
    </w:p>
    <w:p w14:paraId="1B51C56D" w14:textId="534D46D9" w:rsidR="00165069" w:rsidRPr="00937491" w:rsidRDefault="00485891" w:rsidP="004B3E8E">
      <w:pPr>
        <w:pStyle w:val="ListBullet3"/>
      </w:pPr>
      <w:r>
        <w:t>{</w:t>
      </w:r>
      <w:proofErr w:type="spellStart"/>
      <w:r w:rsidRPr="00485891">
        <w:rPr>
          <w:i/>
        </w:rPr>
        <w:t>t</w:t>
      </w:r>
      <w:r w:rsidRPr="00485891">
        <w:rPr>
          <w:i/>
          <w:vertAlign w:val="subscript"/>
        </w:rPr>
        <w:t>A</w:t>
      </w:r>
      <w:proofErr w:type="spellEnd"/>
      <w:r>
        <w:t xml:space="preserve">} </w:t>
      </w:r>
      <w:r w:rsidR="00165069" w:rsidRPr="00937491">
        <w:t>is the sequence of (possibly random) times between the arrival of customers to the system.</w:t>
      </w:r>
    </w:p>
    <w:p w14:paraId="2B0F9C2C" w14:textId="053411F1" w:rsidR="00165069" w:rsidRPr="00FD5541" w:rsidRDefault="00B352C7" w:rsidP="004B3E8E">
      <w:pPr>
        <w:pStyle w:val="ListBullet3"/>
      </w:pPr>
      <w:r>
        <w:t>{</w:t>
      </w:r>
      <w:proofErr w:type="spellStart"/>
      <w:r w:rsidRPr="00B352C7">
        <w:rPr>
          <w:i/>
        </w:rPr>
        <w:t>t</w:t>
      </w:r>
      <w:r w:rsidRPr="00B352C7">
        <w:rPr>
          <w:i/>
          <w:vertAlign w:val="subscript"/>
        </w:rPr>
        <w:t>S</w:t>
      </w:r>
      <w:proofErr w:type="spellEnd"/>
      <w:r>
        <w:t xml:space="preserve">} </w:t>
      </w:r>
      <w:r w:rsidR="00165069" w:rsidRPr="00FD5541">
        <w:t>is the sequence of (possibly random) service times of each successive customer.</w:t>
      </w:r>
    </w:p>
    <w:p w14:paraId="10E718F5" w14:textId="77777777" w:rsidR="00165069" w:rsidRDefault="00165069" w:rsidP="00165069">
      <w:pPr>
        <w:pStyle w:val="ListBold"/>
      </w:pPr>
      <w:r w:rsidRPr="00742090">
        <w:t>States</w:t>
      </w:r>
      <w:r w:rsidRPr="00B20912">
        <w:t xml:space="preserve">: </w:t>
      </w:r>
    </w:p>
    <w:p w14:paraId="0CB521BC" w14:textId="77777777" w:rsidR="00165069" w:rsidRPr="004A1DF4" w:rsidRDefault="00165069" w:rsidP="004B3E8E">
      <w:pPr>
        <w:pStyle w:val="ListBullet3"/>
      </w:pPr>
      <w:r w:rsidRPr="004A1DF4">
        <w:t xml:space="preserve">Q is the number of </w:t>
      </w:r>
      <w:r w:rsidRPr="00534275">
        <w:t>customers</w:t>
      </w:r>
      <w:r w:rsidRPr="004A1DF4">
        <w:t xml:space="preserve"> in the queue; the initial value is 0.</w:t>
      </w:r>
    </w:p>
    <w:p w14:paraId="1BDBDBA7" w14:textId="77777777" w:rsidR="00165069" w:rsidRPr="00B20912"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5C864B8A" w14:textId="77777777" w:rsidR="00165069" w:rsidRPr="00D30DFD" w:rsidRDefault="00165069" w:rsidP="00165069">
      <w:pPr>
        <w:pStyle w:val="ListBold"/>
      </w:pPr>
      <w:r w:rsidRPr="00742090">
        <w:lastRenderedPageBreak/>
        <w:t>Event Graph</w:t>
      </w:r>
      <w:r w:rsidRPr="00D30DFD">
        <w:t>:</w:t>
      </w:r>
    </w:p>
    <w:p w14:paraId="270CDDFA" w14:textId="77777777" w:rsidR="00165069" w:rsidRPr="00557266" w:rsidRDefault="00846D03" w:rsidP="00165069">
      <w:pPr>
        <w:pStyle w:val="FigureCentered"/>
      </w:pPr>
      <w:bookmarkStart w:id="103" w:name="_GoBack"/>
      <w:r>
        <w:rPr>
          <w:noProof/>
        </w:rPr>
        <w:drawing>
          <wp:inline distT="0" distB="0" distL="0" distR="0" wp14:anchorId="1E614F34" wp14:editId="162852F0">
            <wp:extent cx="59340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bookmarkEnd w:id="103"/>
    </w:p>
    <w:p w14:paraId="33AC886D" w14:textId="2A637943" w:rsidR="00165069" w:rsidRDefault="00165069" w:rsidP="00165069">
      <w:pPr>
        <w:pStyle w:val="Caption"/>
      </w:pPr>
      <w:bookmarkStart w:id="104" w:name="_Ref218938844"/>
      <w:r>
        <w:t xml:space="preserve">Figure </w:t>
      </w:r>
      <w:fldSimple w:instr=" STYLEREF 1 \s ">
        <w:r w:rsidR="00D12800">
          <w:rPr>
            <w:noProof/>
          </w:rPr>
          <w:t>3</w:t>
        </w:r>
      </w:fldSimple>
      <w:r w:rsidR="001C4598">
        <w:noBreakHyphen/>
      </w:r>
      <w:fldSimple w:instr=" SEQ Figure \* ARABIC \s 1 ">
        <w:r w:rsidR="00D12800">
          <w:rPr>
            <w:noProof/>
          </w:rPr>
          <w:t>3</w:t>
        </w:r>
      </w:fldSimple>
      <w:bookmarkEnd w:id="104"/>
      <w:r>
        <w:t>. Multiple Server Queue Event Graph</w:t>
      </w:r>
    </w:p>
    <w:p w14:paraId="7CFA97CF" w14:textId="77777777" w:rsidR="00165069" w:rsidRDefault="00165069" w:rsidP="00165069">
      <w:pPr>
        <w:pStyle w:val="BodyText"/>
      </w:pPr>
      <w:r>
        <w:t xml:space="preserve">For a slightly more complex model such as this one, the contribution of Event Graphs is even clearer than for the previous model.  Compare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with the verbal description of the same model previously.  Both describe the same model, but the Event Graph is much easier to grasp and understand, once the meaning of the nodes and edges is known.</w:t>
      </w:r>
    </w:p>
    <w:p w14:paraId="349ED4B7" w14:textId="14BDD78C" w:rsidR="00165069" w:rsidRDefault="00165069" w:rsidP="00165069">
      <w:pPr>
        <w:pStyle w:val="BodyText"/>
      </w:pPr>
      <w:r>
        <w:t xml:space="preserve">One caution however is to keep in mind that the nodes </w:t>
      </w:r>
      <w:r w:rsidR="00921780">
        <w:t>represent</w:t>
      </w:r>
      <w:r>
        <w:t xml:space="preserve"> Events and the edges </w:t>
      </w:r>
      <w:r w:rsidR="00B05D7B">
        <w:t xml:space="preserve">represent </w:t>
      </w:r>
      <w:r>
        <w:t xml:space="preserve">scheduling relationships.  Thus, when an edge is “executed,” it has the sole effect of placing an Event on the Event List, nothing more.  When reading the Events from left to right in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it can be tempting to interpret it as a flow chart.  This should be avoided, since that is not what the meaning is.</w:t>
      </w:r>
    </w:p>
    <w:p w14:paraId="4C533557" w14:textId="77777777" w:rsidR="00165069" w:rsidRDefault="00165069" w:rsidP="00165069">
      <w:pPr>
        <w:pStyle w:val="Heading1"/>
      </w:pPr>
      <w:bookmarkStart w:id="105" w:name="_Toc226281485"/>
      <w:bookmarkStart w:id="106" w:name="_Toc139597310"/>
      <w:bookmarkStart w:id="107" w:name="_Toc139597525"/>
      <w:bookmarkStart w:id="108" w:name="_Toc334109240"/>
      <w:r w:rsidRPr="00B20912">
        <w:lastRenderedPageBreak/>
        <w:t>More Event Graph Modeling Concepts</w:t>
      </w:r>
      <w:bookmarkEnd w:id="105"/>
      <w:bookmarkEnd w:id="106"/>
      <w:bookmarkEnd w:id="107"/>
      <w:bookmarkEnd w:id="108"/>
    </w:p>
    <w:p w14:paraId="2F3221AC" w14:textId="77777777" w:rsidR="00165069" w:rsidRPr="007E0F38" w:rsidRDefault="00165069" w:rsidP="00165069">
      <w:pPr>
        <w:pStyle w:val="BodyText"/>
      </w:pPr>
      <w:r>
        <w:t>Although the simple Event Graph methodology as presented so far can be very useful in designing DES models, there are two concepts that turn out to be extremely useful in creating simple and flexible models.  These are the ability to cancel an Event after it has been scheduled and the ability to pass arguments on scheduling edges and have the values received by the scheduled event.</w:t>
      </w:r>
    </w:p>
    <w:p w14:paraId="31429FDF" w14:textId="77777777" w:rsidR="00165069" w:rsidRPr="00B20912" w:rsidRDefault="00165069" w:rsidP="00165069">
      <w:pPr>
        <w:pStyle w:val="Heading2"/>
      </w:pPr>
      <w:bookmarkStart w:id="109" w:name="_Toc226281486"/>
      <w:bookmarkStart w:id="110" w:name="_Toc139597311"/>
      <w:bookmarkStart w:id="111" w:name="_Toc139597526"/>
      <w:bookmarkStart w:id="112" w:name="_Toc334109241"/>
      <w:r w:rsidRPr="00B20912">
        <w:t>Cancelling Edges</w:t>
      </w:r>
      <w:bookmarkEnd w:id="109"/>
      <w:bookmarkEnd w:id="110"/>
      <w:bookmarkEnd w:id="111"/>
      <w:bookmarkEnd w:id="112"/>
    </w:p>
    <w:p w14:paraId="63FC066D" w14:textId="05C460C8" w:rsidR="00165069" w:rsidRPr="00280A37" w:rsidRDefault="00165069" w:rsidP="00165069">
      <w:pPr>
        <w:pStyle w:val="BodyText"/>
      </w:pPr>
      <w:r w:rsidRPr="00280A37">
        <w:t xml:space="preserve">With the basic DES </w:t>
      </w:r>
      <w:proofErr w:type="gramStart"/>
      <w:r w:rsidRPr="00280A37">
        <w:t>methodology</w:t>
      </w:r>
      <w:proofErr w:type="gramEnd"/>
      <w:r w:rsidRPr="00280A37">
        <w:t xml:space="preserve"> so far the only way Events can be removed from the Event List is by becoming the next </w:t>
      </w:r>
      <w:r w:rsidR="00643A6E">
        <w:t xml:space="preserve">(current) </w:t>
      </w:r>
      <w:r w:rsidRPr="00280A37">
        <w:t xml:space="preserve">event and </w:t>
      </w:r>
      <w:r w:rsidR="00316441">
        <w:t xml:space="preserve">then </w:t>
      </w:r>
      <w:r w:rsidRPr="00280A37">
        <w:t xml:space="preserve">being processed.  Although it is not strictly necessary, it turns out that the ability to remove an Event from the Event List, that is to cancel it, is very convenient for helping to create parsimonious models.  The cancelling edge triggers the removal of a single previously scheduled Event from the Event list and is indicated by a dashed arrow instead of the solid arrow of a scheduling edge, as shown in </w:t>
      </w:r>
      <w:r w:rsidRPr="00280A37">
        <w:fldChar w:fldCharType="begin"/>
      </w:r>
      <w:r w:rsidRPr="00280A37">
        <w:instrText xml:space="preserve"> REF _Ref92812394 \h </w:instrText>
      </w:r>
      <w:r w:rsidRPr="00280A37">
        <w:fldChar w:fldCharType="separate"/>
      </w:r>
      <w:r w:rsidR="00D12800">
        <w:t xml:space="preserve">Figure </w:t>
      </w:r>
      <w:r w:rsidR="00D12800">
        <w:rPr>
          <w:noProof/>
        </w:rPr>
        <w:t>4</w:t>
      </w:r>
      <w:r w:rsidR="00D12800">
        <w:noBreakHyphen/>
      </w:r>
      <w:r w:rsidR="00D12800">
        <w:rPr>
          <w:noProof/>
        </w:rPr>
        <w:t>1</w:t>
      </w:r>
      <w:r w:rsidRPr="00280A37">
        <w:fldChar w:fldCharType="end"/>
      </w:r>
      <w:r w:rsidRPr="00280A37">
        <w:t xml:space="preserve">.  It can have an optional Boolean expression, just as with a scheduling edge, meaning that the Event pointed to is cancelled only if </w:t>
      </w:r>
      <w:r w:rsidR="00F30945">
        <w:t>the condition (</w:t>
      </w:r>
      <w:proofErr w:type="spellStart"/>
      <w:r w:rsidR="00F30945">
        <w:t>i</w:t>
      </w:r>
      <w:proofErr w:type="spellEnd"/>
      <w:r w:rsidR="00F30945">
        <w:t>)</w:t>
      </w:r>
      <w:r w:rsidRPr="00280A37">
        <w:t xml:space="preserve"> evaluates to ‘true.’</w:t>
      </w:r>
    </w:p>
    <w:p w14:paraId="568F6A53" w14:textId="77777777" w:rsidR="00165069" w:rsidRPr="00280A37" w:rsidRDefault="00846D03" w:rsidP="00165069">
      <w:pPr>
        <w:pStyle w:val="FigureCentered"/>
      </w:pPr>
      <w:r>
        <w:rPr>
          <w:noProof/>
        </w:rPr>
        <w:drawing>
          <wp:inline distT="0" distB="0" distL="0" distR="0" wp14:anchorId="24027AE2" wp14:editId="0E3104B3">
            <wp:extent cx="2543175" cy="714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56EECD1D" w14:textId="178CD14C" w:rsidR="00165069" w:rsidRDefault="00165069" w:rsidP="00165069">
      <w:pPr>
        <w:pStyle w:val="Caption"/>
      </w:pPr>
      <w:bookmarkStart w:id="113" w:name="_Ref92812394"/>
      <w:r>
        <w:t xml:space="preserve">Figure </w:t>
      </w:r>
      <w:fldSimple w:instr=" STYLEREF 1 \s ">
        <w:r w:rsidR="00D12800">
          <w:rPr>
            <w:noProof/>
          </w:rPr>
          <w:t>4</w:t>
        </w:r>
      </w:fldSimple>
      <w:r w:rsidR="001C4598">
        <w:noBreakHyphen/>
      </w:r>
      <w:fldSimple w:instr=" SEQ Figure \* ARABIC \s 1 ">
        <w:r w:rsidR="00D12800">
          <w:rPr>
            <w:noProof/>
          </w:rPr>
          <w:t>1</w:t>
        </w:r>
      </w:fldSimple>
      <w:bookmarkEnd w:id="113"/>
      <w:r>
        <w:t>. Prototypical Cancelling Edge</w:t>
      </w:r>
    </w:p>
    <w:p w14:paraId="223FBF02" w14:textId="77777777" w:rsidR="00165069" w:rsidRPr="008709F2" w:rsidRDefault="00165069" w:rsidP="00165069">
      <w:pPr>
        <w:pStyle w:val="BodyText"/>
      </w:pPr>
      <w:r w:rsidRPr="008709F2">
        <w:t xml:space="preserve">Precisely, the interpretation of </w:t>
      </w:r>
      <w:r w:rsidRPr="008709F2">
        <w:fldChar w:fldCharType="begin"/>
      </w:r>
      <w:r w:rsidRPr="008709F2">
        <w:instrText xml:space="preserve"> REF _Ref92812394 \h </w:instrText>
      </w:r>
      <w:r w:rsidRPr="008709F2">
        <w:fldChar w:fldCharType="separate"/>
      </w:r>
      <w:r w:rsidR="00D12800">
        <w:t xml:space="preserve">Figure </w:t>
      </w:r>
      <w:r w:rsidR="00D12800">
        <w:rPr>
          <w:noProof/>
        </w:rPr>
        <w:t>4</w:t>
      </w:r>
      <w:r w:rsidR="00D12800">
        <w:noBreakHyphen/>
      </w:r>
      <w:r w:rsidR="00D12800">
        <w:rPr>
          <w:noProof/>
        </w:rPr>
        <w:t>1</w:t>
      </w:r>
      <w:r w:rsidRPr="008709F2">
        <w:fldChar w:fldCharType="end"/>
      </w:r>
      <w:r w:rsidRPr="008709F2">
        <w:t xml:space="preserve"> is as follows: whenever Event A occurs, then (following its state transition), if condition (</w:t>
      </w:r>
      <w:proofErr w:type="spellStart"/>
      <w:r w:rsidRPr="008709F2">
        <w:t>i</w:t>
      </w:r>
      <w:proofErr w:type="spellEnd"/>
      <w:r w:rsidRPr="008709F2">
        <w:t>) is true, then the earliest scheduled occurrence of Event B is removed from the Event List.  If no such Event had been previously scheduled, then nothing happens; it is not considered an error.  If Event B had previously been scheduled multiple times, then only the earliest scheduled one is removed and the remaining ones are left on the Event List.</w:t>
      </w:r>
    </w:p>
    <w:p w14:paraId="028F71AB" w14:textId="14A16A80" w:rsidR="00165069" w:rsidRDefault="00165069" w:rsidP="00165069">
      <w:pPr>
        <w:pStyle w:val="BodyText"/>
      </w:pPr>
      <w:r w:rsidRPr="008709F2">
        <w:t xml:space="preserve">It is important to remember that the cancelling edge in </w:t>
      </w:r>
      <w:r w:rsidRPr="008709F2">
        <w:fldChar w:fldCharType="begin"/>
      </w:r>
      <w:r w:rsidRPr="008709F2">
        <w:instrText xml:space="preserve"> REF _Ref92812394 \h </w:instrText>
      </w:r>
      <w:r w:rsidRPr="008709F2">
        <w:fldChar w:fldCharType="separate"/>
      </w:r>
      <w:r w:rsidR="00D12800">
        <w:t xml:space="preserve">Figure </w:t>
      </w:r>
      <w:r w:rsidR="00D12800">
        <w:rPr>
          <w:noProof/>
        </w:rPr>
        <w:t>4</w:t>
      </w:r>
      <w:r w:rsidR="00D12800">
        <w:noBreakHyphen/>
      </w:r>
      <w:r w:rsidR="00D12800">
        <w:rPr>
          <w:noProof/>
        </w:rPr>
        <w:t>1</w:t>
      </w:r>
      <w:r w:rsidRPr="008709F2">
        <w:fldChar w:fldCharType="end"/>
      </w:r>
      <w:r w:rsidRPr="008709F2">
        <w:t xml:space="preserve"> has only one opportunity to remove Event B for any given occurrence of Event A.  If the Boolean condition (</w:t>
      </w:r>
      <w:proofErr w:type="spellStart"/>
      <w:r w:rsidRPr="008709F2">
        <w:t>i</w:t>
      </w:r>
      <w:proofErr w:type="spellEnd"/>
      <w:r w:rsidRPr="008709F2">
        <w:t>) evaluates to false, then that opportunity is “lost” – the cancelling edge will not “wait” for (</w:t>
      </w:r>
      <w:proofErr w:type="spellStart"/>
      <w:r w:rsidRPr="008709F2">
        <w:t>i</w:t>
      </w:r>
      <w:proofErr w:type="spellEnd"/>
      <w:r w:rsidRPr="008709F2">
        <w:t xml:space="preserve">) to become true.  </w:t>
      </w:r>
      <w:proofErr w:type="gramStart"/>
      <w:r w:rsidRPr="008709F2">
        <w:t>Of course</w:t>
      </w:r>
      <w:proofErr w:type="gramEnd"/>
      <w:r w:rsidRPr="008709F2">
        <w:t xml:space="preserve"> a subsequent occurrence of Event A may result in </w:t>
      </w:r>
      <w:r w:rsidR="0066357D">
        <w:t xml:space="preserve">condition </w:t>
      </w:r>
      <w:r w:rsidRPr="008709F2">
        <w:t>(</w:t>
      </w:r>
      <w:proofErr w:type="spellStart"/>
      <w:r w:rsidRPr="008709F2">
        <w:t>i</w:t>
      </w:r>
      <w:proofErr w:type="spellEnd"/>
      <w:r w:rsidRPr="008709F2">
        <w:t xml:space="preserve">) </w:t>
      </w:r>
      <w:r w:rsidR="00F200C9">
        <w:t>becoming</w:t>
      </w:r>
      <w:r w:rsidRPr="008709F2">
        <w:t xml:space="preserve"> ‘true’ again, in which case the cancellation will in fact occur.  Note that there is no time delay associated with a cancelling edge.  If there is a desire to cancel an Even after a certain delay, then the modeler can first schedule one event with that delay, and when that Event occurs, the desired Event is cancelled.</w:t>
      </w:r>
    </w:p>
    <w:p w14:paraId="7A5BFC4E" w14:textId="2239FA0D" w:rsidR="00734059" w:rsidRDefault="00734059" w:rsidP="00165069">
      <w:pPr>
        <w:pStyle w:val="BodyText"/>
      </w:pPr>
      <w:r>
        <w:t>For example, suppose Event B is scheduled by Event A with a delay of t</w:t>
      </w:r>
      <w:r w:rsidRPr="00734059">
        <w:rPr>
          <w:vertAlign w:val="subscript"/>
        </w:rPr>
        <w:t>1</w:t>
      </w:r>
      <w:r>
        <w:t xml:space="preserve"> time units, and the modeler wishes to cancel Event B after t</w:t>
      </w:r>
      <w:r w:rsidRPr="00734059">
        <w:rPr>
          <w:vertAlign w:val="subscript"/>
        </w:rPr>
        <w:t>2</w:t>
      </w:r>
      <w:r>
        <w:t xml:space="preserve"> time units, if Event B has not already occurred. This is accomplished by creating an Event </w:t>
      </w:r>
      <w:r w:rsidR="004258E6">
        <w:t>C, which</w:t>
      </w:r>
      <w:r>
        <w:t xml:space="preserve"> schedules Event D with a delay of t</w:t>
      </w:r>
      <w:r w:rsidRPr="00734059">
        <w:rPr>
          <w:vertAlign w:val="subscript"/>
        </w:rPr>
        <w:t>2</w:t>
      </w:r>
      <w:r>
        <w:t xml:space="preserve">. In turn, Event D </w:t>
      </w:r>
      <w:proofErr w:type="gramStart"/>
      <w:r>
        <w:t>cancels</w:t>
      </w:r>
      <w:proofErr w:type="gramEnd"/>
      <w:r>
        <w:t xml:space="preserve"> Event B, as shown in </w:t>
      </w:r>
      <w:r w:rsidR="004258E6">
        <w:fldChar w:fldCharType="begin"/>
      </w:r>
      <w:r w:rsidR="004258E6">
        <w:instrText xml:space="preserve"> REF _Ref329864919 \h </w:instrText>
      </w:r>
      <w:r w:rsidR="004258E6">
        <w:fldChar w:fldCharType="separate"/>
      </w:r>
      <w:r w:rsidR="00D12800">
        <w:t xml:space="preserve">Figure </w:t>
      </w:r>
      <w:r w:rsidR="00D12800">
        <w:rPr>
          <w:noProof/>
        </w:rPr>
        <w:t>4</w:t>
      </w:r>
      <w:r w:rsidR="00D12800">
        <w:noBreakHyphen/>
      </w:r>
      <w:r w:rsidR="00D12800">
        <w:rPr>
          <w:noProof/>
        </w:rPr>
        <w:t>2</w:t>
      </w:r>
      <w:r w:rsidR="004258E6">
        <w:fldChar w:fldCharType="end"/>
      </w:r>
    </w:p>
    <w:p w14:paraId="6AF96FAC" w14:textId="60251C4D" w:rsidR="00734059" w:rsidRDefault="00A358BC" w:rsidP="00734059">
      <w:pPr>
        <w:pStyle w:val="FigureCentered"/>
      </w:pPr>
      <w:r>
        <w:rPr>
          <w:noProof/>
        </w:rPr>
        <w:lastRenderedPageBreak/>
        <w:drawing>
          <wp:inline distT="0" distB="0" distL="0" distR="0" wp14:anchorId="63E19FAA" wp14:editId="11E68F40">
            <wp:extent cx="2402916" cy="1828800"/>
            <wp:effectExtent l="0" t="0" r="1016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2916" cy="1828800"/>
                    </a:xfrm>
                    <a:prstGeom prst="rect">
                      <a:avLst/>
                    </a:prstGeom>
                    <a:noFill/>
                    <a:ln>
                      <a:noFill/>
                    </a:ln>
                  </pic:spPr>
                </pic:pic>
              </a:graphicData>
            </a:graphic>
          </wp:inline>
        </w:drawing>
      </w:r>
    </w:p>
    <w:p w14:paraId="4DEE2C66" w14:textId="0B33E8EE" w:rsidR="00734059" w:rsidRDefault="00734059" w:rsidP="00734059">
      <w:pPr>
        <w:pStyle w:val="Caption"/>
      </w:pPr>
      <w:bookmarkStart w:id="114" w:name="_Ref329864919"/>
      <w:r>
        <w:t xml:space="preserve">Figure </w:t>
      </w:r>
      <w:fldSimple w:instr=" STYLEREF 1 \s ">
        <w:r w:rsidR="00D12800">
          <w:rPr>
            <w:noProof/>
          </w:rPr>
          <w:t>4</w:t>
        </w:r>
      </w:fldSimple>
      <w:r w:rsidR="001C4598">
        <w:noBreakHyphen/>
      </w:r>
      <w:fldSimple w:instr=" SEQ Figure \* ARABIC \s 1 ">
        <w:r w:rsidR="00D12800">
          <w:rPr>
            <w:noProof/>
          </w:rPr>
          <w:t>2</w:t>
        </w:r>
      </w:fldSimple>
      <w:bookmarkEnd w:id="114"/>
      <w:r>
        <w:t xml:space="preserve">. Cancelling </w:t>
      </w:r>
      <w:proofErr w:type="gramStart"/>
      <w:r>
        <w:t>With</w:t>
      </w:r>
      <w:proofErr w:type="gramEnd"/>
      <w:r>
        <w:t xml:space="preserve"> Delay</w:t>
      </w:r>
    </w:p>
    <w:p w14:paraId="253A83E4" w14:textId="50879D5F" w:rsidR="004258E6" w:rsidRPr="004258E6" w:rsidRDefault="004F08BD" w:rsidP="004258E6">
      <w:pPr>
        <w:pStyle w:val="BodyText"/>
      </w:pPr>
      <w:r>
        <w:t>It is also important to note that a cancelling edge only cancels one event (at most).</w:t>
      </w:r>
      <w:r w:rsidR="00013DCD">
        <w:t xml:space="preserve"> In order to cancel multiple occurrences of an event, an Event Graph version of a “for’</w:t>
      </w:r>
      <w:r w:rsidR="002B02FC">
        <w:t xml:space="preserve"> loop must be utilized (See Section </w:t>
      </w:r>
      <w:r w:rsidR="002B02FC">
        <w:fldChar w:fldCharType="begin"/>
      </w:r>
      <w:r w:rsidR="002B02FC">
        <w:instrText xml:space="preserve"> REF _Ref329865137 \r \h </w:instrText>
      </w:r>
      <w:r w:rsidR="002B02FC">
        <w:fldChar w:fldCharType="separate"/>
      </w:r>
      <w:r w:rsidR="00D12800">
        <w:t>4.4.1</w:t>
      </w:r>
      <w:r w:rsidR="002B02FC">
        <w:fldChar w:fldCharType="end"/>
      </w:r>
      <w:r w:rsidR="002B02FC">
        <w:t>).</w:t>
      </w:r>
    </w:p>
    <w:p w14:paraId="54085A9A" w14:textId="77777777" w:rsidR="00165069" w:rsidRPr="00B20912" w:rsidRDefault="00165069" w:rsidP="00165069">
      <w:pPr>
        <w:pStyle w:val="Heading2"/>
      </w:pPr>
      <w:bookmarkStart w:id="115" w:name="_Toc226281487"/>
      <w:bookmarkStart w:id="116" w:name="_Toc139597312"/>
      <w:bookmarkStart w:id="117" w:name="_Toc139597527"/>
      <w:bookmarkStart w:id="118" w:name="_Toc334109242"/>
      <w:r w:rsidRPr="00B20912">
        <w:t>Parameters on Events and Arguments on Edges</w:t>
      </w:r>
      <w:bookmarkEnd w:id="115"/>
      <w:bookmarkEnd w:id="116"/>
      <w:bookmarkEnd w:id="117"/>
      <w:bookmarkEnd w:id="118"/>
    </w:p>
    <w:p w14:paraId="5F88A99A" w14:textId="77777777" w:rsidR="00165069" w:rsidRPr="008709F2" w:rsidRDefault="00165069" w:rsidP="00165069">
      <w:pPr>
        <w:pStyle w:val="BodyText"/>
      </w:pPr>
      <w:r w:rsidRPr="008709F2">
        <w:t>Another feature that is not strictly necessary but one that makes models more extensible is that of passing arguments on scheduling edges.  In order for this to make any kind of semantic sense, the Event being scheduled in such a case must have formal parameters for each argument being passed.  Conversely, it is often useful for data to be passed to an Event, much like an argument being passed to a function or a method in computer programming.  For the Event to have the appropriate data to work with, it must be passed.  Since the scheduling edge is the mechanism by which an Event is “created,” it is natural to insist that the data be passed on the scheduling edge.</w:t>
      </w:r>
    </w:p>
    <w:p w14:paraId="18DF59C1" w14:textId="77777777" w:rsidR="00165069" w:rsidRPr="008709F2" w:rsidRDefault="00165069" w:rsidP="00165069">
      <w:pPr>
        <w:pStyle w:val="BodyText"/>
      </w:pPr>
      <w:r w:rsidRPr="008709F2">
        <w:t>This raises an issue about cancelling such Events.  Event Graph methodology states that to cancel a previously scheduled Event with parameters, the cancelling edge must contain identical parameters as well.</w:t>
      </w:r>
    </w:p>
    <w:p w14:paraId="4B830EAA" w14:textId="77777777" w:rsidR="00165069" w:rsidRPr="008709F2" w:rsidRDefault="00165069" w:rsidP="00165069">
      <w:pPr>
        <w:pStyle w:val="BodyText"/>
      </w:pPr>
      <w:r w:rsidRPr="008709F2">
        <w:t xml:space="preserve">A parameter on an Event is indicated by a list of variables in parentheses, similar to the syntax of </w:t>
      </w:r>
      <w:r>
        <w:t>parameters</w:t>
      </w:r>
      <w:r w:rsidRPr="008709F2">
        <w:t xml:space="preserve"> on a method in computer programming.  The argument on the edge is a list of expressions that match the Event’s parameters syntactically, just as with a strongly-typed programming language.  The prototypes for </w:t>
      </w:r>
      <w:r>
        <w:t xml:space="preserve">a </w:t>
      </w:r>
      <w:r w:rsidRPr="008709F2">
        <w:t xml:space="preserve">scheduling </w:t>
      </w:r>
      <w:r>
        <w:t>edge with arguments and an Event with parameters is</w:t>
      </w:r>
      <w:r w:rsidRPr="008709F2">
        <w:t xml:space="preserve"> shown in </w:t>
      </w:r>
      <w:r w:rsidRPr="008709F2">
        <w:fldChar w:fldCharType="begin"/>
      </w:r>
      <w:r w:rsidRPr="008709F2">
        <w:instrText xml:space="preserve"> REF _Ref92813745 \h </w:instrText>
      </w:r>
      <w:r w:rsidRPr="008709F2">
        <w:fldChar w:fldCharType="separate"/>
      </w:r>
      <w:r w:rsidR="00D12800">
        <w:t xml:space="preserve">Figure </w:t>
      </w:r>
      <w:r w:rsidR="00D12800">
        <w:rPr>
          <w:noProof/>
        </w:rPr>
        <w:t>4</w:t>
      </w:r>
      <w:r w:rsidR="00D12800">
        <w:noBreakHyphen/>
      </w:r>
      <w:r w:rsidR="00D12800">
        <w:rPr>
          <w:noProof/>
        </w:rPr>
        <w:t>3</w:t>
      </w:r>
      <w:r w:rsidRPr="008709F2">
        <w:fldChar w:fldCharType="end"/>
      </w:r>
      <w:r w:rsidRPr="008709F2">
        <w:t>.  Note that altho</w:t>
      </w:r>
      <w:r>
        <w:t xml:space="preserve">ugh a single parameter/argument </w:t>
      </w:r>
      <w:r w:rsidRPr="008709F2">
        <w:t>is indicated, multiple values may be passed as well.</w:t>
      </w:r>
    </w:p>
    <w:p w14:paraId="7DD66985" w14:textId="77777777" w:rsidR="00165069" w:rsidRPr="008709F2" w:rsidRDefault="00846D03" w:rsidP="00165069">
      <w:pPr>
        <w:pStyle w:val="FigureCentered"/>
      </w:pPr>
      <w:r>
        <w:rPr>
          <w:noProof/>
        </w:rPr>
        <w:drawing>
          <wp:inline distT="0" distB="0" distL="0" distR="0" wp14:anchorId="098DFD47" wp14:editId="273A53C0">
            <wp:extent cx="2543175" cy="714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59B0463" w14:textId="385E0D05" w:rsidR="00165069" w:rsidRDefault="00165069" w:rsidP="00165069">
      <w:pPr>
        <w:pStyle w:val="Caption"/>
      </w:pPr>
      <w:bookmarkStart w:id="119" w:name="_Ref92813745"/>
      <w:r>
        <w:t xml:space="preserve">Figure </w:t>
      </w:r>
      <w:fldSimple w:instr=" STYLEREF 1 \s ">
        <w:r w:rsidR="00D12800">
          <w:rPr>
            <w:noProof/>
          </w:rPr>
          <w:t>4</w:t>
        </w:r>
      </w:fldSimple>
      <w:r w:rsidR="001C4598">
        <w:noBreakHyphen/>
      </w:r>
      <w:fldSimple w:instr=" SEQ Figure \* ARABIC \s 1 ">
        <w:r w:rsidR="00D12800">
          <w:rPr>
            <w:noProof/>
          </w:rPr>
          <w:t>3</w:t>
        </w:r>
      </w:fldSimple>
      <w:bookmarkEnd w:id="119"/>
      <w:r>
        <w:t>. Scheduling Edge with Arguments and Events with Parameters</w:t>
      </w:r>
    </w:p>
    <w:p w14:paraId="47040130" w14:textId="77777777" w:rsidR="00165069" w:rsidRDefault="00165069" w:rsidP="00165069">
      <w:pPr>
        <w:pStyle w:val="BodyText"/>
      </w:pPr>
      <w:r w:rsidRPr="008709F2">
        <w:t>The interpretat</w:t>
      </w:r>
      <w:r>
        <w:t>ion of the scheduling prototype</w:t>
      </w:r>
      <w:r w:rsidRPr="008709F2">
        <w:t xml:space="preserve"> in </w:t>
      </w:r>
      <w:r w:rsidRPr="008709F2">
        <w:fldChar w:fldCharType="begin"/>
      </w:r>
      <w:r w:rsidRPr="008709F2">
        <w:instrText xml:space="preserve"> REF _Ref92813745 \h </w:instrText>
      </w:r>
      <w:r w:rsidRPr="008709F2">
        <w:fldChar w:fldCharType="separate"/>
      </w:r>
      <w:r w:rsidR="00D12800">
        <w:t xml:space="preserve">Figure </w:t>
      </w:r>
      <w:r w:rsidR="00D12800">
        <w:rPr>
          <w:noProof/>
        </w:rPr>
        <w:t>4</w:t>
      </w:r>
      <w:r w:rsidR="00D12800">
        <w:noBreakHyphen/>
      </w:r>
      <w:r w:rsidR="00D12800">
        <w:rPr>
          <w:noProof/>
        </w:rPr>
        <w:t>3</w:t>
      </w:r>
      <w:r w:rsidRPr="008709F2">
        <w:fldChar w:fldCharType="end"/>
      </w:r>
      <w:r w:rsidRPr="008709F2">
        <w:t xml:space="preserve"> is as follows.  When Event A occurs, then if condition (</w:t>
      </w:r>
      <w:proofErr w:type="spellStart"/>
      <w:r w:rsidRPr="008709F2">
        <w:t>i</w:t>
      </w:r>
      <w:proofErr w:type="spellEnd"/>
      <w:r w:rsidRPr="008709F2">
        <w:t xml:space="preserve">) is true, Event B is scheduled to occur (placed on the Event List) after a delay of </w:t>
      </w:r>
      <w:r w:rsidRPr="008709F2">
        <w:rPr>
          <w:i/>
        </w:rPr>
        <w:t>t</w:t>
      </w:r>
      <w:r w:rsidRPr="008709F2">
        <w:t>, and when it occurs its parameter k will be set to the value of the expression j at the time it had been scheduled.</w:t>
      </w:r>
    </w:p>
    <w:p w14:paraId="7FAE6341" w14:textId="77777777" w:rsidR="00165069" w:rsidRDefault="00846D03" w:rsidP="00165069">
      <w:pPr>
        <w:pStyle w:val="FigureCentered"/>
      </w:pPr>
      <w:r>
        <w:rPr>
          <w:noProof/>
        </w:rPr>
        <w:lastRenderedPageBreak/>
        <w:drawing>
          <wp:inline distT="0" distB="0" distL="0" distR="0" wp14:anchorId="03ABC71E" wp14:editId="70027F9F">
            <wp:extent cx="2543175" cy="714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022A621" w14:textId="68A55910" w:rsidR="00165069" w:rsidRPr="008709F2" w:rsidRDefault="00165069" w:rsidP="00165069">
      <w:pPr>
        <w:pStyle w:val="Caption"/>
      </w:pPr>
      <w:bookmarkStart w:id="120" w:name="_Ref218994756"/>
      <w:r>
        <w:t xml:space="preserve">Figure </w:t>
      </w:r>
      <w:fldSimple w:instr=" STYLEREF 1 \s ">
        <w:r w:rsidR="00D12800">
          <w:rPr>
            <w:noProof/>
          </w:rPr>
          <w:t>4</w:t>
        </w:r>
      </w:fldSimple>
      <w:r w:rsidR="001C4598">
        <w:noBreakHyphen/>
      </w:r>
      <w:fldSimple w:instr=" SEQ Figure \* ARABIC \s 1 ">
        <w:r w:rsidR="00D12800">
          <w:rPr>
            <w:noProof/>
          </w:rPr>
          <w:t>4</w:t>
        </w:r>
      </w:fldSimple>
      <w:bookmarkEnd w:id="120"/>
      <w:r>
        <w:t>. Cancelling Edge with Arguments and Events with Parameters</w:t>
      </w:r>
    </w:p>
    <w:p w14:paraId="2C4C2106" w14:textId="77777777" w:rsidR="00165069" w:rsidRDefault="00165069" w:rsidP="00165069">
      <w:pPr>
        <w:pStyle w:val="BodyText"/>
      </w:pPr>
      <w:r w:rsidRPr="008709F2">
        <w:t xml:space="preserve">The cancelling prototype in </w:t>
      </w:r>
      <w:r>
        <w:fldChar w:fldCharType="begin"/>
      </w:r>
      <w:r>
        <w:instrText xml:space="preserve"> REF _Ref218994756 \h </w:instrText>
      </w:r>
      <w:r>
        <w:fldChar w:fldCharType="separate"/>
      </w:r>
      <w:r w:rsidR="00D12800">
        <w:t xml:space="preserve">Figure </w:t>
      </w:r>
      <w:r w:rsidR="00D12800">
        <w:rPr>
          <w:noProof/>
        </w:rPr>
        <w:t>4</w:t>
      </w:r>
      <w:r w:rsidR="00D12800">
        <w:noBreakHyphen/>
      </w:r>
      <w:r w:rsidR="00D12800">
        <w:rPr>
          <w:noProof/>
        </w:rPr>
        <w:t>4</w:t>
      </w:r>
      <w:r>
        <w:fldChar w:fldCharType="end"/>
      </w:r>
      <w:r>
        <w:t xml:space="preserve">  </w:t>
      </w:r>
      <w:r w:rsidRPr="008709F2">
        <w:t>is interpreted as follows: when Event A occurs, then if condition (</w:t>
      </w:r>
      <w:proofErr w:type="spellStart"/>
      <w:r w:rsidRPr="008709F2">
        <w:t>i</w:t>
      </w:r>
      <w:proofErr w:type="spellEnd"/>
      <w:r w:rsidRPr="008709F2">
        <w:t xml:space="preserve">) is true, the earliest occurrence of a previously scheduled Event B whose parameter was passed value j is removed.  If no such Events had been scheduled, nothing happens.  If multiple Events meet the criterion, then the earliest of them only is removed.   Any Event B that had been scheduled but with parameter </w:t>
      </w:r>
      <w:r w:rsidRPr="008709F2">
        <w:rPr>
          <w:i/>
        </w:rPr>
        <w:t>not</w:t>
      </w:r>
      <w:r w:rsidRPr="008709F2">
        <w:t xml:space="preserve"> equal to j is not considered to be a match.</w:t>
      </w:r>
    </w:p>
    <w:p w14:paraId="7F9B9F45" w14:textId="77777777" w:rsidR="00165069" w:rsidRDefault="00165069" w:rsidP="00165069">
      <w:pPr>
        <w:pStyle w:val="Heading2"/>
      </w:pPr>
      <w:bookmarkStart w:id="121" w:name="_Toc226281488"/>
      <w:bookmarkStart w:id="122" w:name="_Toc139597313"/>
      <w:bookmarkStart w:id="123" w:name="_Toc139597528"/>
      <w:bookmarkStart w:id="124" w:name="_Toc334109243"/>
      <w:r>
        <w:t>Priorities on Scheduling Edges</w:t>
      </w:r>
      <w:bookmarkEnd w:id="121"/>
      <w:bookmarkEnd w:id="122"/>
      <w:bookmarkEnd w:id="123"/>
      <w:bookmarkEnd w:id="124"/>
    </w:p>
    <w:p w14:paraId="103A0DD5" w14:textId="77777777" w:rsidR="00165069" w:rsidRDefault="00165069" w:rsidP="00165069">
      <w:pPr>
        <w:pStyle w:val="BodyText"/>
      </w:pPr>
      <w:r>
        <w:t xml:space="preserve">Sometimes in extreme cases it is necessary to break ties for Events that are scheduled at exactly the same time.  In most models for which times are continuous random variables this shouldn’t occur.  The modeler can specify a tiebreaker for Events that might occur simultaneously and for which the order matters.  This is done by setting a priority on the scheduling edge.  By convention a higher numerical value means higher priority.  </w:t>
      </w:r>
      <w:r>
        <w:fldChar w:fldCharType="begin"/>
      </w:r>
      <w:r>
        <w:instrText xml:space="preserve"> REF _Ref218995798 \h </w:instrText>
      </w:r>
      <w:r>
        <w:fldChar w:fldCharType="separate"/>
      </w:r>
      <w:r w:rsidR="00D12800">
        <w:t xml:space="preserve">Figure </w:t>
      </w:r>
      <w:r w:rsidR="00D12800">
        <w:rPr>
          <w:noProof/>
        </w:rPr>
        <w:t>4</w:t>
      </w:r>
      <w:r w:rsidR="00D12800">
        <w:noBreakHyphen/>
      </w:r>
      <w:r w:rsidR="00D12800">
        <w:rPr>
          <w:noProof/>
        </w:rPr>
        <w:t>5</w:t>
      </w:r>
      <w:r>
        <w:fldChar w:fldCharType="end"/>
      </w:r>
      <w:r>
        <w:t xml:space="preserve"> shows a scheduling edge with priority set </w:t>
      </w:r>
      <w:proofErr w:type="spellStart"/>
      <w:r>
        <w:t>to p</w:t>
      </w:r>
      <w:proofErr w:type="spellEnd"/>
      <w:r>
        <w:t>.</w:t>
      </w:r>
    </w:p>
    <w:p w14:paraId="1E317049" w14:textId="77777777" w:rsidR="00165069" w:rsidRDefault="00846D03" w:rsidP="00165069">
      <w:pPr>
        <w:pStyle w:val="FigureCentered"/>
      </w:pPr>
      <w:r>
        <w:rPr>
          <w:noProof/>
        </w:rPr>
        <w:drawing>
          <wp:inline distT="0" distB="0" distL="0" distR="0" wp14:anchorId="2AE6D9AB" wp14:editId="753945F7">
            <wp:extent cx="2543175" cy="714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9AD5411" w14:textId="6F987F92" w:rsidR="00165069" w:rsidRDefault="00165069" w:rsidP="00165069">
      <w:pPr>
        <w:pStyle w:val="Caption"/>
      </w:pPr>
      <w:bookmarkStart w:id="125" w:name="_Ref218995798"/>
      <w:r>
        <w:t xml:space="preserve">Figure </w:t>
      </w:r>
      <w:fldSimple w:instr=" STYLEREF 1 \s ">
        <w:r w:rsidR="00D12800">
          <w:rPr>
            <w:noProof/>
          </w:rPr>
          <w:t>4</w:t>
        </w:r>
      </w:fldSimple>
      <w:r w:rsidR="001C4598">
        <w:noBreakHyphen/>
      </w:r>
      <w:fldSimple w:instr=" SEQ Figure \* ARABIC \s 1 ">
        <w:r w:rsidR="00D12800">
          <w:rPr>
            <w:noProof/>
          </w:rPr>
          <w:t>5</w:t>
        </w:r>
      </w:fldSimple>
      <w:bookmarkEnd w:id="125"/>
      <w:r>
        <w:t>. Scheduling Edge with Priority</w:t>
      </w:r>
    </w:p>
    <w:p w14:paraId="397F0F2E" w14:textId="77777777" w:rsidR="00165069" w:rsidRDefault="00165069" w:rsidP="00165069">
      <w:pPr>
        <w:pStyle w:val="BodyText"/>
      </w:pPr>
      <w:r>
        <w:t>If the priority is omitted, then the “default” priority is assumed.  In most cases the use of zero-delay scheduling edges in the model when in fact there is a positive amount of delay in the actual system.</w:t>
      </w:r>
    </w:p>
    <w:p w14:paraId="5A762CFA" w14:textId="77777777" w:rsidR="00165069" w:rsidRPr="00A23161" w:rsidRDefault="00165069" w:rsidP="00165069">
      <w:pPr>
        <w:pStyle w:val="BodyText"/>
      </w:pPr>
      <w:r>
        <w:t xml:space="preserve">For example, in the multiple server queue Event Graph of </w:t>
      </w:r>
      <w:r>
        <w:fldChar w:fldCharType="begin"/>
      </w:r>
      <w:r>
        <w:instrText xml:space="preserve"> REF _Ref218938844 \h </w:instrText>
      </w:r>
      <w:r>
        <w:fldChar w:fldCharType="separate"/>
      </w:r>
      <w:r w:rsidR="00D12800">
        <w:t xml:space="preserve">Figure </w:t>
      </w:r>
      <w:r w:rsidR="00D12800">
        <w:rPr>
          <w:noProof/>
        </w:rPr>
        <w:t>3</w:t>
      </w:r>
      <w:r w:rsidR="00D12800">
        <w:noBreakHyphen/>
      </w:r>
      <w:r w:rsidR="00D12800">
        <w:rPr>
          <w:noProof/>
        </w:rPr>
        <w:t>3</w:t>
      </w:r>
      <w:r>
        <w:fldChar w:fldCharType="end"/>
      </w:r>
      <w:r>
        <w:t xml:space="preserve">, with continuous </w:t>
      </w:r>
      <w:proofErr w:type="spellStart"/>
      <w:r>
        <w:t>interarrival</w:t>
      </w:r>
      <w:proofErr w:type="spellEnd"/>
      <w:r>
        <w:t xml:space="preserve"> and service times there will normally not be multiple Events on the Event List at identical times.  However, if discrete random variates are used for the times then it is possible for an </w:t>
      </w:r>
      <w:r w:rsidRPr="00C531B3">
        <w:rPr>
          <w:rStyle w:val="Event"/>
        </w:rPr>
        <w:t>Arrival</w:t>
      </w:r>
      <w:r>
        <w:t xml:space="preserve"> Event and a </w:t>
      </w:r>
      <w:proofErr w:type="spellStart"/>
      <w:r w:rsidRPr="00C531B3">
        <w:rPr>
          <w:rStyle w:val="Event"/>
        </w:rPr>
        <w:t>StartService</w:t>
      </w:r>
      <w:proofErr w:type="spellEnd"/>
      <w:r>
        <w:t xml:space="preserve"> Event to be simultaneously scheduled at exactly the same time.</w:t>
      </w:r>
      <w:r>
        <w:rPr>
          <w:rStyle w:val="FootnoteReference"/>
        </w:rPr>
        <w:footnoteReference w:id="2"/>
      </w:r>
      <w:r>
        <w:t xml:space="preserve">  If the value of S is 1 and the Arrival Event happens to be processed first, then it will schedule a </w:t>
      </w:r>
      <w:proofErr w:type="spellStart"/>
      <w:r w:rsidRPr="00692C62">
        <w:rPr>
          <w:rStyle w:val="Event"/>
        </w:rPr>
        <w:t>StartService</w:t>
      </w:r>
      <w:proofErr w:type="spellEnd"/>
      <w:r>
        <w:t xml:space="preserve">, with zero delay, thus having two </w:t>
      </w:r>
      <w:proofErr w:type="spellStart"/>
      <w:r w:rsidRPr="00692C62">
        <w:rPr>
          <w:rStyle w:val="Event"/>
        </w:rPr>
        <w:t>StartService</w:t>
      </w:r>
      <w:proofErr w:type="spellEnd"/>
      <w:r>
        <w:t xml:space="preserve"> Events on the Event List.  When the second one is processed, the value of S will then become -1, an impossible situation.  The remedy is to schedule </w:t>
      </w:r>
      <w:proofErr w:type="spellStart"/>
      <w:r w:rsidRPr="002C49C7">
        <w:rPr>
          <w:rStyle w:val="Event"/>
        </w:rPr>
        <w:t>StartService</w:t>
      </w:r>
      <w:proofErr w:type="spellEnd"/>
      <w:r>
        <w:t xml:space="preserve"> with higher priority than Arrival so that even when they have identical scheduled times, </w:t>
      </w:r>
      <w:proofErr w:type="spellStart"/>
      <w:r w:rsidRPr="002C49C7">
        <w:rPr>
          <w:rStyle w:val="Event"/>
        </w:rPr>
        <w:t>StartService</w:t>
      </w:r>
      <w:proofErr w:type="spellEnd"/>
      <w:r>
        <w:t xml:space="preserve"> always is processed first.</w:t>
      </w:r>
    </w:p>
    <w:p w14:paraId="02A867CA" w14:textId="77777777" w:rsidR="00165069" w:rsidRDefault="00165069" w:rsidP="00165069">
      <w:pPr>
        <w:pStyle w:val="Heading2"/>
      </w:pPr>
      <w:bookmarkStart w:id="126" w:name="_Toc226281489"/>
      <w:bookmarkStart w:id="127" w:name="_Toc139597314"/>
      <w:bookmarkStart w:id="128" w:name="_Toc139597529"/>
      <w:bookmarkStart w:id="129" w:name="_Toc334109244"/>
      <w:r>
        <w:lastRenderedPageBreak/>
        <w:t>Examples</w:t>
      </w:r>
      <w:bookmarkEnd w:id="126"/>
      <w:bookmarkEnd w:id="127"/>
      <w:bookmarkEnd w:id="128"/>
      <w:bookmarkEnd w:id="129"/>
    </w:p>
    <w:p w14:paraId="11A25241" w14:textId="77777777" w:rsidR="00165069" w:rsidRDefault="00165069" w:rsidP="00165069">
      <w:pPr>
        <w:pStyle w:val="Heading3"/>
      </w:pPr>
      <w:bookmarkStart w:id="130" w:name="_Toc226281490"/>
      <w:bookmarkStart w:id="131" w:name="_Toc139597315"/>
      <w:bookmarkStart w:id="132" w:name="_Toc139597530"/>
      <w:bookmarkStart w:id="133" w:name="_Ref329865137"/>
      <w:bookmarkStart w:id="134" w:name="_Toc334109245"/>
      <w:r>
        <w:t>“For” Loop</w:t>
      </w:r>
      <w:bookmarkEnd w:id="130"/>
      <w:bookmarkEnd w:id="131"/>
      <w:bookmarkEnd w:id="132"/>
      <w:bookmarkEnd w:id="133"/>
      <w:bookmarkEnd w:id="134"/>
    </w:p>
    <w:p w14:paraId="1B3A3EFD" w14:textId="77777777" w:rsidR="00165069" w:rsidRDefault="00165069" w:rsidP="00165069">
      <w:pPr>
        <w:pStyle w:val="BodyText"/>
      </w:pPr>
      <w:r>
        <w:t xml:space="preserve">Event Graph methodology does not permit the use of “for” loops a common construct in computer programming.  However, passing arguments on edges facilitates a simple Event Graph snippet that implements this functionality of a “for” loop by having a given Event be repeatedly scheduled with zero delay.  For example, suppose it is desired to have an Event called </w:t>
      </w:r>
      <w:proofErr w:type="spellStart"/>
      <w:r w:rsidRPr="00054A5E">
        <w:rPr>
          <w:rStyle w:val="Event"/>
        </w:rPr>
        <w:t>Init</w:t>
      </w:r>
      <w:proofErr w:type="spellEnd"/>
      <w:r w:rsidRPr="00054A5E">
        <w:rPr>
          <w:rStyle w:val="Event"/>
        </w:rPr>
        <w:t>(</w:t>
      </w:r>
      <w:proofErr w:type="spellStart"/>
      <w:r w:rsidRPr="00054A5E">
        <w:rPr>
          <w:rStyle w:val="Event"/>
        </w:rPr>
        <w:t>i</w:t>
      </w:r>
      <w:proofErr w:type="spellEnd"/>
      <w:r w:rsidRPr="00054A5E">
        <w:rPr>
          <w:rStyle w:val="Event"/>
        </w:rPr>
        <w:t>)</w:t>
      </w:r>
      <w:r>
        <w:t xml:space="preserve"> occur exactly m times at time 0.0, </w:t>
      </w:r>
      <w:proofErr w:type="gramStart"/>
      <w:r>
        <w:t>with .</w:t>
      </w:r>
      <w:proofErr w:type="gramEnd"/>
      <w:r w:rsidRPr="00FD49F4">
        <w:t xml:space="preserve"> </w:t>
      </w:r>
      <w:r w:rsidR="00A358BC" w:rsidRPr="00A358BC">
        <w:rPr>
          <w:position w:val="-8"/>
        </w:rPr>
        <w:object w:dxaOrig="1360" w:dyaOrig="280" w14:anchorId="313E148F">
          <v:shape id="_x0000_i1052" type="#_x0000_t75" style="width:68.65pt;height:14pt" o:ole="">
            <v:imagedata r:id="rId79" o:title=""/>
          </v:shape>
          <o:OLEObject Type="Embed" ProgID="Equation.DSMT4" ShapeID="_x0000_i1052" DrawAspect="Content" ObjectID="_1552282004" r:id="rId80"/>
        </w:object>
      </w:r>
      <w:r>
        <w:t xml:space="preserve">for the successive occurrences of </w:t>
      </w:r>
      <w:proofErr w:type="spellStart"/>
      <w:r w:rsidRPr="00771C6E">
        <w:rPr>
          <w:rStyle w:val="Event"/>
        </w:rPr>
        <w:t>Init</w:t>
      </w:r>
      <w:r>
        <w:t>.</w:t>
      </w:r>
      <w:proofErr w:type="spellEnd"/>
      <w:r>
        <w:t xml:space="preserve">  The Event Graph snippet in </w:t>
      </w:r>
      <w:r>
        <w:fldChar w:fldCharType="begin"/>
      </w:r>
      <w:r>
        <w:instrText xml:space="preserve"> REF _Ref219001616 \h </w:instrText>
      </w:r>
      <w:r>
        <w:fldChar w:fldCharType="separate"/>
      </w:r>
      <w:r w:rsidR="00D12800">
        <w:t xml:space="preserve">Figure </w:t>
      </w:r>
      <w:r w:rsidR="00D12800">
        <w:rPr>
          <w:noProof/>
        </w:rPr>
        <w:t>4</w:t>
      </w:r>
      <w:r w:rsidR="00D12800">
        <w:noBreakHyphen/>
      </w:r>
      <w:r w:rsidR="00D12800">
        <w:rPr>
          <w:noProof/>
        </w:rPr>
        <w:t>6</w:t>
      </w:r>
      <w:r>
        <w:fldChar w:fldCharType="end"/>
      </w:r>
      <w:r>
        <w:t xml:space="preserve"> </w:t>
      </w:r>
    </w:p>
    <w:p w14:paraId="248F434F" w14:textId="77777777" w:rsidR="00165069" w:rsidRDefault="00846D03" w:rsidP="00165069">
      <w:pPr>
        <w:pStyle w:val="FigureCentered"/>
      </w:pPr>
      <w:r>
        <w:rPr>
          <w:noProof/>
        </w:rPr>
        <w:drawing>
          <wp:inline distT="0" distB="0" distL="0" distR="0" wp14:anchorId="35A7874B" wp14:editId="76FE1DD0">
            <wp:extent cx="2543175" cy="1609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43175" cy="1609725"/>
                    </a:xfrm>
                    <a:prstGeom prst="rect">
                      <a:avLst/>
                    </a:prstGeom>
                    <a:noFill/>
                    <a:ln>
                      <a:noFill/>
                    </a:ln>
                  </pic:spPr>
                </pic:pic>
              </a:graphicData>
            </a:graphic>
          </wp:inline>
        </w:drawing>
      </w:r>
    </w:p>
    <w:p w14:paraId="2715E78C" w14:textId="705FF83D" w:rsidR="00165069" w:rsidRDefault="00165069" w:rsidP="00165069">
      <w:pPr>
        <w:pStyle w:val="Caption"/>
      </w:pPr>
      <w:bookmarkStart w:id="135" w:name="_Ref219001616"/>
      <w:r>
        <w:t xml:space="preserve">Figure </w:t>
      </w:r>
      <w:fldSimple w:instr=" STYLEREF 1 \s ">
        <w:r w:rsidR="00D12800">
          <w:rPr>
            <w:noProof/>
          </w:rPr>
          <w:t>4</w:t>
        </w:r>
      </w:fldSimple>
      <w:r w:rsidR="001C4598">
        <w:noBreakHyphen/>
      </w:r>
      <w:fldSimple w:instr=" SEQ Figure \* ARABIC \s 1 ">
        <w:r w:rsidR="00D12800">
          <w:rPr>
            <w:noProof/>
          </w:rPr>
          <w:t>6</w:t>
        </w:r>
      </w:fldSimple>
      <w:bookmarkEnd w:id="135"/>
      <w:r>
        <w:t>. Event Graph “For” Loop</w:t>
      </w:r>
    </w:p>
    <w:p w14:paraId="0E60A208" w14:textId="77777777" w:rsidR="00165069" w:rsidRDefault="00165069" w:rsidP="00165069">
      <w:pPr>
        <w:pStyle w:val="BodyText"/>
      </w:pPr>
      <w:r>
        <w:t xml:space="preserve">The reader should verify that Events </w:t>
      </w:r>
      <w:proofErr w:type="spellStart"/>
      <w:proofErr w:type="gramStart"/>
      <w:r w:rsidRPr="00B269D1">
        <w:rPr>
          <w:rStyle w:val="Event"/>
        </w:rPr>
        <w:t>Init</w:t>
      </w:r>
      <w:proofErr w:type="spellEnd"/>
      <w:r w:rsidRPr="00B269D1">
        <w:rPr>
          <w:rStyle w:val="Event"/>
        </w:rPr>
        <w:t>(</w:t>
      </w:r>
      <w:proofErr w:type="gramEnd"/>
      <w:r w:rsidRPr="00B269D1">
        <w:rPr>
          <w:rStyle w:val="Event"/>
        </w:rPr>
        <w:t>0)</w:t>
      </w:r>
      <w:r>
        <w:t xml:space="preserve">, …, </w:t>
      </w:r>
      <w:proofErr w:type="spellStart"/>
      <w:r w:rsidRPr="00B269D1">
        <w:rPr>
          <w:rStyle w:val="Event"/>
        </w:rPr>
        <w:t>Init</w:t>
      </w:r>
      <w:proofErr w:type="spellEnd"/>
      <w:r w:rsidRPr="00B269D1">
        <w:rPr>
          <w:rStyle w:val="Event"/>
        </w:rPr>
        <w:t>(m-1)</w:t>
      </w:r>
      <w:r>
        <w:t xml:space="preserve"> will successively occur at time 0.0 when this is executed.  Note that zero-based indexing is used here.  This is because the most common simulation languages currently also use zero-based indexing for their arrays.  The Event Graph in </w:t>
      </w:r>
      <w:r>
        <w:fldChar w:fldCharType="begin"/>
      </w:r>
      <w:r>
        <w:instrText xml:space="preserve"> REF _Ref219001616 \h </w:instrText>
      </w:r>
      <w:r>
        <w:fldChar w:fldCharType="separate"/>
      </w:r>
      <w:r w:rsidR="00D12800">
        <w:t xml:space="preserve">Figure </w:t>
      </w:r>
      <w:r w:rsidR="00D12800">
        <w:rPr>
          <w:noProof/>
        </w:rPr>
        <w:t>4</w:t>
      </w:r>
      <w:r w:rsidR="00D12800">
        <w:noBreakHyphen/>
      </w:r>
      <w:r w:rsidR="00D12800">
        <w:rPr>
          <w:noProof/>
        </w:rPr>
        <w:t>6</w:t>
      </w:r>
      <w:r>
        <w:fldChar w:fldCharType="end"/>
      </w:r>
      <w:r>
        <w:t xml:space="preserve"> could be modified to use one-based indexing; that is, for the successive values of </w:t>
      </w:r>
      <w:proofErr w:type="spellStart"/>
      <w:r w:rsidRPr="00086107">
        <w:rPr>
          <w:i/>
        </w:rPr>
        <w:t>i</w:t>
      </w:r>
      <w:proofErr w:type="spellEnd"/>
      <w:r>
        <w:t xml:space="preserve"> to be </w:t>
      </w:r>
      <w:proofErr w:type="gramStart"/>
      <w:r>
        <w:t>1,…</w:t>
      </w:r>
      <w:proofErr w:type="gramEnd"/>
      <w:r>
        <w:t>,m.  This simple modification is left as an exercise.  The transfer line model below will use this construct to initialize its state variables.</w:t>
      </w:r>
    </w:p>
    <w:p w14:paraId="2BC93629" w14:textId="0EA8AD61" w:rsidR="002B02FC" w:rsidRDefault="00A358BC" w:rsidP="00165069">
      <w:pPr>
        <w:pStyle w:val="BodyText"/>
      </w:pPr>
      <w:r>
        <w:t>An example of a ‘for’ loop is when the modeler wi</w:t>
      </w:r>
      <w:r w:rsidR="0099692C">
        <w:t xml:space="preserve">shes to cancel multiple events is as follows. Suppose multiple occurrences of Event B have been scheduled (not depicted) and the modeler wishes to cancel all pending Event B’s on the Event List. Suppose further that there are at most </w:t>
      </w:r>
      <w:r w:rsidR="0099692C" w:rsidRPr="0099692C">
        <w:rPr>
          <w:i/>
        </w:rPr>
        <w:t>n</w:t>
      </w:r>
      <w:r w:rsidR="0099692C">
        <w:t xml:space="preserve"> pending </w:t>
      </w:r>
      <w:r w:rsidR="00BC0D57">
        <w:t>occurrences of Event B. Then a</w:t>
      </w:r>
      <w:r w:rsidR="0099692C">
        <w:t xml:space="preserve"> </w:t>
      </w:r>
      <w:r w:rsidR="00F010BB">
        <w:t>‘</w:t>
      </w:r>
      <w:r w:rsidR="0099692C">
        <w:t>for</w:t>
      </w:r>
      <w:r w:rsidR="00F010BB">
        <w:t>’</w:t>
      </w:r>
      <w:r w:rsidR="0099692C">
        <w:t xml:space="preserve"> loop </w:t>
      </w:r>
      <w:r w:rsidR="00BC0D57">
        <w:t xml:space="preserve">to cancel all of the pending Event B events is shown in </w:t>
      </w:r>
      <w:r w:rsidR="00BC0D57">
        <w:fldChar w:fldCharType="begin"/>
      </w:r>
      <w:r w:rsidR="00BC0D57">
        <w:instrText xml:space="preserve"> REF _Ref329865733 \h </w:instrText>
      </w:r>
      <w:r w:rsidR="00BC0D57">
        <w:fldChar w:fldCharType="separate"/>
      </w:r>
      <w:r w:rsidR="00D12800">
        <w:t xml:space="preserve">Figure </w:t>
      </w:r>
      <w:r w:rsidR="00D12800">
        <w:rPr>
          <w:noProof/>
        </w:rPr>
        <w:t>4</w:t>
      </w:r>
      <w:r w:rsidR="00D12800">
        <w:noBreakHyphen/>
      </w:r>
      <w:r w:rsidR="00D12800">
        <w:rPr>
          <w:noProof/>
        </w:rPr>
        <w:t>7</w:t>
      </w:r>
      <w:r w:rsidR="00BC0D57">
        <w:fldChar w:fldCharType="end"/>
      </w:r>
      <w:r w:rsidR="00BC0D57">
        <w:t>.</w:t>
      </w:r>
    </w:p>
    <w:p w14:paraId="5A86849F" w14:textId="77777777" w:rsidR="00BC0D57" w:rsidRDefault="00BC0D57" w:rsidP="00BC0D57">
      <w:pPr>
        <w:pStyle w:val="FigureCentered"/>
      </w:pPr>
      <w:r>
        <w:rPr>
          <w:noProof/>
        </w:rPr>
        <w:drawing>
          <wp:inline distT="0" distB="0" distL="0" distR="0" wp14:anchorId="21B6DB5C" wp14:editId="0D5DE616">
            <wp:extent cx="4546600" cy="1633446"/>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48273" cy="1634047"/>
                    </a:xfrm>
                    <a:prstGeom prst="rect">
                      <a:avLst/>
                    </a:prstGeom>
                    <a:noFill/>
                    <a:ln>
                      <a:noFill/>
                    </a:ln>
                  </pic:spPr>
                </pic:pic>
              </a:graphicData>
            </a:graphic>
          </wp:inline>
        </w:drawing>
      </w:r>
    </w:p>
    <w:p w14:paraId="2EC8E444" w14:textId="46E832EC" w:rsidR="00BC0D57" w:rsidRPr="00B269D1" w:rsidRDefault="00BC0D57" w:rsidP="00BC0D57">
      <w:pPr>
        <w:pStyle w:val="Caption"/>
      </w:pPr>
      <w:bookmarkStart w:id="136" w:name="_Ref329865733"/>
      <w:r>
        <w:t xml:space="preserve">Figure </w:t>
      </w:r>
      <w:fldSimple w:instr=" STYLEREF 1 \s ">
        <w:r w:rsidR="00D12800">
          <w:rPr>
            <w:noProof/>
          </w:rPr>
          <w:t>4</w:t>
        </w:r>
      </w:fldSimple>
      <w:r w:rsidR="001C4598">
        <w:noBreakHyphen/>
      </w:r>
      <w:fldSimple w:instr=" SEQ Figure \* ARABIC \s 1 ">
        <w:r w:rsidR="00D12800">
          <w:rPr>
            <w:noProof/>
          </w:rPr>
          <w:t>7</w:t>
        </w:r>
      </w:fldSimple>
      <w:bookmarkEnd w:id="136"/>
      <w:r>
        <w:t>. Cancelling Multiple Occurrences of an Event</w:t>
      </w:r>
    </w:p>
    <w:p w14:paraId="2C34BAEA" w14:textId="77777777" w:rsidR="00165069" w:rsidRDefault="00165069" w:rsidP="00165069">
      <w:pPr>
        <w:pStyle w:val="Heading3"/>
      </w:pPr>
      <w:bookmarkStart w:id="137" w:name="_Toc226281491"/>
      <w:bookmarkStart w:id="138" w:name="_Toc139597316"/>
      <w:bookmarkStart w:id="139" w:name="_Toc139597531"/>
      <w:bookmarkStart w:id="140" w:name="_Toc334109246"/>
      <w:r w:rsidRPr="008709F2">
        <w:lastRenderedPageBreak/>
        <w:t>A Simple Inventory Model with Backorders</w:t>
      </w:r>
      <w:bookmarkEnd w:id="137"/>
      <w:bookmarkEnd w:id="138"/>
      <w:bookmarkEnd w:id="139"/>
      <w:bookmarkEnd w:id="140"/>
    </w:p>
    <w:p w14:paraId="7DF36AB6" w14:textId="77777777" w:rsidR="00165069" w:rsidRDefault="00165069" w:rsidP="00165069">
      <w:pPr>
        <w:pStyle w:val="BodyText"/>
      </w:pPr>
      <w:r>
        <w:t>A company is seeking to manage the inventory level for a single product.  Customers purchasing the product arrive according to an arrival process. Each arriving customer attempts to purchase a random number of items, D.  The inventory level at the company is reviewed periodically and a decision is made whether or not to place an order from its supplier. When the company places an order, it takes a certain amount of time (“lead time”) for the order to arrive.  Due to a variety of circumstances, the lead times are random.  The company uses a &lt;</w:t>
      </w:r>
      <w:proofErr w:type="spellStart"/>
      <w:proofErr w:type="gramStart"/>
      <w:r>
        <w:t>s,S</w:t>
      </w:r>
      <w:proofErr w:type="spellEnd"/>
      <w:proofErr w:type="gramEnd"/>
      <w:r>
        <w:t>&gt; (“little s big S”) policy for its ordering decisions.  If the inventory position at review time is below s, then an order is placed that is the difference between it and the number S.  The inventory position includes the amount of the product on-hand and the amount of the product that is on-order (that is, has been ordered from the supplier but not yet received).  Note that it is possible for there to be two or more outstanding orders from the supplier.</w:t>
      </w:r>
    </w:p>
    <w:p w14:paraId="7E51C1CC" w14:textId="77777777" w:rsidR="00165069" w:rsidRDefault="00165069" w:rsidP="00165069">
      <w:pPr>
        <w:pStyle w:val="BodyText"/>
      </w:pPr>
      <w:r>
        <w:t>When a customer’s order cannot be filled, the unfilled portion is put on backorder. When the company receives a shipment from its supplier, backorders are immediately filled and the remainder put in stock. For example, if there are 5 items in stock and a customer wants to buy 8 items, the customer is given the five items in stock and the remaining three are backordered.</w:t>
      </w:r>
    </w:p>
    <w:p w14:paraId="2184AEB7" w14:textId="77777777" w:rsidR="00165069" w:rsidRDefault="00165069" w:rsidP="00165069">
      <w:pPr>
        <w:pStyle w:val="BodyText"/>
      </w:pPr>
      <w:r>
        <w:t>Measures include the average amount of inventory on-hand, the average amount on backorder, and the average amount on-order, and the percentage of customers who get their orders filled immediately.  The values of s and S are policy variables that can be chosen by the manager, who presumably wants to pick the “best” ones.</w:t>
      </w:r>
    </w:p>
    <w:p w14:paraId="7A2F62D7" w14:textId="77777777" w:rsidR="00165069" w:rsidRPr="00742090" w:rsidRDefault="00165069" w:rsidP="00165069">
      <w:pPr>
        <w:pStyle w:val="ListBold"/>
      </w:pPr>
      <w:r w:rsidRPr="00742090">
        <w:t>Parameters</w:t>
      </w:r>
    </w:p>
    <w:p w14:paraId="06EFD36F" w14:textId="77777777" w:rsidR="00165069" w:rsidRDefault="00165069" w:rsidP="004B3E8E">
      <w:pPr>
        <w:pStyle w:val="ListBullet3"/>
      </w:pPr>
      <w:r w:rsidRPr="003F3DF3">
        <w:rPr>
          <w:position w:val="-10"/>
        </w:rPr>
        <w:object w:dxaOrig="460" w:dyaOrig="340" w14:anchorId="0DCA9F0A">
          <v:shape id="_x0000_i1053" type="#_x0000_t75" style="width:23.35pt;height:17.35pt" o:ole="">
            <v:imagedata r:id="rId83" o:title=""/>
          </v:shape>
          <o:OLEObject Type="Embed" ProgID="Equation.3" ShapeID="_x0000_i1053" DrawAspect="Content" ObjectID="_1552282005" r:id="rId84"/>
        </w:object>
      </w:r>
      <w:r w:rsidRPr="003F3DF3">
        <w:t xml:space="preserve"> = times between</w:t>
      </w:r>
      <w:r>
        <w:t xml:space="preserve"> arrival of customers</w:t>
      </w:r>
    </w:p>
    <w:p w14:paraId="398F1095" w14:textId="77777777" w:rsidR="00165069" w:rsidRDefault="00165069" w:rsidP="004B3E8E">
      <w:pPr>
        <w:pStyle w:val="ListBullet3"/>
      </w:pPr>
      <w:r>
        <w:t>{D} = number if items demanded by a customer</w:t>
      </w:r>
    </w:p>
    <w:p w14:paraId="407BF401" w14:textId="77777777" w:rsidR="00165069" w:rsidRDefault="00165069" w:rsidP="004B3E8E">
      <w:pPr>
        <w:pStyle w:val="ListBullet3"/>
      </w:pPr>
      <w:r w:rsidRPr="007C158E">
        <w:rPr>
          <w:position w:val="-10"/>
        </w:rPr>
        <w:object w:dxaOrig="420" w:dyaOrig="340" w14:anchorId="3143FA75">
          <v:shape id="_x0000_i1054" type="#_x0000_t75" style="width:21.35pt;height:17.35pt" o:ole="">
            <v:imagedata r:id="rId85" o:title=""/>
          </v:shape>
          <o:OLEObject Type="Embed" ProgID="Equation.3" ShapeID="_x0000_i1054" DrawAspect="Content" ObjectID="_1552282006" r:id="rId86"/>
        </w:object>
      </w:r>
      <w:r>
        <w:t>= lead time for orders received by company</w:t>
      </w:r>
    </w:p>
    <w:p w14:paraId="6E4C95F7" w14:textId="77777777" w:rsidR="00165069" w:rsidRDefault="00165069" w:rsidP="004B3E8E">
      <w:pPr>
        <w:pStyle w:val="ListBullet3"/>
      </w:pPr>
      <w:r w:rsidRPr="00FF7D9E">
        <w:rPr>
          <w:position w:val="-10"/>
        </w:rPr>
        <w:object w:dxaOrig="240" w:dyaOrig="340" w14:anchorId="17EC1A58">
          <v:shape id="_x0000_i1055" type="#_x0000_t75" style="width:12pt;height:17.35pt" o:ole="">
            <v:imagedata r:id="rId87" o:title=""/>
          </v:shape>
          <o:OLEObject Type="Embed" ProgID="Equation.3" ShapeID="_x0000_i1055" DrawAspect="Content" ObjectID="_1552282007" r:id="rId88"/>
        </w:object>
      </w:r>
      <w:r>
        <w:t xml:space="preserve">= time between reviews.  Note that this is will typically be deterministic, so it is not shown as a sequence </w:t>
      </w:r>
    </w:p>
    <w:p w14:paraId="0B220923" w14:textId="77777777" w:rsidR="00165069" w:rsidRDefault="00165069" w:rsidP="004B3E8E">
      <w:pPr>
        <w:pStyle w:val="ListBullet3"/>
      </w:pPr>
      <w:r>
        <w:t>I</w:t>
      </w:r>
      <w:r w:rsidRPr="00000883">
        <w:rPr>
          <w:vertAlign w:val="subscript"/>
        </w:rPr>
        <w:t>0</w:t>
      </w:r>
      <w:r>
        <w:t xml:space="preserve"> = initial inventory</w:t>
      </w:r>
    </w:p>
    <w:p w14:paraId="33C5467A" w14:textId="77777777" w:rsidR="00165069" w:rsidRDefault="00165069" w:rsidP="004B3E8E">
      <w:pPr>
        <w:pStyle w:val="ListBullet3"/>
      </w:pPr>
      <w:r>
        <w:t>S = order-up-to amount</w:t>
      </w:r>
    </w:p>
    <w:p w14:paraId="322D8A17" w14:textId="77777777" w:rsidR="00165069" w:rsidRPr="003F3DF3" w:rsidRDefault="00165069" w:rsidP="004B3E8E">
      <w:pPr>
        <w:pStyle w:val="ListBullet3"/>
      </w:pPr>
      <w:r>
        <w:t>s = trigger amount</w:t>
      </w:r>
    </w:p>
    <w:p w14:paraId="1817710B" w14:textId="77777777" w:rsidR="00165069" w:rsidRPr="00742090" w:rsidRDefault="00165069" w:rsidP="00165069">
      <w:pPr>
        <w:pStyle w:val="ListBold"/>
      </w:pPr>
      <w:r w:rsidRPr="00742090">
        <w:t>States</w:t>
      </w:r>
    </w:p>
    <w:p w14:paraId="565880EC" w14:textId="77777777" w:rsidR="00165069" w:rsidRDefault="00EC7C89" w:rsidP="004B3E8E">
      <w:pPr>
        <w:pStyle w:val="ListBullet3"/>
      </w:pPr>
      <w:r>
        <w:t>I</w:t>
      </w:r>
      <w:r w:rsidR="00165069">
        <w:t xml:space="preserve"> = amount on-hand; initially </w:t>
      </w:r>
      <w:bookmarkStart w:id="141" w:name="OLE_LINK3"/>
      <w:bookmarkStart w:id="142" w:name="OLE_LINK4"/>
      <w:r w:rsidR="00165069">
        <w:t>I</w:t>
      </w:r>
      <w:r w:rsidR="00165069" w:rsidRPr="00000883">
        <w:rPr>
          <w:vertAlign w:val="subscript"/>
        </w:rPr>
        <w:t>0</w:t>
      </w:r>
      <w:bookmarkEnd w:id="141"/>
      <w:bookmarkEnd w:id="142"/>
    </w:p>
    <w:p w14:paraId="1C56B3FB" w14:textId="77777777" w:rsidR="00165069" w:rsidRDefault="00165069" w:rsidP="004B3E8E">
      <w:pPr>
        <w:pStyle w:val="ListBullet3"/>
      </w:pPr>
      <w:r>
        <w:t>B = amount on backorder (i.e. owed to customers); initially 0</w:t>
      </w:r>
    </w:p>
    <w:p w14:paraId="45435A48" w14:textId="77777777" w:rsidR="00165069" w:rsidRDefault="00165069" w:rsidP="004B3E8E">
      <w:pPr>
        <w:pStyle w:val="ListBullet3"/>
      </w:pPr>
      <w:r>
        <w:t>T = total amount on-order (i.e. to be received); initially 0</w:t>
      </w:r>
    </w:p>
    <w:p w14:paraId="43EB5B8A" w14:textId="77777777" w:rsidR="00F01F0B" w:rsidRDefault="00F01F0B" w:rsidP="004B3E8E">
      <w:pPr>
        <w:pStyle w:val="ListBullet3"/>
      </w:pPr>
      <w:r>
        <w:t xml:space="preserve">N = number items </w:t>
      </w:r>
      <w:proofErr w:type="gramStart"/>
      <w:r>
        <w:t>ordered ;</w:t>
      </w:r>
      <w:proofErr w:type="gramEnd"/>
      <w:r>
        <w:t xml:space="preserve"> initially 0</w:t>
      </w:r>
    </w:p>
    <w:p w14:paraId="37239FBD" w14:textId="77777777" w:rsidR="00F01F0B" w:rsidRPr="00B05D21" w:rsidRDefault="00F01F0B" w:rsidP="004B3E8E">
      <w:pPr>
        <w:pStyle w:val="ListBullet3"/>
      </w:pPr>
      <w:r>
        <w:t>NO = number orders placed; initially 0</w:t>
      </w:r>
    </w:p>
    <w:p w14:paraId="6CB3F0FF" w14:textId="77777777" w:rsidR="00165069" w:rsidRDefault="00165069" w:rsidP="00165069">
      <w:pPr>
        <w:pStyle w:val="ListBold"/>
      </w:pPr>
      <w:r w:rsidRPr="00742090">
        <w:lastRenderedPageBreak/>
        <w:t>Event</w:t>
      </w:r>
      <w:r w:rsidRPr="008A7A55">
        <w:t xml:space="preserve"> Graph</w:t>
      </w:r>
    </w:p>
    <w:p w14:paraId="4E315096" w14:textId="77777777" w:rsidR="00165069" w:rsidRDefault="00846D03" w:rsidP="00165069">
      <w:pPr>
        <w:pStyle w:val="FigureCentered"/>
      </w:pPr>
      <w:r>
        <w:rPr>
          <w:noProof/>
        </w:rPr>
        <w:drawing>
          <wp:inline distT="0" distB="0" distL="0" distR="0" wp14:anchorId="57BB7284" wp14:editId="4D2515E8">
            <wp:extent cx="5943600" cy="3676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54ED5E56" w14:textId="792E35DB"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8</w:t>
        </w:r>
      </w:fldSimple>
      <w:r>
        <w:t>. Event Graph for Inventory Model</w:t>
      </w:r>
    </w:p>
    <w:p w14:paraId="3148ECE6" w14:textId="77777777" w:rsidR="00165069" w:rsidRPr="006C5BAA" w:rsidRDefault="00165069" w:rsidP="00165069">
      <w:pPr>
        <w:pStyle w:val="BodyText"/>
      </w:pPr>
      <w:r>
        <w:t xml:space="preserve">Note that the only effect of a </w:t>
      </w:r>
      <w:r w:rsidRPr="00B65E94">
        <w:rPr>
          <w:rStyle w:val="Event"/>
        </w:rPr>
        <w:t>Demand</w:t>
      </w:r>
      <w:r>
        <w:t xml:space="preserve"> is to</w:t>
      </w:r>
      <w:r w:rsidR="007C1B6D">
        <w:t xml:space="preserve"> update the net inventory position and then </w:t>
      </w:r>
      <w:r w:rsidR="005D6809">
        <w:t>the two state variables, I</w:t>
      </w:r>
      <w:r w:rsidR="007C1B6D">
        <w:t xml:space="preserve"> (amount on hand) and B (amount backordered)</w:t>
      </w:r>
      <w:r>
        <w:t xml:space="preserve">. Also, </w:t>
      </w:r>
      <w:proofErr w:type="spellStart"/>
      <w:r w:rsidRPr="00BE44B5">
        <w:rPr>
          <w:rStyle w:val="Event"/>
        </w:rPr>
        <w:t>PlaceOrder</w:t>
      </w:r>
      <w:proofErr w:type="spellEnd"/>
      <w:r>
        <w:t xml:space="preserve"> is scheduled from </w:t>
      </w:r>
      <w:r w:rsidRPr="00916E8F">
        <w:rPr>
          <w:rStyle w:val="Event"/>
        </w:rPr>
        <w:t>Review</w:t>
      </w:r>
      <w:r>
        <w:t xml:space="preserve"> with the condition (I – B + T &lt; s).  The expression I – B + T is the amount on-hand net the amount on backorder (owed to customers) and the amount on-order (owed to the facility).  If T were omitted from the expression and a </w:t>
      </w:r>
      <w:r w:rsidRPr="00BE44B5">
        <w:rPr>
          <w:rStyle w:val="Event"/>
        </w:rPr>
        <w:t>Review</w:t>
      </w:r>
      <w:r>
        <w:t xml:space="preserve"> occurred before an outstanding order had arrived, then another order would be placed, which is not desired.  The expression S – I + B – T has the effect of making the inventory level at that instant, net everything that is owed, exactly equal to S.  The use of a parameter on the scheduling edge and on the </w:t>
      </w:r>
      <w:proofErr w:type="spellStart"/>
      <w:r w:rsidRPr="00503BE6">
        <w:rPr>
          <w:rStyle w:val="Event"/>
        </w:rPr>
        <w:t>OrderArrives</w:t>
      </w:r>
      <w:proofErr w:type="spellEnd"/>
      <w:r w:rsidR="005D6809">
        <w:rPr>
          <w:rStyle w:val="Event"/>
        </w:rPr>
        <w:t>(A)</w:t>
      </w:r>
      <w:r>
        <w:t xml:space="preserve"> Event is because the order quantities will typically vary from one order to the next.  When an order does arrive, the amount on order (T) is decremented</w:t>
      </w:r>
      <w:r w:rsidR="00A00185">
        <w:t xml:space="preserve"> by the amount that has arrived (A)</w:t>
      </w:r>
      <w:r>
        <w:t xml:space="preserve">, then nets out </w:t>
      </w:r>
      <w:r w:rsidR="00FD102D">
        <w:t xml:space="preserve">the inventory position variables in the same way as the </w:t>
      </w:r>
      <w:r w:rsidR="00FD102D" w:rsidRPr="00FD102D">
        <w:rPr>
          <w:rStyle w:val="Event"/>
        </w:rPr>
        <w:t>Demand</w:t>
      </w:r>
      <w:r w:rsidR="00FD102D">
        <w:t xml:space="preserve"> event.</w:t>
      </w:r>
      <w:r w:rsidR="003F658E">
        <w:t xml:space="preserve"> The state variables for the number of items ordered and number of orders placed are updated at the </w:t>
      </w:r>
      <w:proofErr w:type="spellStart"/>
      <w:r w:rsidR="003F658E" w:rsidRPr="003F658E">
        <w:rPr>
          <w:rStyle w:val="Event"/>
        </w:rPr>
        <w:t>PlaceOrder</w:t>
      </w:r>
      <w:proofErr w:type="spellEnd"/>
      <w:r w:rsidR="003F658E" w:rsidRPr="003F658E">
        <w:rPr>
          <w:rStyle w:val="Event"/>
        </w:rPr>
        <w:t>(A)</w:t>
      </w:r>
      <w:r w:rsidR="003F658E">
        <w:t xml:space="preserve"> event.</w:t>
      </w:r>
    </w:p>
    <w:p w14:paraId="55B4FD5C" w14:textId="77777777" w:rsidR="00165069" w:rsidRDefault="00165069" w:rsidP="00165069">
      <w:pPr>
        <w:pStyle w:val="Heading3"/>
      </w:pPr>
      <w:bookmarkStart w:id="143" w:name="_Toc226281492"/>
      <w:bookmarkStart w:id="144" w:name="_Toc139597317"/>
      <w:bookmarkStart w:id="145" w:name="_Toc139597532"/>
      <w:bookmarkStart w:id="146" w:name="_Toc334109247"/>
      <w:r w:rsidRPr="008709F2">
        <w:t>Transfer Line</w:t>
      </w:r>
      <w:bookmarkEnd w:id="143"/>
      <w:bookmarkEnd w:id="144"/>
      <w:bookmarkEnd w:id="145"/>
      <w:bookmarkEnd w:id="146"/>
    </w:p>
    <w:p w14:paraId="1B68890B" w14:textId="77777777" w:rsidR="00165069" w:rsidRDefault="00165069" w:rsidP="00165069">
      <w:pPr>
        <w:pStyle w:val="BodyText"/>
      </w:pPr>
      <w:r>
        <w:t>Jobs</w:t>
      </w:r>
      <w:r w:rsidRPr="00706E3D">
        <w:t xml:space="preserve"> </w:t>
      </w:r>
      <w:r>
        <w:t xml:space="preserve">arrive one at a time according to n arrival process and </w:t>
      </w:r>
      <w:r w:rsidRPr="00706E3D">
        <w:t>are processed by n workstations in a series, each consisting of a multiple-server queue</w:t>
      </w:r>
      <w:r>
        <w:t xml:space="preserve"> with infinite capacity</w:t>
      </w:r>
      <w:r w:rsidRPr="00706E3D">
        <w:t xml:space="preserve">. Upon completion of service at each workstation, a </w:t>
      </w:r>
      <w:r>
        <w:t>job</w:t>
      </w:r>
      <w:r w:rsidRPr="00706E3D">
        <w:t xml:space="preserve"> proceeds to the next workstations and departs the system when service at the last workstation is complete.</w:t>
      </w:r>
    </w:p>
    <w:p w14:paraId="145E1D93" w14:textId="77777777" w:rsidR="00165069" w:rsidRDefault="00165069" w:rsidP="00165069">
      <w:pPr>
        <w:pStyle w:val="ListBold"/>
      </w:pPr>
      <w:r>
        <w:lastRenderedPageBreak/>
        <w:t>Parameters</w:t>
      </w:r>
    </w:p>
    <w:p w14:paraId="79A15B2D" w14:textId="77777777" w:rsidR="00165069" w:rsidRDefault="00165069" w:rsidP="004B3E8E">
      <w:pPr>
        <w:pStyle w:val="ListBullet3"/>
      </w:pPr>
      <w:r w:rsidRPr="003F3DF3">
        <w:rPr>
          <w:position w:val="-10"/>
        </w:rPr>
        <w:object w:dxaOrig="440" w:dyaOrig="340" w14:anchorId="22C64AF6">
          <v:shape id="_x0000_i1056" type="#_x0000_t75" style="width:22pt;height:17.35pt" o:ole="">
            <v:imagedata r:id="rId90" o:title=""/>
          </v:shape>
          <o:OLEObject Type="Embed" ProgID="Equation.3" ShapeID="_x0000_i1056" DrawAspect="Content" ObjectID="_1552282008" r:id="rId91"/>
        </w:object>
      </w:r>
      <w:r w:rsidRPr="00EE07F5">
        <w:t xml:space="preserve"> = times between arrival of </w:t>
      </w:r>
      <w:r>
        <w:t>jobs</w:t>
      </w:r>
    </w:p>
    <w:p w14:paraId="3E33D831" w14:textId="77777777" w:rsidR="00165069" w:rsidRDefault="00165069" w:rsidP="004B3E8E">
      <w:pPr>
        <w:pStyle w:val="ListBullet3"/>
      </w:pPr>
      <w:r>
        <w:t>n = # workstations</w:t>
      </w:r>
    </w:p>
    <w:p w14:paraId="65F9999A" w14:textId="77777777" w:rsidR="00165069" w:rsidRDefault="00165069" w:rsidP="004B3E8E">
      <w:pPr>
        <w:pStyle w:val="ListBullet3"/>
      </w:pPr>
      <w:r w:rsidRPr="00713F4E">
        <w:rPr>
          <w:position w:val="-12"/>
        </w:rPr>
        <w:object w:dxaOrig="240" w:dyaOrig="360" w14:anchorId="2C368580">
          <v:shape id="_x0000_i1057" type="#_x0000_t75" style="width:12pt;height:18pt" o:ole="">
            <v:imagedata r:id="rId92" o:title=""/>
          </v:shape>
          <o:OLEObject Type="Embed" ProgID="Equation.3" ShapeID="_x0000_i1057" DrawAspect="Content" ObjectID="_1552282009" r:id="rId93"/>
        </w:object>
      </w:r>
      <w:r>
        <w:t xml:space="preserve">= # machines at workstation </w:t>
      </w:r>
      <w:proofErr w:type="spellStart"/>
      <w:r w:rsidRPr="00506922">
        <w:rPr>
          <w:i/>
        </w:rPr>
        <w:t>i</w:t>
      </w:r>
      <w:proofErr w:type="spellEnd"/>
      <w:r>
        <w:t xml:space="preserve"> </w:t>
      </w:r>
      <w:r w:rsidRPr="00506922">
        <w:rPr>
          <w:position w:val="-10"/>
        </w:rPr>
        <w:object w:dxaOrig="1300" w:dyaOrig="320" w14:anchorId="42AC59F0">
          <v:shape id="_x0000_i1058" type="#_x0000_t75" style="width:65.35pt;height:16pt" o:ole="">
            <v:imagedata r:id="rId94" o:title=""/>
          </v:shape>
          <o:OLEObject Type="Embed" ProgID="Equation.3" ShapeID="_x0000_i1058" DrawAspect="Content" ObjectID="_1552282010" r:id="rId95"/>
        </w:object>
      </w:r>
    </w:p>
    <w:p w14:paraId="3386A5ED" w14:textId="77777777" w:rsidR="00165069" w:rsidRDefault="00165069" w:rsidP="004B3E8E">
      <w:pPr>
        <w:pStyle w:val="ListBullet3"/>
      </w:pPr>
      <w:r w:rsidRPr="00F971D8">
        <w:rPr>
          <w:position w:val="-14"/>
        </w:rPr>
        <w:object w:dxaOrig="460" w:dyaOrig="380" w14:anchorId="69032F3E">
          <v:shape id="_x0000_i1059" type="#_x0000_t75" style="width:23.35pt;height:19.35pt" o:ole="">
            <v:imagedata r:id="rId96" o:title=""/>
          </v:shape>
          <o:OLEObject Type="Embed" ProgID="Equation.3" ShapeID="_x0000_i1059" DrawAspect="Content" ObjectID="_1552282011" r:id="rId97"/>
        </w:object>
      </w:r>
      <w:r>
        <w:t xml:space="preserve">= service time at workstation </w:t>
      </w:r>
      <w:proofErr w:type="spellStart"/>
      <w:r w:rsidRPr="00506922">
        <w:rPr>
          <w:i/>
        </w:rPr>
        <w:t>i</w:t>
      </w:r>
      <w:proofErr w:type="spellEnd"/>
      <w:r>
        <w:t xml:space="preserve"> </w:t>
      </w:r>
      <w:r w:rsidRPr="00506922">
        <w:rPr>
          <w:position w:val="-10"/>
        </w:rPr>
        <w:object w:dxaOrig="1300" w:dyaOrig="320" w14:anchorId="3A383C4F">
          <v:shape id="_x0000_i1060" type="#_x0000_t75" style="width:65.35pt;height:16pt" o:ole="">
            <v:imagedata r:id="rId98" o:title=""/>
          </v:shape>
          <o:OLEObject Type="Embed" ProgID="Equation.3" ShapeID="_x0000_i1060" DrawAspect="Content" ObjectID="_1552282012" r:id="rId99"/>
        </w:object>
      </w:r>
    </w:p>
    <w:p w14:paraId="4F984E09" w14:textId="77777777" w:rsidR="00165069" w:rsidRDefault="00165069" w:rsidP="00165069">
      <w:pPr>
        <w:pStyle w:val="ListBold"/>
      </w:pPr>
      <w:r>
        <w:t>States</w:t>
      </w:r>
    </w:p>
    <w:p w14:paraId="20F6A06A" w14:textId="77777777" w:rsidR="00165069" w:rsidRDefault="00165069" w:rsidP="004B3E8E">
      <w:pPr>
        <w:pStyle w:val="ListBullet3"/>
      </w:pPr>
      <w:r w:rsidRPr="00713F4E">
        <w:rPr>
          <w:position w:val="-12"/>
        </w:rPr>
        <w:object w:dxaOrig="279" w:dyaOrig="360" w14:anchorId="1A6E73ED">
          <v:shape id="_x0000_i1061" type="#_x0000_t75" style="width:14pt;height:18pt" o:ole="">
            <v:imagedata r:id="rId100" o:title=""/>
          </v:shape>
          <o:OLEObject Type="Embed" ProgID="Equation.3" ShapeID="_x0000_i1061" DrawAspect="Content" ObjectID="_1552282013" r:id="rId101"/>
        </w:object>
      </w:r>
      <w:r>
        <w:t xml:space="preserve">= # in queue at workstation </w:t>
      </w:r>
      <w:proofErr w:type="spellStart"/>
      <w:r w:rsidRPr="00D11579">
        <w:rPr>
          <w:i/>
        </w:rPr>
        <w:t>i</w:t>
      </w:r>
      <w:proofErr w:type="spellEnd"/>
      <w:r>
        <w:t xml:space="preserve"> </w:t>
      </w:r>
      <w:r w:rsidRPr="00506922">
        <w:rPr>
          <w:position w:val="-10"/>
        </w:rPr>
        <w:object w:dxaOrig="1300" w:dyaOrig="320" w14:anchorId="1A61FAAE">
          <v:shape id="_x0000_i1062" type="#_x0000_t75" style="width:65.35pt;height:16pt" o:ole="">
            <v:imagedata r:id="rId98" o:title=""/>
          </v:shape>
          <o:OLEObject Type="Embed" ProgID="Equation.3" ShapeID="_x0000_i1062" DrawAspect="Content" ObjectID="_1552282014" r:id="rId102"/>
        </w:object>
      </w:r>
    </w:p>
    <w:p w14:paraId="3074C0A0" w14:textId="77777777" w:rsidR="00165069" w:rsidRDefault="00165069" w:rsidP="004B3E8E">
      <w:pPr>
        <w:pStyle w:val="ListBullet3"/>
      </w:pPr>
      <w:r w:rsidRPr="00713F4E">
        <w:rPr>
          <w:position w:val="-12"/>
        </w:rPr>
        <w:object w:dxaOrig="260" w:dyaOrig="360" w14:anchorId="3BDAA5CD">
          <v:shape id="_x0000_i1063" type="#_x0000_t75" style="width:13.35pt;height:18pt" o:ole="">
            <v:imagedata r:id="rId103" o:title=""/>
          </v:shape>
          <o:OLEObject Type="Embed" ProgID="Equation.3" ShapeID="_x0000_i1063" DrawAspect="Content" ObjectID="_1552282015" r:id="rId104"/>
        </w:object>
      </w:r>
      <w:r>
        <w:t xml:space="preserve">= # available machines at workstation </w:t>
      </w:r>
      <w:proofErr w:type="spellStart"/>
      <w:r w:rsidRPr="00506922">
        <w:rPr>
          <w:i/>
        </w:rPr>
        <w:t>i</w:t>
      </w:r>
      <w:proofErr w:type="spellEnd"/>
      <w:r>
        <w:t xml:space="preserve"> </w:t>
      </w:r>
      <w:r w:rsidRPr="00506922">
        <w:rPr>
          <w:position w:val="-10"/>
        </w:rPr>
        <w:object w:dxaOrig="1300" w:dyaOrig="320" w14:anchorId="4E1772FA">
          <v:shape id="_x0000_i1064" type="#_x0000_t75" style="width:65.35pt;height:16pt" o:ole="">
            <v:imagedata r:id="rId98" o:title=""/>
          </v:shape>
          <o:OLEObject Type="Embed" ProgID="Equation.3" ShapeID="_x0000_i1064" DrawAspect="Content" ObjectID="_1552282016" r:id="rId105"/>
        </w:object>
      </w:r>
    </w:p>
    <w:p w14:paraId="0A0E83DC" w14:textId="77777777" w:rsidR="00165069" w:rsidRDefault="00165069" w:rsidP="00165069">
      <w:pPr>
        <w:pStyle w:val="ListBold"/>
      </w:pPr>
      <w:r>
        <w:t>Event Graph</w:t>
      </w:r>
    </w:p>
    <w:p w14:paraId="69E53835" w14:textId="77777777" w:rsidR="00165069" w:rsidRDefault="00846D03" w:rsidP="00165069">
      <w:pPr>
        <w:pStyle w:val="FigureCentered"/>
      </w:pPr>
      <w:r>
        <w:rPr>
          <w:noProof/>
        </w:rPr>
        <w:drawing>
          <wp:inline distT="0" distB="0" distL="0" distR="0" wp14:anchorId="74A2C1ED" wp14:editId="22F68A86">
            <wp:extent cx="4572000" cy="5124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5124450"/>
                    </a:xfrm>
                    <a:prstGeom prst="rect">
                      <a:avLst/>
                    </a:prstGeom>
                    <a:noFill/>
                    <a:ln>
                      <a:noFill/>
                    </a:ln>
                  </pic:spPr>
                </pic:pic>
              </a:graphicData>
            </a:graphic>
          </wp:inline>
        </w:drawing>
      </w:r>
    </w:p>
    <w:p w14:paraId="19AA2651" w14:textId="5372607A"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9</w:t>
        </w:r>
      </w:fldSimple>
      <w:r>
        <w:t>. Transfer Line Event Graph</w:t>
      </w:r>
    </w:p>
    <w:p w14:paraId="2F8CBBD5" w14:textId="77777777" w:rsidR="00165069" w:rsidRDefault="00165069" w:rsidP="00165069">
      <w:pPr>
        <w:pStyle w:val="BodyText"/>
      </w:pPr>
      <w:r>
        <w:t xml:space="preserve">Note how the “for” loop is used to initialize </w:t>
      </w:r>
      <w:r w:rsidRPr="00713F4E">
        <w:rPr>
          <w:position w:val="-12"/>
        </w:rPr>
        <w:object w:dxaOrig="279" w:dyaOrig="360" w14:anchorId="672D0008">
          <v:shape id="_x0000_i1065" type="#_x0000_t75" style="width:14pt;height:18pt" o:ole="">
            <v:imagedata r:id="rId100" o:title=""/>
          </v:shape>
          <o:OLEObject Type="Embed" ProgID="Equation.3" ShapeID="_x0000_i1065" DrawAspect="Content" ObjectID="_1552282017" r:id="rId107"/>
        </w:object>
      </w:r>
      <w:r>
        <w:t>and</w:t>
      </w:r>
      <w:r w:rsidRPr="00713F4E">
        <w:rPr>
          <w:position w:val="-12"/>
        </w:rPr>
        <w:object w:dxaOrig="260" w:dyaOrig="360" w14:anchorId="44672C71">
          <v:shape id="_x0000_i1066" type="#_x0000_t75" style="width:13.35pt;height:18pt" o:ole="">
            <v:imagedata r:id="rId103" o:title=""/>
          </v:shape>
          <o:OLEObject Type="Embed" ProgID="Equation.3" ShapeID="_x0000_i1066" DrawAspect="Content" ObjectID="_1552282018" r:id="rId108"/>
        </w:object>
      </w:r>
      <w:r>
        <w:t xml:space="preserve">.  In general, whenever there are state variables that are arrays, a similar construct must be used to initialize their values.  Notice </w:t>
      </w:r>
      <w:r>
        <w:lastRenderedPageBreak/>
        <w:t>how the basic structure of the model is very similar to the multiple server queue model above.  By creating the model in this manner, with the number of workstations given as a parameter, the same model structure can be used regardless of the number of workstations in the system.</w:t>
      </w:r>
    </w:p>
    <w:p w14:paraId="450E9C04" w14:textId="77777777" w:rsidR="00165069" w:rsidRDefault="00165069" w:rsidP="00165069">
      <w:pPr>
        <w:pStyle w:val="Heading3"/>
      </w:pPr>
      <w:bookmarkStart w:id="147" w:name="_Toc226281493"/>
      <w:bookmarkStart w:id="148" w:name="_Toc139597318"/>
      <w:bookmarkStart w:id="149" w:name="_Toc139597533"/>
      <w:bookmarkStart w:id="150" w:name="_Toc334109248"/>
      <w:r w:rsidRPr="008709F2">
        <w:t>Multiple Server Queue with Impatient Customers</w:t>
      </w:r>
      <w:bookmarkEnd w:id="147"/>
      <w:bookmarkEnd w:id="148"/>
      <w:bookmarkEnd w:id="149"/>
      <w:bookmarkEnd w:id="150"/>
    </w:p>
    <w:p w14:paraId="5C8423C9" w14:textId="77777777" w:rsidR="00165069" w:rsidRDefault="00165069" w:rsidP="00165069">
      <w:pPr>
        <w:pStyle w:val="BodyText"/>
      </w:pPr>
      <w:r>
        <w:t>This model illustrates the use of a cancelling edge as well as passing arguments on edges.  Consider a queueing system like the multiple server queue in which</w:t>
      </w:r>
      <w:r w:rsidRPr="006E36CF">
        <w:t xml:space="preserve"> customers are “impatient” and will exit the queue if they are not served within a certain amount of time.  A customer who joins a queue and subsequently leaves is said to have “reneged.”  Each customer’s impatience time is from a given probability distribution.  Additional measures include the percentage of customers who renege.</w:t>
      </w:r>
    </w:p>
    <w:p w14:paraId="545DCA28" w14:textId="77777777" w:rsidR="00165069" w:rsidRDefault="00165069" w:rsidP="00165069">
      <w:pPr>
        <w:pStyle w:val="BodyText"/>
      </w:pPr>
      <w:r>
        <w:t>A simple approach to modeling this situation is to add state variables, on that counts the total number of arriving customers (N) and one that counts the number who have reneged.  An event is needed that corresponds to the reneging of a customer.  The state transition for a Renege is to decrement the number in the queue and increment the number of reneges that have occurred.</w:t>
      </w:r>
    </w:p>
    <w:p w14:paraId="2D214F34" w14:textId="77777777" w:rsidR="00165069" w:rsidRPr="00937491" w:rsidRDefault="00165069" w:rsidP="00165069">
      <w:pPr>
        <w:pStyle w:val="ListBold"/>
      </w:pPr>
      <w:r>
        <w:t>Parameters</w:t>
      </w:r>
    </w:p>
    <w:p w14:paraId="71E83C3A" w14:textId="77777777" w:rsidR="00165069" w:rsidRDefault="00165069" w:rsidP="004B3E8E">
      <w:pPr>
        <w:pStyle w:val="ListBullet3"/>
      </w:pPr>
      <w:r w:rsidRPr="00896D0C">
        <w:rPr>
          <w:i/>
        </w:rPr>
        <w:t>k</w:t>
      </w:r>
      <w:r>
        <w:t xml:space="preserve"> is the </w:t>
      </w:r>
      <w:r w:rsidRPr="00937491">
        <w:t>total</w:t>
      </w:r>
      <w:r>
        <w:t xml:space="preserve"> number of servers in the system</w:t>
      </w:r>
    </w:p>
    <w:p w14:paraId="755B8211"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5299AFE6" w14:textId="77777777" w:rsidR="00165069" w:rsidRDefault="00165069" w:rsidP="004B3E8E">
      <w:pPr>
        <w:pStyle w:val="ListBullet3"/>
      </w:pPr>
      <w:r w:rsidRPr="000F0227">
        <w:rPr>
          <w:position w:val="-12"/>
        </w:rPr>
        <w:object w:dxaOrig="440" w:dyaOrig="360" w14:anchorId="4520B65B">
          <v:shape id="_x0000_i1067" type="#_x0000_t75" style="width:22pt;height:18pt" o:ole="">
            <v:imagedata r:id="rId109" o:title=""/>
          </v:shape>
          <o:OLEObject Type="Embed" ProgID="Equation.3" ShapeID="_x0000_i1067" DrawAspect="Content" ObjectID="_1552282019" r:id="rId110"/>
        </w:object>
      </w:r>
      <w:r>
        <w:t>=</w:t>
      </w:r>
      <w:r w:rsidRPr="00FD5541">
        <w:t xml:space="preserve"> the sequence of (possibly random) service times of each successive customer.</w:t>
      </w:r>
    </w:p>
    <w:p w14:paraId="6CFDEFC8" w14:textId="77777777" w:rsidR="00165069" w:rsidRPr="00FD5541" w:rsidRDefault="00165069" w:rsidP="004B3E8E">
      <w:pPr>
        <w:pStyle w:val="ListBullet3"/>
      </w:pPr>
      <w:r w:rsidRPr="000F0227">
        <w:rPr>
          <w:position w:val="-10"/>
        </w:rPr>
        <w:object w:dxaOrig="460" w:dyaOrig="340" w14:anchorId="13008998">
          <v:shape id="_x0000_i1068" type="#_x0000_t75" style="width:23.35pt;height:17.35pt" o:ole="">
            <v:imagedata r:id="rId111" o:title=""/>
          </v:shape>
          <o:OLEObject Type="Embed" ProgID="Equation.3" ShapeID="_x0000_i1068" DrawAspect="Content" ObjectID="_1552282020" r:id="rId112"/>
        </w:object>
      </w:r>
      <w:r>
        <w:t xml:space="preserve">= the sequence of (possibly random) renege times </w:t>
      </w:r>
    </w:p>
    <w:p w14:paraId="64E4B4B4" w14:textId="77777777" w:rsidR="00165069" w:rsidRDefault="00165069" w:rsidP="00165069">
      <w:pPr>
        <w:pStyle w:val="ListBold"/>
      </w:pPr>
      <w:r w:rsidRPr="005F5FA7">
        <w:t>States</w:t>
      </w:r>
    </w:p>
    <w:p w14:paraId="34F550B5" w14:textId="77777777" w:rsidR="00165069" w:rsidRPr="004A1DF4" w:rsidRDefault="001E5382" w:rsidP="004B3E8E">
      <w:pPr>
        <w:pStyle w:val="ListBullet3"/>
      </w:pPr>
      <w:r>
        <w:t>q</w:t>
      </w:r>
      <w:r w:rsidR="00165069" w:rsidRPr="004A1DF4">
        <w:t xml:space="preserve"> </w:t>
      </w:r>
      <w:r w:rsidR="00165069">
        <w:t>=</w:t>
      </w:r>
      <w:r w:rsidR="00165069" w:rsidRPr="004A1DF4">
        <w:t xml:space="preserve"> </w:t>
      </w:r>
      <w:r>
        <w:t xml:space="preserve">FIFO container </w:t>
      </w:r>
      <w:r w:rsidR="008C786F">
        <w:t xml:space="preserve">of (unique) </w:t>
      </w:r>
      <w:r>
        <w:t>customer id’s (initial value = empty)</w:t>
      </w:r>
      <w:r w:rsidR="00165069" w:rsidRPr="004A1DF4">
        <w:t>.</w:t>
      </w:r>
    </w:p>
    <w:p w14:paraId="4225F823" w14:textId="77777777" w:rsidR="00165069" w:rsidRDefault="00165069" w:rsidP="004B3E8E">
      <w:pPr>
        <w:pStyle w:val="ListBullet3"/>
      </w:pPr>
      <w:proofErr w:type="spellStart"/>
      <w:r>
        <w:t>S</w:t>
      </w:r>
      <w:proofErr w:type="spellEnd"/>
      <w:r>
        <w:t xml:space="preserve"> =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45AD1C06" w14:textId="77777777" w:rsidR="00165069" w:rsidRDefault="00165069" w:rsidP="004B3E8E">
      <w:pPr>
        <w:pStyle w:val="ListBullet3"/>
      </w:pPr>
      <w:r>
        <w:t>N = the total number of customers who have arrived to the system (initially 0)</w:t>
      </w:r>
    </w:p>
    <w:p w14:paraId="1D18ECB2" w14:textId="77777777" w:rsidR="00165069" w:rsidRDefault="00165069" w:rsidP="004B3E8E">
      <w:pPr>
        <w:pStyle w:val="ListBullet3"/>
      </w:pPr>
      <w:r>
        <w:t>R = the total number of customers who have reneged (initially 0).</w:t>
      </w:r>
    </w:p>
    <w:p w14:paraId="603D2C53" w14:textId="77777777" w:rsidR="00165069" w:rsidRDefault="00165069" w:rsidP="004B3E8E">
      <w:pPr>
        <w:pStyle w:val="ListBullet3"/>
      </w:pPr>
      <w:r>
        <w:t>M = the total number of customers who have received service (initially 0)</w:t>
      </w:r>
    </w:p>
    <w:p w14:paraId="25DA46D1" w14:textId="77777777" w:rsidR="00165069" w:rsidRDefault="00165069" w:rsidP="00165069">
      <w:pPr>
        <w:pStyle w:val="ListBold"/>
      </w:pPr>
      <w:r>
        <w:lastRenderedPageBreak/>
        <w:t>Event Graph</w:t>
      </w:r>
    </w:p>
    <w:p w14:paraId="41DB9186" w14:textId="77777777" w:rsidR="00165069" w:rsidRPr="002A60B8" w:rsidRDefault="00846D03" w:rsidP="00165069">
      <w:pPr>
        <w:pStyle w:val="FigureCentered"/>
      </w:pPr>
      <w:r>
        <w:rPr>
          <w:noProof/>
        </w:rPr>
        <w:drawing>
          <wp:inline distT="0" distB="0" distL="0" distR="0" wp14:anchorId="16AB391B" wp14:editId="41BA6CB8">
            <wp:extent cx="5934075" cy="2914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1F6A941A" w14:textId="5CE31177" w:rsidR="00165069" w:rsidRDefault="00165069" w:rsidP="00165069">
      <w:pPr>
        <w:pStyle w:val="Caption"/>
      </w:pPr>
      <w:bookmarkStart w:id="151" w:name="_Ref219129726"/>
      <w:r>
        <w:t xml:space="preserve">Figure </w:t>
      </w:r>
      <w:fldSimple w:instr=" STYLEREF 1 \s ">
        <w:r w:rsidR="00D12800">
          <w:rPr>
            <w:noProof/>
          </w:rPr>
          <w:t>4</w:t>
        </w:r>
      </w:fldSimple>
      <w:r w:rsidR="001C4598">
        <w:noBreakHyphen/>
      </w:r>
      <w:fldSimple w:instr=" SEQ Figure \* ARABIC \s 1 ">
        <w:r w:rsidR="00D12800">
          <w:rPr>
            <w:noProof/>
          </w:rPr>
          <w:t>10</w:t>
        </w:r>
      </w:fldSimple>
      <w:bookmarkEnd w:id="151"/>
      <w:r>
        <w:t xml:space="preserve">. Multiple Server Queue with Customers </w:t>
      </w:r>
      <w:proofErr w:type="gramStart"/>
      <w:r>
        <w:t>who</w:t>
      </w:r>
      <w:proofErr w:type="gramEnd"/>
      <w:r>
        <w:t xml:space="preserve"> Renege</w:t>
      </w:r>
    </w:p>
    <w:p w14:paraId="56C07BCA" w14:textId="77777777" w:rsidR="00165069" w:rsidRDefault="00165069" w:rsidP="00165069">
      <w:pPr>
        <w:pStyle w:val="BodyText"/>
      </w:pPr>
      <w:r>
        <w:t xml:space="preserve">As shown by the Event Graph in </w:t>
      </w:r>
      <w:r>
        <w:fldChar w:fldCharType="begin"/>
      </w:r>
      <w:r>
        <w:instrText xml:space="preserve"> REF _Ref219129726 \h </w:instrText>
      </w:r>
      <w:r>
        <w:fldChar w:fldCharType="separate"/>
      </w:r>
      <w:r w:rsidR="00D12800">
        <w:t xml:space="preserve">Figure </w:t>
      </w:r>
      <w:r w:rsidR="00D12800">
        <w:rPr>
          <w:noProof/>
        </w:rPr>
        <w:t>4</w:t>
      </w:r>
      <w:r w:rsidR="00D12800">
        <w:noBreakHyphen/>
      </w:r>
      <w:r w:rsidR="00D12800">
        <w:rPr>
          <w:noProof/>
        </w:rPr>
        <w:t>10</w:t>
      </w:r>
      <w:r>
        <w:fldChar w:fldCharType="end"/>
      </w:r>
      <w:r>
        <w:t xml:space="preserve">, an arriving customer schedules the </w:t>
      </w:r>
      <w:r w:rsidRPr="00E21C15">
        <w:rPr>
          <w:rStyle w:val="Event"/>
        </w:rPr>
        <w:t>Renege</w:t>
      </w:r>
      <w:r>
        <w:t xml:space="preserve"> event upon arrival, so that whenever it occurs, the queue is decremented.  If the </w:t>
      </w:r>
      <w:proofErr w:type="spellStart"/>
      <w:r w:rsidRPr="006E436A">
        <w:rPr>
          <w:rStyle w:val="Event"/>
        </w:rPr>
        <w:t>StartService</w:t>
      </w:r>
      <w:proofErr w:type="spellEnd"/>
      <w:r>
        <w:t xml:space="preserve"> event occurs first, however, then the </w:t>
      </w:r>
      <w:r w:rsidRPr="006E436A">
        <w:rPr>
          <w:rStyle w:val="Event"/>
        </w:rPr>
        <w:t>Renege</w:t>
      </w:r>
      <w:r>
        <w:t xml:space="preserve"> event that corresponds to that customer is removed. </w:t>
      </w:r>
      <w:r w:rsidR="00C87C07">
        <w:t xml:space="preserve">Note that the expression M + R that is on the cancelling edge from </w:t>
      </w:r>
      <w:proofErr w:type="spellStart"/>
      <w:r w:rsidR="00C87C07">
        <w:t>StartService</w:t>
      </w:r>
      <w:proofErr w:type="spellEnd"/>
      <w:r w:rsidR="00C87C07">
        <w:t xml:space="preserve"> to Renege gives the number of the customer who has just started service.</w:t>
      </w:r>
    </w:p>
    <w:p w14:paraId="3159E620" w14:textId="77777777" w:rsidR="00165069" w:rsidRDefault="00165069" w:rsidP="00165069">
      <w:pPr>
        <w:pStyle w:val="BodyText"/>
      </w:pPr>
      <w:r>
        <w:t>The state variables M, R, and N can be used to compute the proportion of customers who renege (R/N) and the proportion of customers who receive service (M/N).  The time-varying averages of S and Q can be used to estimate the average number in the queue and the average utilization of the servers.</w:t>
      </w:r>
    </w:p>
    <w:p w14:paraId="60DE291F" w14:textId="77777777" w:rsidR="00165069" w:rsidRDefault="00165069" w:rsidP="00165069">
      <w:pPr>
        <w:pStyle w:val="BodyText"/>
      </w:pPr>
      <w:r>
        <w:t>Note that Little’s formula cannot be applied in this situation to estimate the delays in queue or the time in the system for customers who received service.  This is because the queue count includes all customers and can’t distinguish (before a Renege occurs) between those who will eventually renege and those who will receive service.  Applying Little’s formula would require two state variables, one for served customers and one for reneging customers.  Since this cannot be done until after the fact, a model that explicitly computes these times is needed (see below).</w:t>
      </w:r>
    </w:p>
    <w:p w14:paraId="45DC7FC0" w14:textId="77777777" w:rsidR="00165069" w:rsidRDefault="00165069" w:rsidP="00165069">
      <w:pPr>
        <w:pStyle w:val="Heading2"/>
      </w:pPr>
      <w:bookmarkStart w:id="152" w:name="_Toc226281494"/>
      <w:bookmarkStart w:id="153" w:name="_Toc139597319"/>
      <w:bookmarkStart w:id="154" w:name="_Toc139597534"/>
      <w:bookmarkStart w:id="155" w:name="_Toc334109249"/>
      <w:r>
        <w:t>Containers</w:t>
      </w:r>
      <w:bookmarkEnd w:id="152"/>
      <w:bookmarkEnd w:id="153"/>
      <w:bookmarkEnd w:id="154"/>
      <w:bookmarkEnd w:id="155"/>
    </w:p>
    <w:p w14:paraId="371DBB66" w14:textId="77777777" w:rsidR="00165069" w:rsidRPr="0010251C" w:rsidRDefault="00165069" w:rsidP="00165069">
      <w:pPr>
        <w:pStyle w:val="BodyText"/>
      </w:pPr>
      <w:r>
        <w:t xml:space="preserve">For certain </w:t>
      </w:r>
      <w:proofErr w:type="gramStart"/>
      <w:r>
        <w:t>situations</w:t>
      </w:r>
      <w:proofErr w:type="gramEnd"/>
      <w:r>
        <w:t xml:space="preserve"> it is convenient to model using containers to hold data.  In Event Graph models a container can be thought of as a state variable with “values” that go beyond simple numerical variables.</w:t>
      </w:r>
    </w:p>
    <w:p w14:paraId="0AAAF8F2" w14:textId="77777777" w:rsidR="00165069" w:rsidRDefault="00165069" w:rsidP="00165069">
      <w:pPr>
        <w:pStyle w:val="Heading3"/>
      </w:pPr>
      <w:bookmarkStart w:id="156" w:name="_Toc226281495"/>
      <w:bookmarkStart w:id="157" w:name="_Toc139597320"/>
      <w:bookmarkStart w:id="158" w:name="_Toc139597535"/>
      <w:bookmarkStart w:id="159" w:name="_Toc334109250"/>
      <w:r w:rsidRPr="008709F2">
        <w:lastRenderedPageBreak/>
        <w:t>Multiple Server Qu</w:t>
      </w:r>
      <w:r>
        <w:t>eue with Explicit Tally of Times in Queue and System</w:t>
      </w:r>
      <w:bookmarkEnd w:id="156"/>
      <w:bookmarkEnd w:id="157"/>
      <w:bookmarkEnd w:id="158"/>
      <w:bookmarkEnd w:id="159"/>
    </w:p>
    <w:p w14:paraId="5C1D1AED" w14:textId="77777777" w:rsidR="00165069" w:rsidRDefault="00165069" w:rsidP="00165069">
      <w:pPr>
        <w:pStyle w:val="BodyText"/>
      </w:pPr>
      <w:r>
        <w:t>Suppose we wish to explicitly tally the delay in the queue and the time in the system for the multiple server queue model described above.  As noted, this cannot be done explicitly by the previous model (although Little’s formula can be used, as also discussed).</w:t>
      </w:r>
    </w:p>
    <w:p w14:paraId="639EED15" w14:textId="77777777" w:rsidR="00165069" w:rsidRPr="00BC0BFD" w:rsidRDefault="00165069" w:rsidP="00165069">
      <w:pPr>
        <w:pStyle w:val="BodyText"/>
      </w:pPr>
      <w:r>
        <w:t xml:space="preserve">Instead of only keeping track of the number of customers in the queue, a first-in first-out container can be used to keep track of the respective arrival times of the customers.  A global variable, which we will call </w:t>
      </w:r>
      <w:proofErr w:type="spellStart"/>
      <w:r>
        <w:t>simTime</w:t>
      </w:r>
      <w:proofErr w:type="spellEnd"/>
      <w:r>
        <w:t xml:space="preserve">, is maintained by the Event List, as described earlier.  The value of </w:t>
      </w:r>
      <w:proofErr w:type="spellStart"/>
      <w:r>
        <w:t>simTime</w:t>
      </w:r>
      <w:proofErr w:type="spellEnd"/>
      <w:r>
        <w:t xml:space="preserve"> when an </w:t>
      </w:r>
      <w:r w:rsidRPr="00036B52">
        <w:rPr>
          <w:rStyle w:val="Event"/>
        </w:rPr>
        <w:t>Arrival</w:t>
      </w:r>
      <w:r>
        <w:t xml:space="preserve"> Event occurs is the time when the corresponding customer arrived to the system, and the value of </w:t>
      </w:r>
      <w:proofErr w:type="spellStart"/>
      <w:r>
        <w:t>simTime</w:t>
      </w:r>
      <w:proofErr w:type="spellEnd"/>
      <w:r>
        <w:t xml:space="preserve"> when </w:t>
      </w:r>
      <w:proofErr w:type="spellStart"/>
      <w:r w:rsidRPr="00036B52">
        <w:rPr>
          <w:rStyle w:val="Event"/>
        </w:rPr>
        <w:t>StartService</w:t>
      </w:r>
      <w:proofErr w:type="spellEnd"/>
      <w:r>
        <w:t xml:space="preserve"> occurs is the time when a customer started service.  If the value of </w:t>
      </w:r>
      <w:proofErr w:type="spellStart"/>
      <w:r>
        <w:t>simTime</w:t>
      </w:r>
      <w:proofErr w:type="spellEnd"/>
      <w:r>
        <w:t xml:space="preserve"> when the corresponding customer arrived were known, the delay in queue could simply be computed by the difference.  Similarly, the difference between the </w:t>
      </w:r>
      <w:proofErr w:type="spellStart"/>
      <w:r>
        <w:t>simTime</w:t>
      </w:r>
      <w:proofErr w:type="spellEnd"/>
      <w:r>
        <w:t xml:space="preserve"> when </w:t>
      </w:r>
      <w:proofErr w:type="spellStart"/>
      <w:r w:rsidRPr="00036B52">
        <w:rPr>
          <w:rStyle w:val="Event"/>
        </w:rPr>
        <w:t>EndService</w:t>
      </w:r>
      <w:proofErr w:type="spellEnd"/>
      <w:r>
        <w:t xml:space="preserve"> occurs and when the corresponding </w:t>
      </w:r>
      <w:r w:rsidRPr="00036B52">
        <w:rPr>
          <w:rStyle w:val="Event"/>
        </w:rPr>
        <w:t>Arrival</w:t>
      </w:r>
      <w:r>
        <w:t xml:space="preserve"> occurred is the time in the system.</w:t>
      </w:r>
    </w:p>
    <w:p w14:paraId="62FA298D" w14:textId="77777777" w:rsidR="00165069" w:rsidRPr="00937491" w:rsidRDefault="00165069" w:rsidP="00165069">
      <w:pPr>
        <w:pStyle w:val="ListBold"/>
      </w:pPr>
      <w:r>
        <w:t>Parameters</w:t>
      </w:r>
    </w:p>
    <w:p w14:paraId="3218E7C8" w14:textId="77777777" w:rsidR="00165069" w:rsidRDefault="00165069" w:rsidP="004B3E8E">
      <w:pPr>
        <w:pStyle w:val="ListBullet3"/>
      </w:pPr>
      <w:r w:rsidRPr="00896D0C">
        <w:rPr>
          <w:i/>
        </w:rPr>
        <w:t>k</w:t>
      </w:r>
      <w:r>
        <w:t xml:space="preserve"> is the </w:t>
      </w:r>
      <w:r w:rsidRPr="00937491">
        <w:t>total</w:t>
      </w:r>
      <w:r>
        <w:t xml:space="preserve"> number of servers in the system</w:t>
      </w:r>
    </w:p>
    <w:p w14:paraId="0080AA2B"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630CE42C" w14:textId="77777777" w:rsidR="00165069" w:rsidRDefault="00165069" w:rsidP="004B3E8E">
      <w:pPr>
        <w:pStyle w:val="ListBullet3"/>
      </w:pPr>
      <w:r w:rsidRPr="00071C52">
        <w:rPr>
          <w:position w:val="-12"/>
        </w:rPr>
        <w:object w:dxaOrig="440" w:dyaOrig="360" w14:anchorId="27E99341">
          <v:shape id="_x0000_i1069" type="#_x0000_t75" style="width:22pt;height:18pt" o:ole="">
            <v:imagedata r:id="rId114" o:title=""/>
          </v:shape>
          <o:OLEObject Type="Embed" ProgID="Equation.3" ShapeID="_x0000_i1069" DrawAspect="Content" ObjectID="_1552282021" r:id="rId115"/>
        </w:object>
      </w:r>
      <w:r w:rsidRPr="00FD5541">
        <w:t xml:space="preserve">is the sequence of (possibly random) service times of each successive </w:t>
      </w:r>
      <w:proofErr w:type="gramStart"/>
      <w:r w:rsidRPr="00FD5541">
        <w:t>customer.</w:t>
      </w:r>
      <w:proofErr w:type="gramEnd"/>
    </w:p>
    <w:p w14:paraId="009A60CE" w14:textId="77777777" w:rsidR="00165069" w:rsidRDefault="00165069" w:rsidP="00165069">
      <w:pPr>
        <w:pStyle w:val="ListBold"/>
      </w:pPr>
      <w:r w:rsidRPr="00D30DFD">
        <w:t>States</w:t>
      </w:r>
    </w:p>
    <w:p w14:paraId="3D805E3B" w14:textId="77777777" w:rsidR="00165069" w:rsidRPr="004A1DF4" w:rsidRDefault="00165069" w:rsidP="004B3E8E">
      <w:pPr>
        <w:pStyle w:val="ListBullet3"/>
      </w:pPr>
      <w:r>
        <w:t xml:space="preserve">q </w:t>
      </w:r>
      <w:r w:rsidRPr="004A1DF4">
        <w:t>is</w:t>
      </w:r>
      <w:r>
        <w:t xml:space="preserve"> a </w:t>
      </w:r>
      <w:proofErr w:type="spellStart"/>
      <w:r>
        <w:t>fifo</w:t>
      </w:r>
      <w:proofErr w:type="spellEnd"/>
      <w:r>
        <w:t xml:space="preserve"> container holding the arrival times of each respective customer in the queue.  Initially it is empty.</w:t>
      </w:r>
    </w:p>
    <w:p w14:paraId="00ABDB66" w14:textId="77777777" w:rsidR="00165069" w:rsidRPr="00494940"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p>
    <w:p w14:paraId="5C0C8E74" w14:textId="77777777" w:rsidR="00165069" w:rsidRDefault="00165069" w:rsidP="004B3E8E">
      <w:pPr>
        <w:pStyle w:val="ListBullet3"/>
      </w:pPr>
      <w:r>
        <w:t>D = delay in queue for the last customer (initially undefined)</w:t>
      </w:r>
    </w:p>
    <w:p w14:paraId="68C1CD09" w14:textId="77777777" w:rsidR="00165069" w:rsidRPr="00B20912" w:rsidRDefault="00165069" w:rsidP="004B3E8E">
      <w:pPr>
        <w:pStyle w:val="ListBullet3"/>
      </w:pPr>
      <w:r>
        <w:t>W = time in the system for the last customer (initially undefined).</w:t>
      </w:r>
    </w:p>
    <w:p w14:paraId="6DE3AFDA" w14:textId="77777777" w:rsidR="00165069" w:rsidRPr="00E45287" w:rsidRDefault="00165069" w:rsidP="00165069">
      <w:pPr>
        <w:pStyle w:val="ListBold"/>
      </w:pPr>
      <w:r>
        <w:t>Event Graph</w:t>
      </w:r>
    </w:p>
    <w:p w14:paraId="52DE3960" w14:textId="77777777" w:rsidR="00165069" w:rsidRPr="00312592" w:rsidRDefault="00846D03" w:rsidP="00165069">
      <w:pPr>
        <w:pStyle w:val="FigureCentered"/>
      </w:pPr>
      <w:r>
        <w:rPr>
          <w:noProof/>
        </w:rPr>
        <w:drawing>
          <wp:inline distT="0" distB="0" distL="0" distR="0" wp14:anchorId="46C2F83C" wp14:editId="40B9E48C">
            <wp:extent cx="5943600" cy="1647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324C0964" w14:textId="731437B3" w:rsidR="00165069" w:rsidRPr="00B42598" w:rsidRDefault="00165069" w:rsidP="00165069">
      <w:pPr>
        <w:pStyle w:val="Caption"/>
      </w:pPr>
      <w:bookmarkStart w:id="160" w:name="_Ref219128301"/>
      <w:r>
        <w:t xml:space="preserve">Figure </w:t>
      </w:r>
      <w:fldSimple w:instr=" STYLEREF 1 \s ">
        <w:r w:rsidR="00D12800">
          <w:rPr>
            <w:noProof/>
          </w:rPr>
          <w:t>4</w:t>
        </w:r>
      </w:fldSimple>
      <w:r w:rsidR="001C4598">
        <w:noBreakHyphen/>
      </w:r>
      <w:fldSimple w:instr=" SEQ Figure \* ARABIC \s 1 ">
        <w:r w:rsidR="00D12800">
          <w:rPr>
            <w:noProof/>
          </w:rPr>
          <w:t>11</w:t>
        </w:r>
      </w:fldSimple>
      <w:bookmarkEnd w:id="160"/>
      <w:r>
        <w:t>. Multiple Server Queue with Explicit Tally</w:t>
      </w:r>
    </w:p>
    <w:p w14:paraId="2A112249" w14:textId="77777777" w:rsidR="00165069" w:rsidRDefault="00165069" w:rsidP="00165069">
      <w:pPr>
        <w:pStyle w:val="BodyText"/>
      </w:pPr>
      <w:r>
        <w:t xml:space="preserve">Note that two mechanisms are available for “remembering” the </w:t>
      </w:r>
      <w:proofErr w:type="spellStart"/>
      <w:r>
        <w:t>simTime</w:t>
      </w:r>
      <w:proofErr w:type="spellEnd"/>
      <w:r>
        <w:t xml:space="preserve"> of arriving customers: storing in a container and passing as an argument.  Both are used in the model, as shown in </w:t>
      </w:r>
      <w:r>
        <w:fldChar w:fldCharType="begin"/>
      </w:r>
      <w:r>
        <w:instrText xml:space="preserve"> REF _Ref219128301 \h </w:instrText>
      </w:r>
      <w:r>
        <w:fldChar w:fldCharType="separate"/>
      </w:r>
      <w:r w:rsidR="00D12800">
        <w:t xml:space="preserve">Figure </w:t>
      </w:r>
      <w:r w:rsidR="00D12800">
        <w:rPr>
          <w:noProof/>
        </w:rPr>
        <w:t>4</w:t>
      </w:r>
      <w:r w:rsidR="00D12800">
        <w:noBreakHyphen/>
      </w:r>
      <w:r w:rsidR="00D12800">
        <w:rPr>
          <w:noProof/>
        </w:rPr>
        <w:t>11</w:t>
      </w:r>
      <w:r>
        <w:fldChar w:fldCharType="end"/>
      </w:r>
      <w:r>
        <w:t>.</w:t>
      </w:r>
    </w:p>
    <w:p w14:paraId="6E5D2601" w14:textId="77777777" w:rsidR="00165069" w:rsidRDefault="00165069" w:rsidP="00165069">
      <w:pPr>
        <w:pStyle w:val="BodyText"/>
      </w:pPr>
      <w:r>
        <w:lastRenderedPageBreak/>
        <w:t>For the two state variables D and W, note that they are simply assigned values.  Statistics for these variables will be collected in a tally manner, unlike S that is a time-varying variable.  Note also that their initial values are ‘</w:t>
      </w:r>
      <w:proofErr w:type="spellStart"/>
      <w:r>
        <w:t>NaN</w:t>
      </w:r>
      <w:proofErr w:type="spellEnd"/>
      <w:r>
        <w:t>’ which stands for “Not a Number.”  This is because at the start of the simulation there is no “last” customer of either type.  As the simulation is running, there may be more observations of D at any given point in time than of W.</w:t>
      </w:r>
    </w:p>
    <w:p w14:paraId="0687EC41" w14:textId="77777777" w:rsidR="00165069" w:rsidRDefault="00165069" w:rsidP="00165069">
      <w:pPr>
        <w:pStyle w:val="BodyText"/>
      </w:pPr>
      <w:r>
        <w:t xml:space="preserve">To estimate the average number in queue for this model it is necessary to collect a time-average on the </w:t>
      </w:r>
      <w:r w:rsidRPr="00B350DB">
        <w:rPr>
          <w:i/>
        </w:rPr>
        <w:t>number</w:t>
      </w:r>
      <w:r>
        <w:t xml:space="preserve"> of items in q rather than the value itself, as in the basic model.</w:t>
      </w:r>
    </w:p>
    <w:p w14:paraId="277F1EB4" w14:textId="77777777" w:rsidR="00165069" w:rsidRDefault="00165069" w:rsidP="00165069">
      <w:pPr>
        <w:pStyle w:val="Heading3"/>
      </w:pPr>
      <w:bookmarkStart w:id="161" w:name="_Toc226281496"/>
      <w:bookmarkStart w:id="162" w:name="_Toc139597321"/>
      <w:bookmarkStart w:id="163" w:name="_Toc139597536"/>
      <w:bookmarkStart w:id="164" w:name="_Toc334109251"/>
      <w:r w:rsidRPr="008709F2">
        <w:t>Multiple Server Queue with Impatient Customers</w:t>
      </w:r>
      <w:r>
        <w:t xml:space="preserve"> – Explicit Tally of Delay in Queue and Time in System</w:t>
      </w:r>
      <w:bookmarkEnd w:id="161"/>
      <w:bookmarkEnd w:id="162"/>
      <w:bookmarkEnd w:id="163"/>
      <w:bookmarkEnd w:id="164"/>
    </w:p>
    <w:p w14:paraId="52C9B5DB" w14:textId="77777777" w:rsidR="00165069" w:rsidRPr="003D321E" w:rsidRDefault="00165069" w:rsidP="00165069">
      <w:pPr>
        <w:pStyle w:val="BodyText"/>
      </w:pPr>
      <w:r>
        <w:t xml:space="preserve">In the queueing model with impatient customers, it was not possible to estimate the average delay in queue and average time in the system.  One way to do this is to save the </w:t>
      </w:r>
      <w:proofErr w:type="spellStart"/>
      <w:r>
        <w:t>simTime</w:t>
      </w:r>
      <w:proofErr w:type="spellEnd"/>
      <w:r>
        <w:t xml:space="preserve"> in the container representing the queue instead of the index of the customers and to also pass that value to the </w:t>
      </w:r>
      <w:r w:rsidRPr="00AB51A0">
        <w:rPr>
          <w:rStyle w:val="Event"/>
        </w:rPr>
        <w:t>Renege</w:t>
      </w:r>
      <w:r>
        <w:t xml:space="preserve"> event.  </w:t>
      </w:r>
      <w:proofErr w:type="spellStart"/>
      <w:r>
        <w:t>StartService</w:t>
      </w:r>
      <w:proofErr w:type="spellEnd"/>
      <w:r>
        <w:t xml:space="preserve"> will remove the first element from the container, which is the time that customer arrived.  The corresponding </w:t>
      </w:r>
      <w:r w:rsidRPr="00AB51A0">
        <w:rPr>
          <w:rStyle w:val="Event"/>
        </w:rPr>
        <w:t>Renege</w:t>
      </w:r>
      <w:r>
        <w:t xml:space="preserve"> event for that time will be cancelled and the delay in queue calculated.  The removed value will be passed to the </w:t>
      </w:r>
      <w:proofErr w:type="spellStart"/>
      <w:r w:rsidRPr="00AB51A0">
        <w:rPr>
          <w:rStyle w:val="Event"/>
        </w:rPr>
        <w:t>EndService</w:t>
      </w:r>
      <w:proofErr w:type="spellEnd"/>
      <w:r>
        <w:t xml:space="preserve"> event for computing the time in the system.  The </w:t>
      </w:r>
      <w:r w:rsidRPr="002E076E">
        <w:rPr>
          <w:rStyle w:val="Event"/>
        </w:rPr>
        <w:t>Renege</w:t>
      </w:r>
      <w:r>
        <w:t xml:space="preserve"> event itself will remove the corresponding time from the queue and compute the delay in queue for that customer.  Thus, it will be possible to separately estimate the average delay in queue for customers who received service and for those who eventually reneged.</w:t>
      </w:r>
    </w:p>
    <w:p w14:paraId="1F5283ED" w14:textId="77777777" w:rsidR="00165069" w:rsidRPr="00937491" w:rsidRDefault="00165069" w:rsidP="00165069">
      <w:pPr>
        <w:pStyle w:val="ListBold"/>
      </w:pPr>
      <w:r>
        <w:t>Parameters</w:t>
      </w:r>
    </w:p>
    <w:p w14:paraId="3B9BEE1E" w14:textId="77777777" w:rsidR="00165069" w:rsidRDefault="00165069" w:rsidP="004B3E8E">
      <w:pPr>
        <w:pStyle w:val="ListBullet3"/>
      </w:pPr>
      <w:r w:rsidRPr="007A5322">
        <w:rPr>
          <w:i/>
        </w:rPr>
        <w:t>k</w:t>
      </w:r>
      <w:r>
        <w:t xml:space="preserve"> is the </w:t>
      </w:r>
      <w:r w:rsidRPr="00937491">
        <w:t>total</w:t>
      </w:r>
      <w:r>
        <w:t xml:space="preserve"> number of servers in the system</w:t>
      </w:r>
    </w:p>
    <w:p w14:paraId="680AD8A0" w14:textId="77777777" w:rsidR="00165069" w:rsidRPr="00937491" w:rsidRDefault="00165069" w:rsidP="004B3E8E">
      <w:pPr>
        <w:pStyle w:val="ListBullet3"/>
      </w:pPr>
      <w:r w:rsidRPr="00937491">
        <w:t xml:space="preserve">is the sequence of (possibly random) times between the arrival of customers to the </w:t>
      </w:r>
      <w:proofErr w:type="gramStart"/>
      <w:r w:rsidRPr="00937491">
        <w:t>system.</w:t>
      </w:r>
      <w:proofErr w:type="gramEnd"/>
    </w:p>
    <w:p w14:paraId="03256944" w14:textId="77777777" w:rsidR="00165069" w:rsidRDefault="00165069" w:rsidP="004B3E8E">
      <w:pPr>
        <w:pStyle w:val="ListBullet3"/>
      </w:pPr>
      <w:r w:rsidRPr="000F0227">
        <w:rPr>
          <w:position w:val="-12"/>
        </w:rPr>
        <w:object w:dxaOrig="440" w:dyaOrig="360" w14:anchorId="3681A507">
          <v:shape id="_x0000_i1070" type="#_x0000_t75" style="width:22pt;height:18pt" o:ole="">
            <v:imagedata r:id="rId109" o:title=""/>
          </v:shape>
          <o:OLEObject Type="Embed" ProgID="Equation.3" ShapeID="_x0000_i1070" DrawAspect="Content" ObjectID="_1552282022" r:id="rId117"/>
        </w:object>
      </w:r>
      <w:r w:rsidRPr="00FD5541">
        <w:t xml:space="preserve">is the sequence of (possibly random) service times of each successive </w:t>
      </w:r>
      <w:proofErr w:type="gramStart"/>
      <w:r w:rsidRPr="00FD5541">
        <w:t>customer.</w:t>
      </w:r>
      <w:proofErr w:type="gramEnd"/>
    </w:p>
    <w:p w14:paraId="4D4401D6" w14:textId="77777777" w:rsidR="00165069" w:rsidRPr="00FD5541" w:rsidRDefault="00165069" w:rsidP="004B3E8E">
      <w:pPr>
        <w:pStyle w:val="ListBullet3"/>
      </w:pPr>
      <w:r w:rsidRPr="000F0227">
        <w:rPr>
          <w:position w:val="-10"/>
        </w:rPr>
        <w:object w:dxaOrig="460" w:dyaOrig="340" w14:anchorId="26A4D30A">
          <v:shape id="_x0000_i1071" type="#_x0000_t75" style="width:23.35pt;height:17.35pt" o:ole="">
            <v:imagedata r:id="rId111" o:title=""/>
          </v:shape>
          <o:OLEObject Type="Embed" ProgID="Equation.3" ShapeID="_x0000_i1071" DrawAspect="Content" ObjectID="_1552282023" r:id="rId118"/>
        </w:object>
      </w:r>
      <w:r>
        <w:t xml:space="preserve">is the sequence of (possibly random) renege </w:t>
      </w:r>
      <w:proofErr w:type="gramStart"/>
      <w:r>
        <w:t>times</w:t>
      </w:r>
      <w:proofErr w:type="gramEnd"/>
      <w:r>
        <w:t xml:space="preserve"> </w:t>
      </w:r>
    </w:p>
    <w:p w14:paraId="4507480F" w14:textId="77777777" w:rsidR="00165069" w:rsidRDefault="00165069" w:rsidP="00165069">
      <w:pPr>
        <w:pStyle w:val="ListBold"/>
      </w:pPr>
      <w:r w:rsidRPr="005F5FA7">
        <w:t>States</w:t>
      </w:r>
    </w:p>
    <w:p w14:paraId="436445B6" w14:textId="77777777" w:rsidR="00165069" w:rsidRPr="004A1DF4" w:rsidRDefault="00165069" w:rsidP="004B3E8E">
      <w:pPr>
        <w:pStyle w:val="ListBullet3"/>
      </w:pPr>
      <w:r>
        <w:t>q</w:t>
      </w:r>
      <w:r w:rsidRPr="004A1DF4">
        <w:t xml:space="preserve"> is </w:t>
      </w:r>
      <w:proofErr w:type="spellStart"/>
      <w:r>
        <w:t>fifo</w:t>
      </w:r>
      <w:proofErr w:type="spellEnd"/>
      <w:r>
        <w:t xml:space="preserve"> container of the arrival times; initially it is empty.</w:t>
      </w:r>
    </w:p>
    <w:p w14:paraId="78D31DEC" w14:textId="77777777" w:rsidR="00165069" w:rsidRDefault="00165069" w:rsidP="004B3E8E">
      <w:pPr>
        <w:pStyle w:val="ListBullet3"/>
      </w:pPr>
      <w:r>
        <w:t xml:space="preserve">S is the total </w:t>
      </w:r>
      <w:r w:rsidRPr="00534275">
        <w:t>number</w:t>
      </w:r>
      <w:r>
        <w:t xml:space="preserve"> of </w:t>
      </w:r>
      <w:r w:rsidRPr="00937491">
        <w:t>available</w:t>
      </w:r>
      <w:r>
        <w:t xml:space="preserve"> servers (between 0 and </w:t>
      </w:r>
      <w:r w:rsidRPr="000C468A">
        <w:rPr>
          <w:i/>
        </w:rPr>
        <w:t>k</w:t>
      </w:r>
      <w:r>
        <w:t xml:space="preserve">).  The initial value is </w:t>
      </w:r>
      <w:r w:rsidRPr="000C468A">
        <w:rPr>
          <w:i/>
        </w:rPr>
        <w:t>k</w:t>
      </w:r>
      <w:r>
        <w:t>.</w:t>
      </w:r>
    </w:p>
    <w:p w14:paraId="562FD986" w14:textId="77777777" w:rsidR="00165069" w:rsidRDefault="00165069" w:rsidP="004B3E8E">
      <w:pPr>
        <w:pStyle w:val="ListBullet3"/>
      </w:pPr>
      <w:r>
        <w:t>N is the total number of customers who have arrived to the system (initially 0)</w:t>
      </w:r>
    </w:p>
    <w:p w14:paraId="04B8CE03" w14:textId="77777777" w:rsidR="00165069" w:rsidRDefault="00165069" w:rsidP="004B3E8E">
      <w:pPr>
        <w:pStyle w:val="ListBullet3"/>
      </w:pPr>
      <w:r>
        <w:t>R is the total number of customers who have reneged (initially 0).</w:t>
      </w:r>
    </w:p>
    <w:p w14:paraId="40C404E2" w14:textId="77777777" w:rsidR="00165069" w:rsidRDefault="00165069" w:rsidP="004B3E8E">
      <w:pPr>
        <w:pStyle w:val="ListBullet3"/>
      </w:pPr>
      <w:r>
        <w:t xml:space="preserve"> W is the time in the system for customers who are </w:t>
      </w:r>
      <w:proofErr w:type="gramStart"/>
      <w:r>
        <w:t>served(</w:t>
      </w:r>
      <w:proofErr w:type="gramEnd"/>
      <w:r>
        <w:t xml:space="preserve">initially </w:t>
      </w:r>
      <w:proofErr w:type="spellStart"/>
      <w:r>
        <w:t>NaN</w:t>
      </w:r>
      <w:proofErr w:type="spellEnd"/>
      <w:r>
        <w:t>)</w:t>
      </w:r>
    </w:p>
    <w:p w14:paraId="3AFC29FE" w14:textId="77777777" w:rsidR="00165069" w:rsidRDefault="00165069" w:rsidP="004B3E8E">
      <w:pPr>
        <w:pStyle w:val="ListBullet3"/>
      </w:pPr>
      <w:r w:rsidRPr="00B30289">
        <w:rPr>
          <w:position w:val="-12"/>
        </w:rPr>
        <w:object w:dxaOrig="340" w:dyaOrig="360" w14:anchorId="1C40E3C7">
          <v:shape id="_x0000_i1072" type="#_x0000_t75" style="width:17.35pt;height:18pt" o:ole="">
            <v:imagedata r:id="rId119" o:title=""/>
          </v:shape>
          <o:OLEObject Type="Embed" ProgID="Equation.3" ShapeID="_x0000_i1072" DrawAspect="Content" ObjectID="_1552282024" r:id="rId120"/>
        </w:object>
      </w:r>
      <w:r>
        <w:t xml:space="preserve">is the delay in queue for customers who are served (initially </w:t>
      </w:r>
      <w:proofErr w:type="spellStart"/>
      <w:proofErr w:type="gramStart"/>
      <w:r>
        <w:t>NaN</w:t>
      </w:r>
      <w:proofErr w:type="spellEnd"/>
      <w:r>
        <w:t>)</w:t>
      </w:r>
      <w:proofErr w:type="gramEnd"/>
    </w:p>
    <w:p w14:paraId="76E3D195" w14:textId="77777777" w:rsidR="00165069" w:rsidRDefault="00165069" w:rsidP="004B3E8E">
      <w:pPr>
        <w:pStyle w:val="ListBullet3"/>
      </w:pPr>
      <w:r w:rsidRPr="00B30289">
        <w:rPr>
          <w:position w:val="-10"/>
        </w:rPr>
        <w:object w:dxaOrig="360" w:dyaOrig="340" w14:anchorId="006F052A">
          <v:shape id="_x0000_i1073" type="#_x0000_t75" style="width:18pt;height:17.35pt" o:ole="">
            <v:imagedata r:id="rId121" o:title=""/>
          </v:shape>
          <o:OLEObject Type="Embed" ProgID="Equation.3" ShapeID="_x0000_i1073" DrawAspect="Content" ObjectID="_1552282025" r:id="rId122"/>
        </w:object>
      </w:r>
      <w:r>
        <w:t xml:space="preserve">is the delay in queue for customers who are served (initially </w:t>
      </w:r>
      <w:proofErr w:type="spellStart"/>
      <w:proofErr w:type="gramStart"/>
      <w:r>
        <w:t>NaN</w:t>
      </w:r>
      <w:proofErr w:type="spellEnd"/>
      <w:r>
        <w:t>)</w:t>
      </w:r>
      <w:proofErr w:type="gramEnd"/>
    </w:p>
    <w:p w14:paraId="1CEC38F1" w14:textId="77777777" w:rsidR="00165069" w:rsidRDefault="00165069" w:rsidP="00165069">
      <w:pPr>
        <w:pStyle w:val="ListBold"/>
      </w:pPr>
      <w:r>
        <w:lastRenderedPageBreak/>
        <w:t>Event Graph</w:t>
      </w:r>
    </w:p>
    <w:p w14:paraId="2D513A1D" w14:textId="77777777" w:rsidR="00165069" w:rsidRPr="002A60B8" w:rsidRDefault="00846D03" w:rsidP="00165069">
      <w:pPr>
        <w:pStyle w:val="FigureCentered"/>
      </w:pPr>
      <w:r>
        <w:rPr>
          <w:noProof/>
        </w:rPr>
        <w:drawing>
          <wp:inline distT="0" distB="0" distL="0" distR="0" wp14:anchorId="3E25D4C1" wp14:editId="4C5FC84E">
            <wp:extent cx="5943600" cy="32289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02F25BB" w14:textId="43635A13" w:rsidR="00165069" w:rsidRDefault="00165069" w:rsidP="00165069">
      <w:pPr>
        <w:pStyle w:val="Caption"/>
      </w:pPr>
      <w:r>
        <w:t xml:space="preserve">Figure </w:t>
      </w:r>
      <w:fldSimple w:instr=" STYLEREF 1 \s ">
        <w:r w:rsidR="00D12800">
          <w:rPr>
            <w:noProof/>
          </w:rPr>
          <w:t>4</w:t>
        </w:r>
      </w:fldSimple>
      <w:r w:rsidR="001C4598">
        <w:noBreakHyphen/>
      </w:r>
      <w:fldSimple w:instr=" SEQ Figure \* ARABIC \s 1 ">
        <w:r w:rsidR="00D12800">
          <w:rPr>
            <w:noProof/>
          </w:rPr>
          <w:t>12</w:t>
        </w:r>
      </w:fldSimple>
      <w:r>
        <w:t xml:space="preserve">. Multiple Server Queue with Customers </w:t>
      </w:r>
      <w:proofErr w:type="gramStart"/>
      <w:r>
        <w:t>who</w:t>
      </w:r>
      <w:proofErr w:type="gramEnd"/>
      <w:r>
        <w:t xml:space="preserve"> Renege</w:t>
      </w:r>
    </w:p>
    <w:p w14:paraId="4BC73D71" w14:textId="77777777" w:rsidR="00165069" w:rsidRPr="00DE2693" w:rsidRDefault="00165069" w:rsidP="00165069">
      <w:pPr>
        <w:pStyle w:val="BodyText"/>
      </w:pPr>
      <w:r>
        <w:t xml:space="preserve">As with the previous model with impatient customers, the proportion of customers who renege can be computed as R/N.  </w:t>
      </w:r>
      <w:r w:rsidR="00CC070F">
        <w:t xml:space="preserve">Note that </w:t>
      </w:r>
      <w:r>
        <w:t xml:space="preserve">the number of customers who have received service (or are receiving service) can be computed as N – R – </w:t>
      </w:r>
      <w:proofErr w:type="spellStart"/>
      <w:proofErr w:type="gramStart"/>
      <w:r>
        <w:t>q.size</w:t>
      </w:r>
      <w:proofErr w:type="spellEnd"/>
      <w:proofErr w:type="gramEnd"/>
      <w:r>
        <w:t>().</w:t>
      </w:r>
    </w:p>
    <w:p w14:paraId="358CEEF8" w14:textId="77777777" w:rsidR="00165069" w:rsidRDefault="00165069" w:rsidP="00165069">
      <w:pPr>
        <w:pStyle w:val="Heading2"/>
      </w:pPr>
      <w:bookmarkStart w:id="165" w:name="_Toc226281497"/>
      <w:bookmarkStart w:id="166" w:name="_Toc139597322"/>
      <w:bookmarkStart w:id="167" w:name="_Toc139597537"/>
      <w:bookmarkStart w:id="168" w:name="_Toc334109252"/>
      <w:r>
        <w:t>The Next Step</w:t>
      </w:r>
      <w:bookmarkEnd w:id="165"/>
      <w:bookmarkEnd w:id="166"/>
      <w:bookmarkEnd w:id="167"/>
      <w:bookmarkEnd w:id="168"/>
    </w:p>
    <w:p w14:paraId="7AB86E8A" w14:textId="77777777" w:rsidR="00165069" w:rsidRDefault="00165069" w:rsidP="00165069">
      <w:pPr>
        <w:pStyle w:val="BodyText"/>
      </w:pPr>
      <w:r>
        <w:t xml:space="preserve">Event Graphs are an intuitive and powerful way to conceptualize DES models as well as a methodology for creating them.  As models become more complex, the number of Events increases, and with it the number of nodes that are in the corresponding Event Graph.  At some point, the number of Events can </w:t>
      </w:r>
      <w:proofErr w:type="spellStart"/>
      <w:r>
        <w:t>be come</w:t>
      </w:r>
      <w:proofErr w:type="spellEnd"/>
      <w:r>
        <w:t xml:space="preserve"> so large that the advantages of Event Graphs begin to diminish.  In other words, there is a limit in the size of models that Event Graphs can continue to be an effective modeling tool.  Although it is quite possible to build large models using only the Event Graph concepts that have been presented so far, it turns out that there is a way to use Event Graph methodology to create modular simulation components.  Each component can be small and manageable, and these components can be connected to build much larger-scale models.</w:t>
      </w:r>
    </w:p>
    <w:p w14:paraId="1075AB28" w14:textId="77777777" w:rsidR="00165069" w:rsidRDefault="00165069" w:rsidP="00165069">
      <w:pPr>
        <w:pStyle w:val="BodyText"/>
        <w:sectPr w:rsidR="00165069" w:rsidSect="00165069">
          <w:footerReference w:type="default" r:id="rId124"/>
          <w:pgSz w:w="12240" w:h="15840"/>
          <w:pgMar w:top="1440" w:right="1440" w:bottom="1440" w:left="1440" w:header="720" w:footer="720" w:gutter="0"/>
          <w:pgNumType w:start="1" w:chapStyle="1"/>
          <w:cols w:space="720"/>
          <w:docGrid w:linePitch="360"/>
        </w:sectPr>
      </w:pPr>
      <w:r>
        <w:t xml:space="preserve">Thus, everything that has been presented so far can be utilized in a simulation component framework that is flexible, extensible, and </w:t>
      </w:r>
      <w:proofErr w:type="spellStart"/>
      <w:r>
        <w:t>scaleable</w:t>
      </w:r>
      <w:proofErr w:type="spellEnd"/>
    </w:p>
    <w:p w14:paraId="0D33DD4C" w14:textId="77777777" w:rsidR="00165069" w:rsidRDefault="00165069" w:rsidP="00165069">
      <w:pPr>
        <w:pStyle w:val="Heading1"/>
      </w:pPr>
      <w:bookmarkStart w:id="169" w:name="_Toc226281498"/>
      <w:bookmarkStart w:id="170" w:name="_Toc139597323"/>
      <w:bookmarkStart w:id="171" w:name="_Toc139597538"/>
      <w:bookmarkStart w:id="172" w:name="_Toc334109253"/>
      <w:r>
        <w:lastRenderedPageBreak/>
        <w:t>Event Graph Components</w:t>
      </w:r>
      <w:bookmarkEnd w:id="169"/>
      <w:bookmarkEnd w:id="170"/>
      <w:bookmarkEnd w:id="171"/>
      <w:bookmarkEnd w:id="172"/>
    </w:p>
    <w:p w14:paraId="19BD7631" w14:textId="77777777" w:rsidR="00165069" w:rsidRDefault="00165069" w:rsidP="00165069">
      <w:pPr>
        <w:pStyle w:val="BodyText"/>
      </w:pPr>
      <w:r>
        <w:t>Event Graph methodology as described in the previous section is an intuitive and effective way to design Discrete Event Simulation (DES) models.  However, as noted previously, if the entire model consists of a single Event Graph, large models – those with many Events - become difficult to understand and maintain.</w:t>
      </w:r>
    </w:p>
    <w:p w14:paraId="146BF784" w14:textId="77777777" w:rsidR="00165069" w:rsidRDefault="00165069" w:rsidP="00165069">
      <w:pPr>
        <w:pStyle w:val="BodyText"/>
      </w:pPr>
      <w:r>
        <w:t>One way that has been found to mitigate this problem is by defining Event Graph components.  An Event Graph component is simply an Event Graph “in miniature” – that is, an object that has its own parameters, state variables, and Events.  An Event Graph component is solely responsible for maintaining its own state variables, and is not at all responsible for the maintenance of any other component’s state variables.</w:t>
      </w:r>
    </w:p>
    <w:p w14:paraId="0D0341E5" w14:textId="77777777" w:rsidR="00165069" w:rsidRPr="0064547E" w:rsidRDefault="00165069" w:rsidP="00165069">
      <w:pPr>
        <w:pStyle w:val="Heading2"/>
      </w:pPr>
      <w:bookmarkStart w:id="173" w:name="_Toc226281499"/>
      <w:bookmarkStart w:id="174" w:name="_Toc139597324"/>
      <w:bookmarkStart w:id="175" w:name="_Toc139597539"/>
      <w:bookmarkStart w:id="176" w:name="_Toc334109254"/>
      <w:r w:rsidRPr="0064547E">
        <w:t>Event Graph Components</w:t>
      </w:r>
      <w:bookmarkEnd w:id="173"/>
      <w:bookmarkEnd w:id="174"/>
      <w:bookmarkEnd w:id="175"/>
      <w:bookmarkEnd w:id="176"/>
    </w:p>
    <w:p w14:paraId="5103B7D8" w14:textId="77777777" w:rsidR="00165069" w:rsidRPr="00EE53A5" w:rsidRDefault="00165069" w:rsidP="00165069">
      <w:pPr>
        <w:pStyle w:val="BodyText"/>
      </w:pPr>
      <w:r w:rsidRPr="00EE53A5">
        <w:t>An Event Graph component is simply a component whose description is given by an Event Graph model.  The description is a template for instances of the component, much like a class is a template for an object in object oriented programming. Thus, each Event Graph component encapsulates its own copies of parameters and of state varia</w:t>
      </w:r>
      <w:r>
        <w:t>bles.  However, all components s</w:t>
      </w:r>
      <w:r w:rsidRPr="00EE53A5">
        <w:t>hare a common Event List.</w:t>
      </w:r>
    </w:p>
    <w:p w14:paraId="16B0C884" w14:textId="77777777" w:rsidR="00165069" w:rsidRPr="00EE53A5" w:rsidRDefault="00165069" w:rsidP="00165069">
      <w:pPr>
        <w:pStyle w:val="BodyText"/>
      </w:pPr>
      <w:r w:rsidRPr="00EE53A5">
        <w:t>Thus, each Event Graph component will have its own values of parameters that will stay fixed throughout a simulation run.  Each component’s state variables will star the run at given initial conditions, defined by the component, and as the run unfolds, have its own state transitions that apply only to its state variables.  Even if two components are instances of the same Event Graph, they may have different parameters and the values of their state variables at any point in time depend only on those initial conditions and the Events that have occurred in that component only.</w:t>
      </w:r>
    </w:p>
    <w:p w14:paraId="17092AC6" w14:textId="77777777" w:rsidR="00165069" w:rsidRDefault="00165069" w:rsidP="00165069">
      <w:pPr>
        <w:pStyle w:val="BodyText"/>
      </w:pPr>
      <w:r w:rsidRPr="00EE53A5">
        <w:t xml:space="preserve">Since all components share a common Event List, the Event List needs to be able to keep track of which Event was scheduled by which component.  </w:t>
      </w:r>
      <w:proofErr w:type="gramStart"/>
      <w:r w:rsidRPr="00EE53A5">
        <w:t>However</w:t>
      </w:r>
      <w:proofErr w:type="gramEnd"/>
      <w:r w:rsidRPr="00EE53A5">
        <w:t xml:space="preserve"> this is done, whenever an Event occurs, the state transition for that Event is performed by the component that scheduled the Event.  That is, the state transition is applied to the values of the state variables in the component that scheduled the Event only – no other components are </w:t>
      </w:r>
      <w:r w:rsidRPr="00EE53A5">
        <w:rPr>
          <w:i/>
        </w:rPr>
        <w:t>directly</w:t>
      </w:r>
      <w:r w:rsidRPr="00EE53A5">
        <w:t xml:space="preserve"> affected by the Event’s occurrence.  </w:t>
      </w:r>
    </w:p>
    <w:p w14:paraId="55BAB7F5" w14:textId="77777777" w:rsidR="00165069" w:rsidRPr="00EE53A5" w:rsidRDefault="00165069" w:rsidP="00165069">
      <w:pPr>
        <w:pStyle w:val="BodyText"/>
      </w:pPr>
      <w:r>
        <w:t xml:space="preserve">However, for a DES model to have interesting and useful behavior, the components do need to have some kind of interaction.  That interaction is provided by the </w:t>
      </w:r>
      <w:proofErr w:type="spellStart"/>
      <w:r>
        <w:t>SimEventListener</w:t>
      </w:r>
      <w:proofErr w:type="spellEnd"/>
      <w:r>
        <w:t xml:space="preserve"> pattern and its relative the Adapter pattern, which are now discussed.</w:t>
      </w:r>
    </w:p>
    <w:p w14:paraId="77301D86" w14:textId="77777777" w:rsidR="00165069" w:rsidRDefault="00165069" w:rsidP="00165069">
      <w:pPr>
        <w:pStyle w:val="Heading2"/>
      </w:pPr>
      <w:bookmarkStart w:id="177" w:name="_Toc226281500"/>
      <w:bookmarkStart w:id="178" w:name="_Toc139597325"/>
      <w:bookmarkStart w:id="179" w:name="_Toc139597540"/>
      <w:bookmarkStart w:id="180" w:name="_Toc334109255"/>
      <w:proofErr w:type="spellStart"/>
      <w:r w:rsidRPr="0064547E">
        <w:t>SimEventListener</w:t>
      </w:r>
      <w:proofErr w:type="spellEnd"/>
      <w:r w:rsidRPr="0064547E">
        <w:t xml:space="preserve"> Pattern</w:t>
      </w:r>
      <w:bookmarkEnd w:id="177"/>
      <w:bookmarkEnd w:id="178"/>
      <w:bookmarkEnd w:id="179"/>
      <w:bookmarkEnd w:id="180"/>
    </w:p>
    <w:p w14:paraId="0BE990A0" w14:textId="77777777" w:rsidR="00165069" w:rsidRDefault="00165069" w:rsidP="00165069">
      <w:pPr>
        <w:pStyle w:val="BodyText"/>
      </w:pPr>
      <w:r>
        <w:t xml:space="preserve">The </w:t>
      </w:r>
      <w:proofErr w:type="spellStart"/>
      <w:r>
        <w:t>SimEventListener</w:t>
      </w:r>
      <w:proofErr w:type="spellEnd"/>
      <w:r>
        <w:t xml:space="preserve"> pattern is the primary mechanism by which Events in one simulation component can affect the state of another.  A key element (and advantage) of simulation components is the fact that only Events for that component can make changes to its state.  Thus, the only way for an external component to effect a change in state is for it to somehow cause an Event to be executed.</w:t>
      </w:r>
    </w:p>
    <w:p w14:paraId="1A5DEFD1" w14:textId="77777777" w:rsidR="00165069" w:rsidRDefault="00165069" w:rsidP="00165069">
      <w:pPr>
        <w:pStyle w:val="BodyText"/>
      </w:pPr>
      <w:proofErr w:type="spellStart"/>
      <w:r>
        <w:t>SimEventListening</w:t>
      </w:r>
      <w:proofErr w:type="spellEnd"/>
      <w:r>
        <w:t xml:space="preserve"> works as follows.  One simulation component shows “interest” in another’s Events by explicitly being registered as a </w:t>
      </w:r>
      <w:proofErr w:type="spellStart"/>
      <w:r>
        <w:t>SimEventListener</w:t>
      </w:r>
      <w:proofErr w:type="spellEnd"/>
      <w:r>
        <w:t xml:space="preserve"> to it.  This relationship is shown in </w:t>
      </w:r>
      <w:r>
        <w:fldChar w:fldCharType="begin"/>
      </w:r>
      <w:r>
        <w:instrText xml:space="preserve"> REF _Ref219547972 \h </w:instrText>
      </w:r>
      <w:r>
        <w:fldChar w:fldCharType="separate"/>
      </w:r>
      <w:r w:rsidR="00D12800">
        <w:t xml:space="preserve">Figure </w:t>
      </w:r>
      <w:r w:rsidR="00D12800">
        <w:rPr>
          <w:noProof/>
        </w:rPr>
        <w:t>5</w:t>
      </w:r>
      <w:r w:rsidR="00D12800">
        <w:noBreakHyphen/>
      </w:r>
      <w:r w:rsidR="00D12800">
        <w:rPr>
          <w:noProof/>
        </w:rPr>
        <w:t>1</w:t>
      </w:r>
      <w:r>
        <w:fldChar w:fldCharType="end"/>
      </w:r>
      <w:r>
        <w:t>.</w:t>
      </w:r>
    </w:p>
    <w:p w14:paraId="20C5E66A" w14:textId="77777777" w:rsidR="00165069" w:rsidRDefault="00846D03" w:rsidP="00165069">
      <w:pPr>
        <w:pStyle w:val="FigureCentered"/>
      </w:pPr>
      <w:r>
        <w:rPr>
          <w:noProof/>
        </w:rPr>
        <w:lastRenderedPageBreak/>
        <w:drawing>
          <wp:inline distT="0" distB="0" distL="0" distR="0" wp14:anchorId="119435A0" wp14:editId="7DD9F411">
            <wp:extent cx="2771775" cy="942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71775" cy="942975"/>
                    </a:xfrm>
                    <a:prstGeom prst="rect">
                      <a:avLst/>
                    </a:prstGeom>
                    <a:noFill/>
                    <a:ln>
                      <a:noFill/>
                    </a:ln>
                  </pic:spPr>
                </pic:pic>
              </a:graphicData>
            </a:graphic>
          </wp:inline>
        </w:drawing>
      </w:r>
    </w:p>
    <w:p w14:paraId="632540E7" w14:textId="390110C5" w:rsidR="00165069" w:rsidRDefault="00165069" w:rsidP="00165069">
      <w:pPr>
        <w:pStyle w:val="Caption"/>
      </w:pPr>
      <w:bookmarkStart w:id="181" w:name="_Ref219547972"/>
      <w:r>
        <w:t xml:space="preserve">Figure </w:t>
      </w:r>
      <w:fldSimple w:instr=" STYLEREF 1 \s ">
        <w:r w:rsidR="00D12800">
          <w:rPr>
            <w:noProof/>
          </w:rPr>
          <w:t>5</w:t>
        </w:r>
      </w:fldSimple>
      <w:r w:rsidR="001C4598">
        <w:noBreakHyphen/>
      </w:r>
      <w:fldSimple w:instr=" SEQ Figure \* ARABIC \s 1 ">
        <w:r w:rsidR="00D12800">
          <w:rPr>
            <w:noProof/>
          </w:rPr>
          <w:t>1</w:t>
        </w:r>
      </w:fldSimple>
      <w:bookmarkEnd w:id="181"/>
      <w:r>
        <w:t xml:space="preserve">. </w:t>
      </w:r>
      <w:proofErr w:type="spellStart"/>
      <w:r>
        <w:t>SimEventListener</w:t>
      </w:r>
      <w:proofErr w:type="spellEnd"/>
      <w:r>
        <w:t xml:space="preserve"> Relationship: Component Listener “Hears” all of Component Source’s Events</w:t>
      </w:r>
    </w:p>
    <w:p w14:paraId="2737DA4D" w14:textId="77777777" w:rsidR="00165069" w:rsidRDefault="00165069" w:rsidP="00165069">
      <w:pPr>
        <w:pStyle w:val="BodyText"/>
      </w:pPr>
      <w:r>
        <w:t xml:space="preserve">If there is a listener relationship as in </w:t>
      </w:r>
      <w:r>
        <w:fldChar w:fldCharType="begin"/>
      </w:r>
      <w:r>
        <w:instrText xml:space="preserve"> REF _Ref219547972 \h </w:instrText>
      </w:r>
      <w:r>
        <w:fldChar w:fldCharType="separate"/>
      </w:r>
      <w:r w:rsidR="00D12800">
        <w:t xml:space="preserve">Figure </w:t>
      </w:r>
      <w:r w:rsidR="00D12800">
        <w:rPr>
          <w:noProof/>
        </w:rPr>
        <w:t>5</w:t>
      </w:r>
      <w:r w:rsidR="00D12800">
        <w:noBreakHyphen/>
      </w:r>
      <w:r w:rsidR="00D12800">
        <w:rPr>
          <w:noProof/>
        </w:rPr>
        <w:t>1</w:t>
      </w:r>
      <w:r>
        <w:fldChar w:fldCharType="end"/>
      </w:r>
      <w:r>
        <w:t>, then w</w:t>
      </w:r>
      <w:r w:rsidRPr="00B91791">
        <w:t xml:space="preserve">henever an Event from Source occurs, then after it has executed its state transitions and scheduled Events, the Event is sent to Listener.  If Listener has an Event that is identical (in both name and signature) to the one it “hears” then it processes that Event as if it had scheduled it. </w:t>
      </w:r>
      <w:r>
        <w:t xml:space="preserve">That is, whatever state transitions and scheduling are defined for the listening component are executed.  The only difference is that the listening component does </w:t>
      </w:r>
      <w:r w:rsidRPr="009B6A49">
        <w:rPr>
          <w:i/>
        </w:rPr>
        <w:t>not</w:t>
      </w:r>
      <w:r>
        <w:t xml:space="preserve"> re-dispatch heard Events to its listeners, if it has any.</w:t>
      </w:r>
    </w:p>
    <w:p w14:paraId="24BE8388" w14:textId="77777777" w:rsidR="00165069" w:rsidRDefault="00165069" w:rsidP="00165069">
      <w:pPr>
        <w:pStyle w:val="BodyText"/>
      </w:pPr>
      <w:r>
        <w:t xml:space="preserve">The one exception to </w:t>
      </w:r>
      <w:proofErr w:type="spellStart"/>
      <w:r>
        <w:t>SimEventListener</w:t>
      </w:r>
      <w:proofErr w:type="spellEnd"/>
      <w:r>
        <w:t xml:space="preserve"> is the </w:t>
      </w:r>
      <w:r w:rsidRPr="00F23CB4">
        <w:rPr>
          <w:rStyle w:val="Event"/>
        </w:rPr>
        <w:t>Run</w:t>
      </w:r>
      <w:r>
        <w:t xml:space="preserve"> Event, which is not dispatched to </w:t>
      </w:r>
      <w:proofErr w:type="spellStart"/>
      <w:r>
        <w:t>SimEventListeners</w:t>
      </w:r>
      <w:proofErr w:type="spellEnd"/>
      <w:r>
        <w:t xml:space="preserve"> when it is processed.  That is because each component is expected to have its own </w:t>
      </w:r>
      <w:r w:rsidRPr="00024D93">
        <w:rPr>
          <w:rStyle w:val="Event"/>
        </w:rPr>
        <w:t>Run</w:t>
      </w:r>
      <w:r>
        <w:t xml:space="preserve"> Event that is processed once (and only once) per simulation run.  </w:t>
      </w:r>
      <w:proofErr w:type="gramStart"/>
      <w:r>
        <w:t>Thus</w:t>
      </w:r>
      <w:proofErr w:type="gramEnd"/>
      <w:r>
        <w:t xml:space="preserve"> there is no need for it to be heard by any other components, since theirs will be processed anyway.</w:t>
      </w:r>
    </w:p>
    <w:p w14:paraId="3BC8BDCA" w14:textId="77777777" w:rsidR="00165069" w:rsidRDefault="00165069" w:rsidP="00165069">
      <w:pPr>
        <w:pStyle w:val="BodyText"/>
      </w:pPr>
      <w:r>
        <w:t>There is no theoretical limit to how many Listeners are connected to a given Event Graph component, nor is there a theoretical limit to how many Event Graph components a given one can listen to itself.  The only limitations have to do with implementation, since each connection takes up space in a finite computer.  Since a reasonable implementation involves very little space, and since computer memory is currently large and increasing, even this implementation constraint is not likely to be an issue.</w:t>
      </w:r>
    </w:p>
    <w:p w14:paraId="1F25CFDE" w14:textId="77777777" w:rsidR="00165069" w:rsidRDefault="00165069" w:rsidP="00165069">
      <w:pPr>
        <w:pStyle w:val="BodyText"/>
      </w:pPr>
      <w:r>
        <w:t xml:space="preserve">Because listening is the key manner in which components interact with each other, this has been called the “LEGO Component Framework,” where LEGO stands for </w:t>
      </w:r>
      <w:r w:rsidRPr="00DE028D">
        <w:rPr>
          <w:b/>
        </w:rPr>
        <w:t>L</w:t>
      </w:r>
      <w:r>
        <w:t xml:space="preserve">istener </w:t>
      </w:r>
      <w:r w:rsidRPr="00DE028D">
        <w:rPr>
          <w:b/>
        </w:rPr>
        <w:t>E</w:t>
      </w:r>
      <w:r>
        <w:t xml:space="preserve">vent </w:t>
      </w:r>
      <w:r w:rsidRPr="00DE028D">
        <w:rPr>
          <w:b/>
        </w:rPr>
        <w:t>G</w:t>
      </w:r>
      <w:r>
        <w:t xml:space="preserve">raph </w:t>
      </w:r>
      <w:r w:rsidRPr="00DE028D">
        <w:rPr>
          <w:b/>
        </w:rPr>
        <w:t>O</w:t>
      </w:r>
      <w:r>
        <w:t>bjects.</w:t>
      </w:r>
    </w:p>
    <w:p w14:paraId="08A43731" w14:textId="77777777" w:rsidR="00165069" w:rsidRDefault="00165069" w:rsidP="00165069">
      <w:pPr>
        <w:pStyle w:val="Heading3"/>
      </w:pPr>
      <w:bookmarkStart w:id="182" w:name="_Toc226281501"/>
      <w:bookmarkStart w:id="183" w:name="_Toc139597326"/>
      <w:bookmarkStart w:id="184" w:name="_Toc139597541"/>
      <w:bookmarkStart w:id="185" w:name="_Toc334109256"/>
      <w:r>
        <w:t>Examples</w:t>
      </w:r>
      <w:bookmarkEnd w:id="182"/>
      <w:bookmarkEnd w:id="183"/>
      <w:bookmarkEnd w:id="184"/>
      <w:bookmarkEnd w:id="185"/>
    </w:p>
    <w:p w14:paraId="1EE6077A" w14:textId="77777777" w:rsidR="00165069" w:rsidRDefault="00165069" w:rsidP="00165069">
      <w:pPr>
        <w:pStyle w:val="Heading4NoNumber"/>
      </w:pPr>
      <w:proofErr w:type="spellStart"/>
      <w:r>
        <w:t>ArrivalProcess</w:t>
      </w:r>
      <w:proofErr w:type="spellEnd"/>
    </w:p>
    <w:p w14:paraId="79B9A164" w14:textId="77777777" w:rsidR="00165069" w:rsidRDefault="00165069" w:rsidP="00165069">
      <w:pPr>
        <w:pStyle w:val="BodyText"/>
      </w:pPr>
      <w:r>
        <w:t xml:space="preserve">The Arrival Process Event Graph can be thought of as a component as well as a stand-alone DES model.  As a stand-alone model, it is not very interesting.  However, the same pattern of a self-scheduling Event with a random delay has been observed in a number of DES models.  Viewing the </w:t>
      </w:r>
      <w:proofErr w:type="spellStart"/>
      <w:r>
        <w:t>ArrivalProcess</w:t>
      </w:r>
      <w:proofErr w:type="spellEnd"/>
      <w:r>
        <w:t xml:space="preserve"> as a component simply means that whenever this functionality is needed in a model, henceforth the approach will be to instantiate an </w:t>
      </w:r>
      <w:proofErr w:type="spellStart"/>
      <w:r>
        <w:t>ArrivalProcess</w:t>
      </w:r>
      <w:proofErr w:type="spellEnd"/>
      <w:r>
        <w:t xml:space="preserve"> and have other components listen to it.</w:t>
      </w:r>
    </w:p>
    <w:p w14:paraId="617183DE" w14:textId="77777777" w:rsidR="00165069" w:rsidRDefault="00165069" w:rsidP="00165069">
      <w:pPr>
        <w:pStyle w:val="BodyText"/>
      </w:pPr>
      <w:r>
        <w:t xml:space="preserve">The </w:t>
      </w:r>
      <w:proofErr w:type="spellStart"/>
      <w:r>
        <w:t>ArrivalProcess</w:t>
      </w:r>
      <w:proofErr w:type="spellEnd"/>
      <w:r>
        <w:t xml:space="preserve"> Event Graph as a component is shown in </w:t>
      </w:r>
      <w:r>
        <w:fldChar w:fldCharType="begin"/>
      </w:r>
      <w:r>
        <w:instrText xml:space="preserve"> REF _Ref219800016 \h </w:instrText>
      </w:r>
      <w:r>
        <w:fldChar w:fldCharType="separate"/>
      </w:r>
      <w:r w:rsidR="00D12800">
        <w:t xml:space="preserve">Figure </w:t>
      </w:r>
      <w:r w:rsidR="00D12800">
        <w:rPr>
          <w:noProof/>
        </w:rPr>
        <w:t>5</w:t>
      </w:r>
      <w:r w:rsidR="00D12800">
        <w:noBreakHyphen/>
      </w:r>
      <w:r w:rsidR="00D12800">
        <w:rPr>
          <w:noProof/>
        </w:rPr>
        <w:t>2</w:t>
      </w:r>
      <w:r>
        <w:fldChar w:fldCharType="end"/>
      </w:r>
      <w:r>
        <w:t xml:space="preserve">.  The only difference appears to be the fact that it now has a box drawn around it. </w:t>
      </w:r>
    </w:p>
    <w:p w14:paraId="5ADCD64E" w14:textId="77777777" w:rsidR="00165069" w:rsidRDefault="00846D03" w:rsidP="00165069">
      <w:pPr>
        <w:pStyle w:val="FigureCentered"/>
      </w:pPr>
      <w:r>
        <w:rPr>
          <w:noProof/>
        </w:rPr>
        <w:lastRenderedPageBreak/>
        <w:drawing>
          <wp:inline distT="0" distB="0" distL="0" distR="0" wp14:anchorId="2D75322E" wp14:editId="0412C7E3">
            <wp:extent cx="3000375" cy="1943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00375" cy="1943100"/>
                    </a:xfrm>
                    <a:prstGeom prst="rect">
                      <a:avLst/>
                    </a:prstGeom>
                    <a:noFill/>
                    <a:ln>
                      <a:noFill/>
                    </a:ln>
                  </pic:spPr>
                </pic:pic>
              </a:graphicData>
            </a:graphic>
          </wp:inline>
        </w:drawing>
      </w:r>
    </w:p>
    <w:p w14:paraId="6516556F" w14:textId="003DD50E" w:rsidR="00165069" w:rsidRPr="003A5269" w:rsidRDefault="00165069" w:rsidP="00165069">
      <w:pPr>
        <w:pStyle w:val="Caption"/>
      </w:pPr>
      <w:bookmarkStart w:id="186" w:name="_Ref219800016"/>
      <w:r>
        <w:t xml:space="preserve">Figure </w:t>
      </w:r>
      <w:fldSimple w:instr=" STYLEREF 1 \s ">
        <w:r w:rsidR="00D12800">
          <w:rPr>
            <w:noProof/>
          </w:rPr>
          <w:t>5</w:t>
        </w:r>
      </w:fldSimple>
      <w:r w:rsidR="001C4598">
        <w:noBreakHyphen/>
      </w:r>
      <w:fldSimple w:instr=" SEQ Figure \* ARABIC \s 1 ">
        <w:r w:rsidR="00D12800">
          <w:rPr>
            <w:noProof/>
          </w:rPr>
          <w:t>2</w:t>
        </w:r>
      </w:fldSimple>
      <w:bookmarkEnd w:id="186"/>
      <w:r>
        <w:t>. Arrival Process as Event Graph Component</w:t>
      </w:r>
    </w:p>
    <w:p w14:paraId="24D88121" w14:textId="77777777" w:rsidR="00165069" w:rsidRDefault="00165069" w:rsidP="00165069">
      <w:pPr>
        <w:pStyle w:val="Heading4NoNumber"/>
      </w:pPr>
      <w:proofErr w:type="spellStart"/>
      <w:r>
        <w:t>SimpleServer</w:t>
      </w:r>
      <w:proofErr w:type="spellEnd"/>
      <w:r>
        <w:t xml:space="preserve"> Component</w:t>
      </w:r>
    </w:p>
    <w:p w14:paraId="20DEA7DB" w14:textId="77777777" w:rsidR="00165069" w:rsidRDefault="00165069" w:rsidP="00165069">
      <w:pPr>
        <w:pStyle w:val="BodyText"/>
      </w:pPr>
      <w:r>
        <w:t xml:space="preserve">The model of the multiple server queue described previously is one example of where there was an “embedded” </w:t>
      </w:r>
      <w:proofErr w:type="spellStart"/>
      <w:r>
        <w:t>ArrivalProcess</w:t>
      </w:r>
      <w:proofErr w:type="spellEnd"/>
      <w:r>
        <w:t xml:space="preserve"> in an otherwise monolithic model.  With </w:t>
      </w:r>
      <w:proofErr w:type="spellStart"/>
      <w:r>
        <w:t>SimEventListening</w:t>
      </w:r>
      <w:proofErr w:type="spellEnd"/>
      <w:r>
        <w:t xml:space="preserve"> at our disposal, that aspect can be removed from the model, and what is left is just the portion that models the server logic.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shows what the resulting Event Graph component looks like when this is done.</w:t>
      </w:r>
    </w:p>
    <w:p w14:paraId="18DA405F" w14:textId="77777777" w:rsidR="00165069" w:rsidRPr="00AD4C03" w:rsidRDefault="00165069" w:rsidP="00165069">
      <w:pPr>
        <w:pStyle w:val="BodyText"/>
      </w:pPr>
    </w:p>
    <w:p w14:paraId="07E43EC1" w14:textId="77777777" w:rsidR="00165069" w:rsidRDefault="00846D03" w:rsidP="00165069">
      <w:pPr>
        <w:pStyle w:val="FigureCentered"/>
      </w:pPr>
      <w:r>
        <w:rPr>
          <w:noProof/>
        </w:rPr>
        <w:drawing>
          <wp:inline distT="0" distB="0" distL="0" distR="0" wp14:anchorId="5F8AF347" wp14:editId="70A3E440">
            <wp:extent cx="5867400" cy="3019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67400" cy="3019425"/>
                    </a:xfrm>
                    <a:prstGeom prst="rect">
                      <a:avLst/>
                    </a:prstGeom>
                    <a:noFill/>
                    <a:ln>
                      <a:noFill/>
                    </a:ln>
                  </pic:spPr>
                </pic:pic>
              </a:graphicData>
            </a:graphic>
          </wp:inline>
        </w:drawing>
      </w:r>
    </w:p>
    <w:p w14:paraId="5A48151B" w14:textId="1AE7EA0D" w:rsidR="00165069" w:rsidRDefault="00165069" w:rsidP="00165069">
      <w:pPr>
        <w:pStyle w:val="Caption"/>
      </w:pPr>
      <w:bookmarkStart w:id="187" w:name="_Ref219800199"/>
      <w:r>
        <w:t xml:space="preserve">Figure </w:t>
      </w:r>
      <w:fldSimple w:instr=" STYLEREF 1 \s ">
        <w:r w:rsidR="00D12800">
          <w:rPr>
            <w:noProof/>
          </w:rPr>
          <w:t>5</w:t>
        </w:r>
      </w:fldSimple>
      <w:r w:rsidR="001C4598">
        <w:noBreakHyphen/>
      </w:r>
      <w:fldSimple w:instr=" SEQ Figure \* ARABIC \s 1 ">
        <w:r w:rsidR="00D12800">
          <w:rPr>
            <w:noProof/>
          </w:rPr>
          <w:t>3</w:t>
        </w:r>
      </w:fldSimple>
      <w:bookmarkEnd w:id="187"/>
      <w:r>
        <w:t xml:space="preserve">. </w:t>
      </w:r>
      <w:proofErr w:type="spellStart"/>
      <w:r>
        <w:t>SimpleServer</w:t>
      </w:r>
      <w:proofErr w:type="spellEnd"/>
      <w:r>
        <w:t xml:space="preserve"> Component</w:t>
      </w:r>
    </w:p>
    <w:p w14:paraId="1A5E7FFB" w14:textId="77777777" w:rsidR="00165069" w:rsidRDefault="00165069" w:rsidP="00165069">
      <w:pPr>
        <w:pStyle w:val="BodyText"/>
      </w:pPr>
      <w:r>
        <w:t xml:space="preserve">Notice in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that the Run event does not schedule any Events, but simply initializes the three state variables.  This means that the </w:t>
      </w:r>
      <w:proofErr w:type="spellStart"/>
      <w:r>
        <w:t>SimpleServer</w:t>
      </w:r>
      <w:proofErr w:type="spellEnd"/>
      <w:r>
        <w:t xml:space="preserve"> component is not a complete model, and cannot produce anything meaningful by itself.  It relies on some external Event Graph component to provide the Arrival Events that will cause its state transitions and other Events to be executed.</w:t>
      </w:r>
    </w:p>
    <w:p w14:paraId="36608B7D" w14:textId="77777777" w:rsidR="00165069" w:rsidRDefault="00165069" w:rsidP="00165069">
      <w:pPr>
        <w:pStyle w:val="BodyText"/>
      </w:pPr>
      <w:r>
        <w:lastRenderedPageBreak/>
        <w:t xml:space="preserve">One way to do this is to have an </w:t>
      </w:r>
      <w:proofErr w:type="spellStart"/>
      <w:r>
        <w:t>ArrivalProcess</w:t>
      </w:r>
      <w:proofErr w:type="spellEnd"/>
      <w:r>
        <w:t xml:space="preserve"> that generates the </w:t>
      </w:r>
      <w:r w:rsidRPr="00444F04">
        <w:rPr>
          <w:rStyle w:val="Event"/>
        </w:rPr>
        <w:t>Arrival</w:t>
      </w:r>
      <w:r>
        <w:t xml:space="preserve"> events and have an instance of the </w:t>
      </w:r>
      <w:proofErr w:type="spellStart"/>
      <w:r>
        <w:t>SimpleServer</w:t>
      </w:r>
      <w:proofErr w:type="spellEnd"/>
      <w:r>
        <w:t xml:space="preserve"> component listen to it.  This is shown in </w:t>
      </w:r>
      <w:r>
        <w:fldChar w:fldCharType="begin"/>
      </w:r>
      <w:r>
        <w:instrText xml:space="preserve"> REF _Ref219800668 \h </w:instrText>
      </w:r>
      <w:r>
        <w:fldChar w:fldCharType="separate"/>
      </w:r>
      <w:r w:rsidR="00D12800">
        <w:t xml:space="preserve">Figure </w:t>
      </w:r>
      <w:r w:rsidR="00D12800">
        <w:rPr>
          <w:noProof/>
        </w:rPr>
        <w:t>5</w:t>
      </w:r>
      <w:r w:rsidR="00D12800">
        <w:noBreakHyphen/>
      </w:r>
      <w:r w:rsidR="00D12800">
        <w:rPr>
          <w:noProof/>
        </w:rPr>
        <w:t>4</w:t>
      </w:r>
      <w:r>
        <w:fldChar w:fldCharType="end"/>
      </w:r>
      <w:r>
        <w:t xml:space="preserve">.  </w:t>
      </w:r>
    </w:p>
    <w:p w14:paraId="30D402F1" w14:textId="77777777" w:rsidR="00165069" w:rsidRDefault="00846D03" w:rsidP="00165069">
      <w:pPr>
        <w:pStyle w:val="FigureCentered"/>
      </w:pPr>
      <w:r>
        <w:rPr>
          <w:noProof/>
        </w:rPr>
        <w:drawing>
          <wp:inline distT="0" distB="0" distL="0" distR="0" wp14:anchorId="5A7855F2" wp14:editId="558617EE">
            <wp:extent cx="4572000" cy="461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4619625"/>
                    </a:xfrm>
                    <a:prstGeom prst="rect">
                      <a:avLst/>
                    </a:prstGeom>
                    <a:noFill/>
                    <a:ln>
                      <a:noFill/>
                    </a:ln>
                  </pic:spPr>
                </pic:pic>
              </a:graphicData>
            </a:graphic>
          </wp:inline>
        </w:drawing>
      </w:r>
    </w:p>
    <w:p w14:paraId="5081AACC" w14:textId="36F076BC" w:rsidR="00165069" w:rsidRPr="00CC6EDF" w:rsidRDefault="00165069" w:rsidP="00165069">
      <w:pPr>
        <w:pStyle w:val="Caption"/>
      </w:pPr>
      <w:bookmarkStart w:id="188" w:name="_Ref219800668"/>
      <w:r>
        <w:t xml:space="preserve">Figure </w:t>
      </w:r>
      <w:fldSimple w:instr=" STYLEREF 1 \s ">
        <w:r w:rsidR="00D12800">
          <w:rPr>
            <w:noProof/>
          </w:rPr>
          <w:t>5</w:t>
        </w:r>
      </w:fldSimple>
      <w:r w:rsidR="001C4598">
        <w:noBreakHyphen/>
      </w:r>
      <w:fldSimple w:instr=" SEQ Figure \* ARABIC \s 1 ">
        <w:r w:rsidR="00D12800">
          <w:rPr>
            <w:noProof/>
          </w:rPr>
          <w:t>4</w:t>
        </w:r>
      </w:fldSimple>
      <w:bookmarkEnd w:id="188"/>
      <w:r>
        <w:t>. Multiple Server Queue with Components</w:t>
      </w:r>
    </w:p>
    <w:p w14:paraId="19822662" w14:textId="77777777" w:rsidR="00165069" w:rsidRPr="00E84B10" w:rsidRDefault="00165069" w:rsidP="00165069">
      <w:pPr>
        <w:pStyle w:val="FigureCentered"/>
      </w:pPr>
    </w:p>
    <w:p w14:paraId="31074203" w14:textId="77777777" w:rsidR="00165069" w:rsidRDefault="00165069" w:rsidP="00165069">
      <w:pPr>
        <w:pStyle w:val="Heading4NoNumber"/>
      </w:pPr>
      <w:r>
        <w:t>Tandem Queue</w:t>
      </w:r>
    </w:p>
    <w:p w14:paraId="7E7C40B5" w14:textId="77777777" w:rsidR="00165069" w:rsidRPr="00945FC0" w:rsidRDefault="00165069" w:rsidP="00165069">
      <w:pPr>
        <w:pStyle w:val="BodyText"/>
      </w:pPr>
      <w:r>
        <w:t xml:space="preserve">Recall that to model the tandem queue in a monolithic manner required duplicating definitions of state variables and Events.  A more parsimonious approach utilizes the fact that the primary functionality in the </w:t>
      </w:r>
      <w:proofErr w:type="spellStart"/>
      <w:r>
        <w:t>SimpleServer</w:t>
      </w:r>
      <w:proofErr w:type="spellEnd"/>
      <w:r>
        <w:t xml:space="preserve"> component is simply duplicated, and so using two instances of it should suffice.</w:t>
      </w:r>
    </w:p>
    <w:p w14:paraId="7FCB54DD" w14:textId="77777777" w:rsidR="00165069" w:rsidRDefault="00846D03" w:rsidP="00165069">
      <w:pPr>
        <w:pStyle w:val="FigureCentered"/>
      </w:pPr>
      <w:r>
        <w:rPr>
          <w:noProof/>
        </w:rPr>
        <w:drawing>
          <wp:inline distT="0" distB="0" distL="0" distR="0" wp14:anchorId="1450D856" wp14:editId="7C880AAB">
            <wp:extent cx="5572125" cy="1085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72125" cy="1085850"/>
                    </a:xfrm>
                    <a:prstGeom prst="rect">
                      <a:avLst/>
                    </a:prstGeom>
                    <a:noFill/>
                    <a:ln>
                      <a:noFill/>
                    </a:ln>
                  </pic:spPr>
                </pic:pic>
              </a:graphicData>
            </a:graphic>
          </wp:inline>
        </w:drawing>
      </w:r>
    </w:p>
    <w:p w14:paraId="36839EE4" w14:textId="53A66980" w:rsidR="00165069" w:rsidRDefault="00165069" w:rsidP="00165069">
      <w:pPr>
        <w:pStyle w:val="Caption"/>
      </w:pPr>
      <w:bookmarkStart w:id="189" w:name="_Ref219801568"/>
      <w:r>
        <w:t xml:space="preserve">Figure </w:t>
      </w:r>
      <w:fldSimple w:instr=" STYLEREF 1 \s ">
        <w:r w:rsidR="00D12800">
          <w:rPr>
            <w:noProof/>
          </w:rPr>
          <w:t>5</w:t>
        </w:r>
      </w:fldSimple>
      <w:r w:rsidR="001C4598">
        <w:noBreakHyphen/>
      </w:r>
      <w:fldSimple w:instr=" SEQ Figure \* ARABIC \s 1 ">
        <w:r w:rsidR="00D12800">
          <w:rPr>
            <w:noProof/>
          </w:rPr>
          <w:t>5</w:t>
        </w:r>
      </w:fldSimple>
      <w:bookmarkEnd w:id="189"/>
      <w:r>
        <w:t>. Creating a Tandem Queue with Components</w:t>
      </w:r>
    </w:p>
    <w:p w14:paraId="72736D5D" w14:textId="77777777" w:rsidR="00165069" w:rsidRDefault="00165069" w:rsidP="00165069">
      <w:pPr>
        <w:pStyle w:val="BodyText"/>
      </w:pPr>
      <w:r>
        <w:lastRenderedPageBreak/>
        <w:t xml:space="preserve">The resulting model is shown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Note that an additional Event Graph component has been inserted between the two </w:t>
      </w:r>
      <w:proofErr w:type="spellStart"/>
      <w:r>
        <w:t>SimpleServer</w:t>
      </w:r>
      <w:proofErr w:type="spellEnd"/>
      <w:r>
        <w:t xml:space="preserve"> instances.</w:t>
      </w:r>
    </w:p>
    <w:p w14:paraId="51376F23" w14:textId="77777777" w:rsidR="00165069" w:rsidRDefault="00165069" w:rsidP="00165069">
      <w:pPr>
        <w:pStyle w:val="BodyText"/>
      </w:pPr>
      <w:r>
        <w:t xml:space="preserve">This is necessary because to have a </w:t>
      </w:r>
      <w:proofErr w:type="spellStart"/>
      <w:r>
        <w:t>SimpleServer</w:t>
      </w:r>
      <w:proofErr w:type="spellEnd"/>
      <w:r>
        <w:t xml:space="preserve"> component listen to another would cause extraneous and undesired Events to be processed in the listener.  For example,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each </w:t>
      </w:r>
      <w:proofErr w:type="spellStart"/>
      <w:r>
        <w:rPr>
          <w:rStyle w:val="Event"/>
        </w:rPr>
        <w:t>Start</w:t>
      </w:r>
      <w:r w:rsidRPr="00BA739B">
        <w:rPr>
          <w:rStyle w:val="Event"/>
        </w:rPr>
        <w:t>Service</w:t>
      </w:r>
      <w:proofErr w:type="spellEnd"/>
      <w:r>
        <w:t xml:space="preserve"> Event in the Station 1 </w:t>
      </w:r>
      <w:proofErr w:type="spellStart"/>
      <w:r>
        <w:t>SimpleServer</w:t>
      </w:r>
      <w:proofErr w:type="spellEnd"/>
      <w:r>
        <w:t xml:space="preserve"> would cause a </w:t>
      </w:r>
      <w:proofErr w:type="spellStart"/>
      <w:r>
        <w:rPr>
          <w:rStyle w:val="Event"/>
        </w:rPr>
        <w:t>Start</w:t>
      </w:r>
      <w:r w:rsidRPr="00BA739B">
        <w:rPr>
          <w:rStyle w:val="Event"/>
        </w:rPr>
        <w:t>Service</w:t>
      </w:r>
      <w:proofErr w:type="spellEnd"/>
      <w:r>
        <w:t xml:space="preserve"> Event to also occur in the Station 2 </w:t>
      </w:r>
      <w:proofErr w:type="spellStart"/>
      <w:r>
        <w:t>SimpleServer</w:t>
      </w:r>
      <w:proofErr w:type="spellEnd"/>
      <w:r>
        <w:t xml:space="preserve">.  Likewise, an </w:t>
      </w:r>
      <w:proofErr w:type="spellStart"/>
      <w:r w:rsidRPr="00D47DAD">
        <w:rPr>
          <w:rStyle w:val="Event"/>
        </w:rPr>
        <w:t>EndService</w:t>
      </w:r>
      <w:proofErr w:type="spellEnd"/>
      <w:r>
        <w:t xml:space="preserve"> Event in Station 1 would cause an </w:t>
      </w:r>
      <w:proofErr w:type="spellStart"/>
      <w:r w:rsidRPr="00D47DAD">
        <w:rPr>
          <w:rStyle w:val="Event"/>
        </w:rPr>
        <w:t>EndService</w:t>
      </w:r>
      <w:proofErr w:type="spellEnd"/>
      <w:r>
        <w:t xml:space="preserve"> in Station 2.</w:t>
      </w:r>
      <w:r>
        <w:rPr>
          <w:rStyle w:val="FootnoteReference"/>
        </w:rPr>
        <w:footnoteReference w:id="3"/>
      </w:r>
      <w:r>
        <w:t xml:space="preserve">  This is highly undesirable because the start of service in the first station does not trigger the start of service in the second! </w:t>
      </w:r>
    </w:p>
    <w:p w14:paraId="56AF7059" w14:textId="77777777" w:rsidR="00165069" w:rsidRDefault="00165069" w:rsidP="00165069">
      <w:pPr>
        <w:pStyle w:val="BodyText"/>
      </w:pPr>
      <w:r>
        <w:t xml:space="preserve">The dynamics occurring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are that when an </w:t>
      </w:r>
      <w:proofErr w:type="spellStart"/>
      <w:r w:rsidRPr="00973F16">
        <w:rPr>
          <w:rStyle w:val="Event"/>
        </w:rPr>
        <w:t>EndService</w:t>
      </w:r>
      <w:proofErr w:type="spellEnd"/>
      <w:r>
        <w:t xml:space="preserve"> Event occurs in Station 1, it is heard by the “Material Handler” Event Graph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because it has an </w:t>
      </w:r>
      <w:proofErr w:type="spellStart"/>
      <w:r w:rsidRPr="00973F16">
        <w:rPr>
          <w:rStyle w:val="Event"/>
        </w:rPr>
        <w:t>EndService</w:t>
      </w:r>
      <w:proofErr w:type="spellEnd"/>
      <w:r>
        <w:t xml:space="preserve"> Event as well.  That in turn schedules an </w:t>
      </w:r>
      <w:r w:rsidRPr="00973F16">
        <w:rPr>
          <w:rStyle w:val="Event"/>
        </w:rPr>
        <w:t>Arrival</w:t>
      </w:r>
      <w:r>
        <w:t xml:space="preserve"> Event with zero delay.  When that Arrival Event occurs, it is then heard by Station 2, which processes it as usual.</w:t>
      </w:r>
    </w:p>
    <w:p w14:paraId="2375EFFC" w14:textId="77777777" w:rsidR="00165069" w:rsidRDefault="00165069" w:rsidP="00165069">
      <w:pPr>
        <w:pStyle w:val="BodyText"/>
      </w:pPr>
      <w:r>
        <w:t xml:space="preserve">Although the </w:t>
      </w:r>
      <w:proofErr w:type="spellStart"/>
      <w:r>
        <w:t>MaterialHandler</w:t>
      </w:r>
      <w:proofErr w:type="spellEnd"/>
      <w:r>
        <w:t xml:space="preserve"> component will “hear” </w:t>
      </w:r>
      <w:proofErr w:type="spellStart"/>
      <w:r w:rsidRPr="00767F55">
        <w:rPr>
          <w:rStyle w:val="Event"/>
        </w:rPr>
        <w:t>StartService</w:t>
      </w:r>
      <w:proofErr w:type="spellEnd"/>
      <w:r>
        <w:t xml:space="preserve"> events from Station 1, it will not respond to them, since it has no </w:t>
      </w:r>
      <w:proofErr w:type="spellStart"/>
      <w:r w:rsidRPr="00767F55">
        <w:rPr>
          <w:rStyle w:val="Event"/>
        </w:rPr>
        <w:t>StartService</w:t>
      </w:r>
      <w:proofErr w:type="spellEnd"/>
      <w:r>
        <w:t xml:space="preserve"> event itself.  The </w:t>
      </w:r>
      <w:proofErr w:type="spellStart"/>
      <w:r>
        <w:t>MaterialHandler</w:t>
      </w:r>
      <w:proofErr w:type="spellEnd"/>
      <w:r>
        <w:t xml:space="preserve"> component is extremely lightweight – it has no parameters or state variables, and only serves to translate </w:t>
      </w:r>
      <w:proofErr w:type="spellStart"/>
      <w:r w:rsidRPr="00406EA1">
        <w:rPr>
          <w:rStyle w:val="Event"/>
        </w:rPr>
        <w:t>EndService</w:t>
      </w:r>
      <w:proofErr w:type="spellEnd"/>
      <w:r>
        <w:t xml:space="preserve"> events in Station 1 to </w:t>
      </w:r>
      <w:r w:rsidRPr="00406EA1">
        <w:rPr>
          <w:rStyle w:val="Event"/>
        </w:rPr>
        <w:t>Arrival</w:t>
      </w:r>
      <w:r>
        <w:t xml:space="preserve"> events in Station 2.</w:t>
      </w:r>
    </w:p>
    <w:p w14:paraId="7E844E5D" w14:textId="77777777" w:rsidR="00165069" w:rsidRPr="00E473AD" w:rsidRDefault="00165069" w:rsidP="00165069">
      <w:pPr>
        <w:pStyle w:val="BodyText"/>
      </w:pPr>
      <w:r>
        <w:t>The general pattern is that sometimes when an event occurs in one component (</w:t>
      </w:r>
      <w:proofErr w:type="spellStart"/>
      <w:r w:rsidRPr="00737114">
        <w:rPr>
          <w:rStyle w:val="Event"/>
        </w:rPr>
        <w:t>EndService</w:t>
      </w:r>
      <w:proofErr w:type="spellEnd"/>
      <w:r>
        <w:t xml:space="preserve"> in Station 1, in this case), the modeler wishes an event of a different name to occur in another component (</w:t>
      </w:r>
      <w:r w:rsidRPr="00737114">
        <w:rPr>
          <w:rStyle w:val="Event"/>
        </w:rPr>
        <w:t>Arrival</w:t>
      </w:r>
      <w:r>
        <w:t xml:space="preserve"> in Station 2, in this example).  Since this is a highly desirable functionality, it is incorporated into the component framework as an </w:t>
      </w:r>
      <w:r w:rsidRPr="00E0606D">
        <w:rPr>
          <w:i/>
        </w:rPr>
        <w:t>Adapter Pattern</w:t>
      </w:r>
      <w:r>
        <w:t>, which is now discussed.</w:t>
      </w:r>
    </w:p>
    <w:p w14:paraId="34BF525A" w14:textId="77777777" w:rsidR="00165069" w:rsidRDefault="00165069" w:rsidP="00165069">
      <w:pPr>
        <w:pStyle w:val="Heading2"/>
      </w:pPr>
      <w:bookmarkStart w:id="190" w:name="_Toc226281502"/>
      <w:bookmarkStart w:id="191" w:name="_Toc139597327"/>
      <w:bookmarkStart w:id="192" w:name="_Toc139597542"/>
      <w:bookmarkStart w:id="193" w:name="_Toc334109257"/>
      <w:r>
        <w:t>Adapter Pattern</w:t>
      </w:r>
      <w:bookmarkEnd w:id="190"/>
      <w:bookmarkEnd w:id="191"/>
      <w:bookmarkEnd w:id="192"/>
      <w:bookmarkEnd w:id="193"/>
    </w:p>
    <w:p w14:paraId="2AC7173F" w14:textId="77777777" w:rsidR="00165069" w:rsidRDefault="00165069" w:rsidP="00165069">
      <w:pPr>
        <w:pStyle w:val="BodyText"/>
      </w:pPr>
      <w:r>
        <w:t xml:space="preserve">It frequently arises that there is a desire for an Event of one name in a component to cause another Event of a different name to occur in another component.  There was a specific example of this in the tandem queue of the previous section, in which the </w:t>
      </w:r>
      <w:proofErr w:type="spellStart"/>
      <w:r w:rsidRPr="002B6F09">
        <w:rPr>
          <w:rStyle w:val="Event"/>
        </w:rPr>
        <w:t>EndService</w:t>
      </w:r>
      <w:proofErr w:type="spellEnd"/>
      <w:r>
        <w:t xml:space="preserve"> Event in the first server component was to cause an </w:t>
      </w:r>
      <w:r w:rsidRPr="002B6F09">
        <w:rPr>
          <w:rStyle w:val="Event"/>
        </w:rPr>
        <w:t>Arrival</w:t>
      </w:r>
      <w:r>
        <w:t xml:space="preserve"> Event in the second.  In general, if a “source” component has an Event </w:t>
      </w:r>
      <w:r w:rsidRPr="006F60C2">
        <w:rPr>
          <w:rStyle w:val="Event"/>
        </w:rPr>
        <w:t>A</w:t>
      </w:r>
      <w:r>
        <w:t xml:space="preserve"> and it is desired to cause Event </w:t>
      </w:r>
      <w:r w:rsidRPr="006F60C2">
        <w:rPr>
          <w:rStyle w:val="Event"/>
        </w:rPr>
        <w:t>B</w:t>
      </w:r>
      <w:r>
        <w:t xml:space="preserve"> in a Listener component whenever </w:t>
      </w:r>
      <w:r w:rsidRPr="006F60C2">
        <w:rPr>
          <w:rStyle w:val="Event"/>
        </w:rPr>
        <w:t>A</w:t>
      </w:r>
      <w:r>
        <w:t xml:space="preserve"> occurs, then an adapter between the Source and Listener is created that “adapts” Event </w:t>
      </w:r>
      <w:r w:rsidRPr="006F60C2">
        <w:rPr>
          <w:rStyle w:val="Event"/>
        </w:rPr>
        <w:t>A</w:t>
      </w:r>
      <w:r>
        <w:t xml:space="preserve"> to Event </w:t>
      </w:r>
      <w:r w:rsidRPr="006F60C2">
        <w:rPr>
          <w:rStyle w:val="Event"/>
        </w:rPr>
        <w:t>B</w:t>
      </w:r>
      <w:r>
        <w:t xml:space="preserve">.  This is illustrated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w:t>
      </w:r>
    </w:p>
    <w:p w14:paraId="32D3897B" w14:textId="77777777" w:rsidR="00165069" w:rsidRDefault="00846D03" w:rsidP="00165069">
      <w:pPr>
        <w:pStyle w:val="FigureCentered"/>
      </w:pPr>
      <w:r>
        <w:rPr>
          <w:noProof/>
        </w:rPr>
        <w:drawing>
          <wp:inline distT="0" distB="0" distL="0" distR="0" wp14:anchorId="0A0E4181" wp14:editId="5FF39D3F">
            <wp:extent cx="2705100" cy="962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05100" cy="962025"/>
                    </a:xfrm>
                    <a:prstGeom prst="rect">
                      <a:avLst/>
                    </a:prstGeom>
                    <a:noFill/>
                    <a:ln>
                      <a:noFill/>
                    </a:ln>
                  </pic:spPr>
                </pic:pic>
              </a:graphicData>
            </a:graphic>
          </wp:inline>
        </w:drawing>
      </w:r>
    </w:p>
    <w:p w14:paraId="784DF2FF" w14:textId="79022055" w:rsidR="00165069" w:rsidRDefault="00165069" w:rsidP="00165069">
      <w:pPr>
        <w:pStyle w:val="Caption"/>
      </w:pPr>
      <w:bookmarkStart w:id="194" w:name="_Ref220213494"/>
      <w:r>
        <w:t xml:space="preserve">Figure </w:t>
      </w:r>
      <w:fldSimple w:instr=" STYLEREF 1 \s ">
        <w:r w:rsidR="00D12800">
          <w:rPr>
            <w:noProof/>
          </w:rPr>
          <w:t>5</w:t>
        </w:r>
      </w:fldSimple>
      <w:r w:rsidR="001C4598">
        <w:noBreakHyphen/>
      </w:r>
      <w:fldSimple w:instr=" SEQ Figure \* ARABIC \s 1 ">
        <w:r w:rsidR="00D12800">
          <w:rPr>
            <w:noProof/>
          </w:rPr>
          <w:t>6</w:t>
        </w:r>
      </w:fldSimple>
      <w:bookmarkEnd w:id="194"/>
      <w:r>
        <w:t>. Prototype Adapter: Event A in Source Causes Event B in Listener</w:t>
      </w:r>
    </w:p>
    <w:p w14:paraId="61700D22" w14:textId="77777777" w:rsidR="00165069" w:rsidRDefault="00165069" w:rsidP="00165069">
      <w:pPr>
        <w:pStyle w:val="BodyText"/>
      </w:pPr>
      <w:r>
        <w:t xml:space="preserve">Unlike the Listener pattern, the Adapter works on a single Event only.  If a component is a </w:t>
      </w:r>
      <w:proofErr w:type="spellStart"/>
      <w:r>
        <w:t>SimEventListener</w:t>
      </w:r>
      <w:proofErr w:type="spellEnd"/>
      <w:r>
        <w:t xml:space="preserve"> to another, then </w:t>
      </w:r>
      <w:r w:rsidRPr="00073140">
        <w:rPr>
          <w:rStyle w:val="Emphasis"/>
        </w:rPr>
        <w:t>all</w:t>
      </w:r>
      <w:r>
        <w:t xml:space="preserve"> of the Events that are scheduled by the source component are heard by the Listener when they occur (with the exception of </w:t>
      </w:r>
      <w:r w:rsidRPr="00073140">
        <w:rPr>
          <w:rStyle w:val="Event"/>
        </w:rPr>
        <w:t>Run</w:t>
      </w:r>
      <w:r>
        <w:t xml:space="preserve">, as mentioned previously).  If the Adapter is used, then only the Event specified by the adapter is heard (as the adapted Event).  That is,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 xml:space="preserve">, only when Event </w:t>
      </w:r>
      <w:r w:rsidRPr="00A90C78">
        <w:rPr>
          <w:rStyle w:val="Event"/>
        </w:rPr>
        <w:t>A</w:t>
      </w:r>
      <w:r>
        <w:t xml:space="preserve"> occurs in the Source component does the Listener “hear” anything.  If there is a desire to hear other Events, then additional Adapters must </w:t>
      </w:r>
      <w:r>
        <w:lastRenderedPageBreak/>
        <w:t xml:space="preserve">be created to connect the components.  Note that both Events can have the same name – this would be the case if the Listener </w:t>
      </w:r>
      <w:r w:rsidRPr="00A354E3">
        <w:rPr>
          <w:rStyle w:val="Emphasis"/>
        </w:rPr>
        <w:t>only</w:t>
      </w:r>
      <w:r>
        <w:t xml:space="preserve"> wanted to hear a specific Event that it also had.</w:t>
      </w:r>
    </w:p>
    <w:p w14:paraId="22B4ABCB" w14:textId="77777777" w:rsidR="00165069" w:rsidRDefault="00165069" w:rsidP="00165069">
      <w:pPr>
        <w:pStyle w:val="BodyText"/>
      </w:pPr>
      <w:r>
        <w:t xml:space="preserve">The Source Event and the Adapted Event must have identical signatures (parameter list) for the Adapter to actually work.  If there is a mismatch in signatures, then nothing will happen.  For example, in </w:t>
      </w:r>
      <w:r>
        <w:fldChar w:fldCharType="begin"/>
      </w:r>
      <w:r>
        <w:instrText xml:space="preserve"> REF _Ref220214335 \h </w:instrText>
      </w:r>
      <w:r>
        <w:fldChar w:fldCharType="separate"/>
      </w:r>
      <w:r w:rsidR="00D12800">
        <w:t xml:space="preserve">Figure </w:t>
      </w:r>
      <w:r w:rsidR="00D12800">
        <w:rPr>
          <w:noProof/>
        </w:rPr>
        <w:t>5</w:t>
      </w:r>
      <w:r w:rsidR="00D12800">
        <w:noBreakHyphen/>
      </w:r>
      <w:r w:rsidR="00D12800">
        <w:rPr>
          <w:noProof/>
        </w:rPr>
        <w:t>7</w:t>
      </w:r>
      <w:r>
        <w:fldChar w:fldCharType="end"/>
      </w:r>
      <w:r>
        <w:t xml:space="preserve"> Event A is adapted to Event B just as in </w:t>
      </w:r>
      <w:r>
        <w:fldChar w:fldCharType="begin"/>
      </w:r>
      <w:r>
        <w:instrText xml:space="preserve"> REF _Ref220213494 \h </w:instrText>
      </w:r>
      <w:r>
        <w:fldChar w:fldCharType="separate"/>
      </w:r>
      <w:r w:rsidR="00D12800">
        <w:t xml:space="preserve">Figure </w:t>
      </w:r>
      <w:r w:rsidR="00D12800">
        <w:rPr>
          <w:noProof/>
        </w:rPr>
        <w:t>5</w:t>
      </w:r>
      <w:r w:rsidR="00D12800">
        <w:noBreakHyphen/>
      </w:r>
      <w:r w:rsidR="00D12800">
        <w:rPr>
          <w:noProof/>
        </w:rPr>
        <w:t>6</w:t>
      </w:r>
      <w:r>
        <w:fldChar w:fldCharType="end"/>
      </w:r>
      <w:r>
        <w:t xml:space="preserve">, and this is a perfectly legal construct.  However, the Listener in </w:t>
      </w:r>
      <w:r>
        <w:fldChar w:fldCharType="begin"/>
      </w:r>
      <w:r>
        <w:instrText xml:space="preserve"> REF _Ref220214335 \h </w:instrText>
      </w:r>
      <w:r>
        <w:fldChar w:fldCharType="separate"/>
      </w:r>
      <w:r w:rsidR="00D12800">
        <w:t xml:space="preserve">Figure </w:t>
      </w:r>
      <w:r w:rsidR="00D12800">
        <w:rPr>
          <w:noProof/>
        </w:rPr>
        <w:t>5</w:t>
      </w:r>
      <w:r w:rsidR="00D12800">
        <w:noBreakHyphen/>
      </w:r>
      <w:r w:rsidR="00D12800">
        <w:rPr>
          <w:noProof/>
        </w:rPr>
        <w:t>7</w:t>
      </w:r>
      <w:r>
        <w:fldChar w:fldCharType="end"/>
      </w:r>
      <w:r>
        <w:t xml:space="preserve"> will be expecting an Event that matches </w:t>
      </w:r>
      <w:r w:rsidRPr="001B409B">
        <w:rPr>
          <w:rStyle w:val="Event"/>
        </w:rPr>
        <w:t>B(k)</w:t>
      </w:r>
      <w:r>
        <w:t xml:space="preserve">, and it will hear an Event </w:t>
      </w:r>
      <w:r w:rsidRPr="001B409B">
        <w:rPr>
          <w:rStyle w:val="Event"/>
        </w:rPr>
        <w:t>B</w:t>
      </w:r>
      <w:r>
        <w:t xml:space="preserve"> with no parameters. Therefore, since there is no “match,” the Listener in this case will do nothing.</w:t>
      </w:r>
    </w:p>
    <w:p w14:paraId="082F4771" w14:textId="77777777" w:rsidR="00165069" w:rsidRDefault="00846D03" w:rsidP="00165069">
      <w:pPr>
        <w:pStyle w:val="FigureCentered"/>
      </w:pPr>
      <w:r>
        <w:rPr>
          <w:noProof/>
        </w:rPr>
        <w:drawing>
          <wp:inline distT="0" distB="0" distL="0" distR="0" wp14:anchorId="1FE45A3F" wp14:editId="1666ECFE">
            <wp:extent cx="2962275" cy="962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18D47279" w14:textId="2C35BB1C" w:rsidR="00165069" w:rsidRDefault="00165069" w:rsidP="00165069">
      <w:pPr>
        <w:pStyle w:val="Caption"/>
      </w:pPr>
      <w:bookmarkStart w:id="195" w:name="_Ref220214335"/>
      <w:r>
        <w:t xml:space="preserve">Figure </w:t>
      </w:r>
      <w:fldSimple w:instr=" STYLEREF 1 \s ">
        <w:r w:rsidR="00D12800">
          <w:rPr>
            <w:noProof/>
          </w:rPr>
          <w:t>5</w:t>
        </w:r>
      </w:fldSimple>
      <w:r w:rsidR="001C4598">
        <w:noBreakHyphen/>
      </w:r>
      <w:fldSimple w:instr=" SEQ Figure \* ARABIC \s 1 ">
        <w:r w:rsidR="00D12800">
          <w:rPr>
            <w:noProof/>
          </w:rPr>
          <w:t>7</w:t>
        </w:r>
      </w:fldSimple>
      <w:bookmarkEnd w:id="195"/>
      <w:r>
        <w:t>. Legal but Useless Adapter</w:t>
      </w:r>
    </w:p>
    <w:p w14:paraId="29385D2E" w14:textId="77777777" w:rsidR="00165069" w:rsidRDefault="00165069" w:rsidP="00165069">
      <w:pPr>
        <w:pStyle w:val="BodyText"/>
      </w:pPr>
      <w:r>
        <w:t xml:space="preserve">However, if instead the adapted Event does have the same signature, then it will actually cause the desired result.  </w:t>
      </w:r>
      <w:r>
        <w:fldChar w:fldCharType="begin"/>
      </w:r>
      <w:r>
        <w:instrText xml:space="preserve"> REF _Ref220214614 \h </w:instrText>
      </w:r>
      <w:r>
        <w:fldChar w:fldCharType="separate"/>
      </w:r>
      <w:r w:rsidR="00D12800">
        <w:t xml:space="preserve">Figure </w:t>
      </w:r>
      <w:r w:rsidR="00D12800">
        <w:rPr>
          <w:noProof/>
        </w:rPr>
        <w:t>5</w:t>
      </w:r>
      <w:r w:rsidR="00D12800">
        <w:noBreakHyphen/>
      </w:r>
      <w:r w:rsidR="00D12800">
        <w:rPr>
          <w:noProof/>
        </w:rPr>
        <w:t>8</w:t>
      </w:r>
      <w:r>
        <w:fldChar w:fldCharType="end"/>
      </w:r>
      <w:r>
        <w:t xml:space="preserve"> shows an Event </w:t>
      </w:r>
      <w:r w:rsidRPr="00D96AFE">
        <w:rPr>
          <w:rStyle w:val="Event"/>
        </w:rPr>
        <w:t>A(j)</w:t>
      </w:r>
      <w:r>
        <w:t xml:space="preserve"> being scheduled in the Source component and being adapted to the B</w:t>
      </w:r>
      <w:r w:rsidRPr="00D96AFE">
        <w:rPr>
          <w:rStyle w:val="Event"/>
        </w:rPr>
        <w:t>(k)</w:t>
      </w:r>
      <w:r>
        <w:t xml:space="preserve"> Event in the Listener.</w:t>
      </w:r>
    </w:p>
    <w:p w14:paraId="725B83A7" w14:textId="77777777" w:rsidR="00165069" w:rsidRDefault="00846D03" w:rsidP="00165069">
      <w:pPr>
        <w:pStyle w:val="FigureCentered"/>
      </w:pPr>
      <w:r>
        <w:rPr>
          <w:noProof/>
        </w:rPr>
        <w:drawing>
          <wp:inline distT="0" distB="0" distL="0" distR="0" wp14:anchorId="059E9868" wp14:editId="30496FE0">
            <wp:extent cx="2962275" cy="962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62275" cy="962025"/>
                    </a:xfrm>
                    <a:prstGeom prst="rect">
                      <a:avLst/>
                    </a:prstGeom>
                    <a:noFill/>
                    <a:ln>
                      <a:noFill/>
                    </a:ln>
                  </pic:spPr>
                </pic:pic>
              </a:graphicData>
            </a:graphic>
          </wp:inline>
        </w:drawing>
      </w:r>
    </w:p>
    <w:p w14:paraId="3BD6849F" w14:textId="4ED7ECDA" w:rsidR="00165069" w:rsidRDefault="00165069" w:rsidP="00165069">
      <w:pPr>
        <w:pStyle w:val="Caption"/>
      </w:pPr>
      <w:bookmarkStart w:id="196" w:name="_Ref220214614"/>
      <w:r>
        <w:t xml:space="preserve">Figure </w:t>
      </w:r>
      <w:fldSimple w:instr=" STYLEREF 1 \s ">
        <w:r w:rsidR="00D12800">
          <w:rPr>
            <w:noProof/>
          </w:rPr>
          <w:t>5</w:t>
        </w:r>
      </w:fldSimple>
      <w:r w:rsidR="001C4598">
        <w:noBreakHyphen/>
      </w:r>
      <w:fldSimple w:instr=" SEQ Figure \* ARABIC \s 1 ">
        <w:r w:rsidR="00D12800">
          <w:rPr>
            <w:noProof/>
          </w:rPr>
          <w:t>8</w:t>
        </w:r>
      </w:fldSimple>
      <w:bookmarkEnd w:id="196"/>
      <w:r>
        <w:t>. Legal and Useful Adapter with Arguments</w:t>
      </w:r>
    </w:p>
    <w:p w14:paraId="2FAA916B" w14:textId="77777777" w:rsidR="00165069" w:rsidRDefault="00165069" w:rsidP="00165069">
      <w:pPr>
        <w:pStyle w:val="BodyText"/>
      </w:pPr>
      <w:r>
        <w:t xml:space="preserve">Finally, although it is typically very dangerous to have two Event Graph components listening to each other, it is safer (and more common) to have them listen with adapters, especially if different Events are involved.  This is illustrated in </w:t>
      </w:r>
      <w:r>
        <w:fldChar w:fldCharType="begin"/>
      </w:r>
      <w:r>
        <w:instrText xml:space="preserve"> REF _Ref220223328 \h </w:instrText>
      </w:r>
      <w:r>
        <w:fldChar w:fldCharType="separate"/>
      </w:r>
      <w:r w:rsidR="00D12800">
        <w:t xml:space="preserve">Figure </w:t>
      </w:r>
      <w:r w:rsidR="00D12800">
        <w:rPr>
          <w:noProof/>
        </w:rPr>
        <w:t>5</w:t>
      </w:r>
      <w:r w:rsidR="00D12800">
        <w:noBreakHyphen/>
      </w:r>
      <w:r w:rsidR="00D12800">
        <w:rPr>
          <w:noProof/>
        </w:rPr>
        <w:t>9</w:t>
      </w:r>
      <w:r>
        <w:fldChar w:fldCharType="end"/>
      </w:r>
      <w:r>
        <w:t>.</w:t>
      </w:r>
    </w:p>
    <w:p w14:paraId="3D997E8D" w14:textId="77777777" w:rsidR="00165069" w:rsidRDefault="00846D03" w:rsidP="00165069">
      <w:pPr>
        <w:pStyle w:val="FigureCentered"/>
      </w:pPr>
      <w:r>
        <w:rPr>
          <w:noProof/>
        </w:rPr>
        <w:drawing>
          <wp:inline distT="0" distB="0" distL="0" distR="0" wp14:anchorId="0C55B0A8" wp14:editId="4E66CD0F">
            <wp:extent cx="2705100" cy="9620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05100" cy="962025"/>
                    </a:xfrm>
                    <a:prstGeom prst="rect">
                      <a:avLst/>
                    </a:prstGeom>
                    <a:noFill/>
                    <a:ln>
                      <a:noFill/>
                    </a:ln>
                  </pic:spPr>
                </pic:pic>
              </a:graphicData>
            </a:graphic>
          </wp:inline>
        </w:drawing>
      </w:r>
    </w:p>
    <w:p w14:paraId="4498C868" w14:textId="7B49FDC9" w:rsidR="00165069" w:rsidRDefault="00165069" w:rsidP="00165069">
      <w:pPr>
        <w:pStyle w:val="Caption"/>
      </w:pPr>
      <w:bookmarkStart w:id="197" w:name="_Ref220223328"/>
      <w:r>
        <w:t xml:space="preserve">Figure </w:t>
      </w:r>
      <w:fldSimple w:instr=" STYLEREF 1 \s ">
        <w:r w:rsidR="00D12800">
          <w:rPr>
            <w:noProof/>
          </w:rPr>
          <w:t>5</w:t>
        </w:r>
      </w:fldSimple>
      <w:r w:rsidR="001C4598">
        <w:noBreakHyphen/>
      </w:r>
      <w:fldSimple w:instr=" SEQ Figure \* ARABIC \s 1 ">
        <w:r w:rsidR="00D12800">
          <w:rPr>
            <w:noProof/>
          </w:rPr>
          <w:t>9</w:t>
        </w:r>
      </w:fldSimple>
      <w:bookmarkEnd w:id="197"/>
      <w:r>
        <w:t>. Two Event Graph Components Listening to Each Other via Adapters</w:t>
      </w:r>
    </w:p>
    <w:p w14:paraId="344D07D0" w14:textId="77777777" w:rsidR="00165069" w:rsidRPr="008105EE" w:rsidRDefault="00165069" w:rsidP="00165069">
      <w:pPr>
        <w:pStyle w:val="BodyText"/>
      </w:pPr>
      <w:r>
        <w:t xml:space="preserve">In </w:t>
      </w:r>
      <w:r>
        <w:fldChar w:fldCharType="begin"/>
      </w:r>
      <w:r>
        <w:instrText xml:space="preserve"> REF _Ref220223328 \h </w:instrText>
      </w:r>
      <w:r>
        <w:fldChar w:fldCharType="separate"/>
      </w:r>
      <w:r w:rsidR="00D12800">
        <w:t xml:space="preserve">Figure </w:t>
      </w:r>
      <w:r w:rsidR="00D12800">
        <w:rPr>
          <w:noProof/>
        </w:rPr>
        <w:t>5</w:t>
      </w:r>
      <w:r w:rsidR="00D12800">
        <w:noBreakHyphen/>
      </w:r>
      <w:r w:rsidR="00D12800">
        <w:rPr>
          <w:noProof/>
        </w:rPr>
        <w:t>9</w:t>
      </w:r>
      <w:r>
        <w:fldChar w:fldCharType="end"/>
      </w:r>
      <w:r>
        <w:t xml:space="preserve">, Event </w:t>
      </w:r>
      <w:r w:rsidRPr="00F13C8B">
        <w:rPr>
          <w:rStyle w:val="Event"/>
        </w:rPr>
        <w:t>A</w:t>
      </w:r>
      <w:r>
        <w:t xml:space="preserve"> in Component 1 is adapted to Event </w:t>
      </w:r>
      <w:r w:rsidRPr="00F13C8B">
        <w:rPr>
          <w:rStyle w:val="Event"/>
        </w:rPr>
        <w:t>B</w:t>
      </w:r>
      <w:r>
        <w:t xml:space="preserve"> in Component 2 and Event </w:t>
      </w:r>
      <w:r w:rsidRPr="00F13C8B">
        <w:rPr>
          <w:rStyle w:val="Event"/>
        </w:rPr>
        <w:t>C</w:t>
      </w:r>
      <w:r>
        <w:t xml:space="preserve"> in Component 2 is adapted to Event </w:t>
      </w:r>
      <w:r w:rsidRPr="00F13C8B">
        <w:rPr>
          <w:rStyle w:val="Event"/>
        </w:rPr>
        <w:t>D</w:t>
      </w:r>
      <w:r>
        <w:t xml:space="preserve"> in Component 1.  As with </w:t>
      </w:r>
      <w:proofErr w:type="spellStart"/>
      <w:r>
        <w:t>SimEventListeners</w:t>
      </w:r>
      <w:proofErr w:type="spellEnd"/>
      <w:r>
        <w:t>, there is no theoretical limit to how many Adapters can be connected between Event Graph components.</w:t>
      </w:r>
    </w:p>
    <w:p w14:paraId="0A317BBA" w14:textId="77777777" w:rsidR="00165069" w:rsidRDefault="00165069" w:rsidP="00165069">
      <w:pPr>
        <w:pStyle w:val="Heading3"/>
      </w:pPr>
      <w:bookmarkStart w:id="198" w:name="_Toc226281503"/>
      <w:bookmarkStart w:id="199" w:name="_Toc139597328"/>
      <w:bookmarkStart w:id="200" w:name="_Toc139597543"/>
      <w:bookmarkStart w:id="201" w:name="_Toc334109258"/>
      <w:r>
        <w:lastRenderedPageBreak/>
        <w:t>Examples</w:t>
      </w:r>
      <w:bookmarkEnd w:id="198"/>
      <w:bookmarkEnd w:id="199"/>
      <w:bookmarkEnd w:id="200"/>
      <w:bookmarkEnd w:id="201"/>
    </w:p>
    <w:p w14:paraId="276434C9" w14:textId="77777777" w:rsidR="00165069" w:rsidRDefault="00165069" w:rsidP="00165069">
      <w:pPr>
        <w:pStyle w:val="Heading4NoNumber"/>
      </w:pPr>
      <w:r>
        <w:t>Tandem Queue with Adapter</w:t>
      </w:r>
    </w:p>
    <w:p w14:paraId="4A49CEEC" w14:textId="77777777" w:rsidR="00165069" w:rsidRPr="009461A5" w:rsidRDefault="00165069" w:rsidP="00165069">
      <w:pPr>
        <w:pStyle w:val="BodyText"/>
      </w:pPr>
      <w:r>
        <w:t xml:space="preserve">Instances of the simple server model of the multiple server queue can be strung together using the Adapter pattern.  Instead of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the </w:t>
      </w:r>
      <w:proofErr w:type="spellStart"/>
      <w:r w:rsidRPr="009461A5">
        <w:rPr>
          <w:rStyle w:val="Event"/>
        </w:rPr>
        <w:t>EndService</w:t>
      </w:r>
      <w:proofErr w:type="spellEnd"/>
      <w:r>
        <w:t xml:space="preserve"> Event in Station 1 can be adapted to </w:t>
      </w:r>
      <w:r w:rsidRPr="009461A5">
        <w:rPr>
          <w:rStyle w:val="Event"/>
        </w:rPr>
        <w:t>Arrival</w:t>
      </w:r>
      <w:r>
        <w:t xml:space="preserve"> by an Adapter, as shown in </w:t>
      </w:r>
      <w:r>
        <w:fldChar w:fldCharType="begin"/>
      </w:r>
      <w:r>
        <w:instrText xml:space="preserve"> REF _Ref220214831 \h </w:instrText>
      </w:r>
      <w:r>
        <w:fldChar w:fldCharType="separate"/>
      </w:r>
      <w:r w:rsidR="00D12800">
        <w:t xml:space="preserve">Figure </w:t>
      </w:r>
      <w:r w:rsidR="00D12800">
        <w:rPr>
          <w:noProof/>
        </w:rPr>
        <w:t>5</w:t>
      </w:r>
      <w:r w:rsidR="00D12800">
        <w:noBreakHyphen/>
      </w:r>
      <w:r w:rsidR="00D12800">
        <w:rPr>
          <w:noProof/>
        </w:rPr>
        <w:t>10</w:t>
      </w:r>
      <w:r>
        <w:fldChar w:fldCharType="end"/>
      </w:r>
      <w:r>
        <w:t>.</w:t>
      </w:r>
    </w:p>
    <w:p w14:paraId="0C940DA7" w14:textId="77777777" w:rsidR="00165069" w:rsidRDefault="00846D03" w:rsidP="00165069">
      <w:pPr>
        <w:pStyle w:val="FigureCentered"/>
      </w:pPr>
      <w:r>
        <w:rPr>
          <w:noProof/>
        </w:rPr>
        <w:drawing>
          <wp:inline distT="0" distB="0" distL="0" distR="0" wp14:anchorId="58D5A2D9" wp14:editId="16D535FA">
            <wp:extent cx="4343400" cy="10953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14:paraId="26DC71F2" w14:textId="2910B3A1" w:rsidR="00165069" w:rsidRDefault="00165069" w:rsidP="00165069">
      <w:pPr>
        <w:pStyle w:val="Caption"/>
      </w:pPr>
      <w:bookmarkStart w:id="202" w:name="_Ref220214831"/>
      <w:r>
        <w:t xml:space="preserve">Figure </w:t>
      </w:r>
      <w:fldSimple w:instr=" STYLEREF 1 \s ">
        <w:r w:rsidR="00D12800">
          <w:rPr>
            <w:noProof/>
          </w:rPr>
          <w:t>5</w:t>
        </w:r>
      </w:fldSimple>
      <w:r w:rsidR="001C4598">
        <w:noBreakHyphen/>
      </w:r>
      <w:fldSimple w:instr=" SEQ Figure \* ARABIC \s 1 ">
        <w:r w:rsidR="00D12800">
          <w:rPr>
            <w:noProof/>
          </w:rPr>
          <w:t>10</w:t>
        </w:r>
      </w:fldSimple>
      <w:bookmarkEnd w:id="202"/>
      <w:r>
        <w:t>. Tandem Queue Using an Adapter</w:t>
      </w:r>
    </w:p>
    <w:p w14:paraId="720C262E" w14:textId="77777777" w:rsidR="00165069" w:rsidRDefault="00165069" w:rsidP="00165069">
      <w:pPr>
        <w:pStyle w:val="BodyText"/>
      </w:pPr>
      <w:r>
        <w:t xml:space="preserve">Note that the connection between the Arrival Process and Station 1 in </w:t>
      </w:r>
      <w:r>
        <w:fldChar w:fldCharType="begin"/>
      </w:r>
      <w:r>
        <w:instrText xml:space="preserve"> REF _Ref220214831 \h </w:instrText>
      </w:r>
      <w:r>
        <w:fldChar w:fldCharType="separate"/>
      </w:r>
      <w:r w:rsidR="00D12800">
        <w:t xml:space="preserve">Figure </w:t>
      </w:r>
      <w:r w:rsidR="00D12800">
        <w:rPr>
          <w:noProof/>
        </w:rPr>
        <w:t>5</w:t>
      </w:r>
      <w:r w:rsidR="00D12800">
        <w:noBreakHyphen/>
      </w:r>
      <w:r w:rsidR="00D12800">
        <w:rPr>
          <w:noProof/>
        </w:rPr>
        <w:t>10</w:t>
      </w:r>
      <w:r>
        <w:fldChar w:fldCharType="end"/>
      </w:r>
      <w:r>
        <w:t xml:space="preserve"> could be either the Listener, as shown, or the </w:t>
      </w:r>
      <w:r w:rsidRPr="007E69A9">
        <w:rPr>
          <w:rStyle w:val="Event"/>
        </w:rPr>
        <w:t>Arrival</w:t>
      </w:r>
      <w:r>
        <w:t xml:space="preserve"> Event in the Arrival Process could be adapted to the </w:t>
      </w:r>
      <w:r w:rsidRPr="007E69A9">
        <w:rPr>
          <w:rStyle w:val="Event"/>
        </w:rPr>
        <w:t>Arrival</w:t>
      </w:r>
      <w:r>
        <w:t xml:space="preserve"> Event in Station 1.</w:t>
      </w:r>
    </w:p>
    <w:p w14:paraId="5721A7AC" w14:textId="77777777" w:rsidR="00165069" w:rsidRDefault="00165069" w:rsidP="00165069">
      <w:pPr>
        <w:pStyle w:val="Heading4NoNumber"/>
      </w:pPr>
      <w:r>
        <w:t>Transfer Line as Component</w:t>
      </w:r>
    </w:p>
    <w:p w14:paraId="412A6027" w14:textId="77777777" w:rsidR="00165069" w:rsidRDefault="00165069" w:rsidP="00165069">
      <w:pPr>
        <w:pStyle w:val="BodyText"/>
      </w:pPr>
      <w:r>
        <w:t xml:space="preserve">The transfer line described previously can be modeled as a component, so that the manner of arrivals to the system is decoupled from an Arrival Process.  This is shown in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w:t>
      </w:r>
    </w:p>
    <w:p w14:paraId="11B79CE0" w14:textId="77777777" w:rsidR="00165069" w:rsidRDefault="00846D03" w:rsidP="00165069">
      <w:pPr>
        <w:pStyle w:val="FigureCentered"/>
      </w:pPr>
      <w:r>
        <w:rPr>
          <w:noProof/>
        </w:rPr>
        <w:lastRenderedPageBreak/>
        <w:drawing>
          <wp:inline distT="0" distB="0" distL="0" distR="0" wp14:anchorId="0C8474D1" wp14:editId="508223DB">
            <wp:extent cx="5610225" cy="50673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0225" cy="5067300"/>
                    </a:xfrm>
                    <a:prstGeom prst="rect">
                      <a:avLst/>
                    </a:prstGeom>
                    <a:noFill/>
                    <a:ln>
                      <a:noFill/>
                    </a:ln>
                  </pic:spPr>
                </pic:pic>
              </a:graphicData>
            </a:graphic>
          </wp:inline>
        </w:drawing>
      </w:r>
    </w:p>
    <w:p w14:paraId="4C09F5A5" w14:textId="3FB4EBA6" w:rsidR="00165069" w:rsidRDefault="00165069" w:rsidP="00165069">
      <w:pPr>
        <w:pStyle w:val="Caption"/>
      </w:pPr>
      <w:bookmarkStart w:id="203" w:name="_Ref220215623"/>
      <w:r>
        <w:t xml:space="preserve">Figure </w:t>
      </w:r>
      <w:fldSimple w:instr=" STYLEREF 1 \s ">
        <w:r w:rsidR="00D12800">
          <w:rPr>
            <w:noProof/>
          </w:rPr>
          <w:t>5</w:t>
        </w:r>
      </w:fldSimple>
      <w:r w:rsidR="001C4598">
        <w:noBreakHyphen/>
      </w:r>
      <w:fldSimple w:instr=" SEQ Figure \* ARABIC \s 1 ">
        <w:r w:rsidR="00D12800">
          <w:rPr>
            <w:noProof/>
          </w:rPr>
          <w:t>11</w:t>
        </w:r>
      </w:fldSimple>
      <w:bookmarkEnd w:id="203"/>
      <w:r>
        <w:t>. Transfer Line Component</w:t>
      </w:r>
    </w:p>
    <w:p w14:paraId="3521A497" w14:textId="77777777" w:rsidR="00165069" w:rsidRDefault="00165069" w:rsidP="00165069">
      <w:pPr>
        <w:pStyle w:val="BodyText"/>
      </w:pPr>
      <w:r>
        <w:t xml:space="preserve">As with the simple server component in </w:t>
      </w:r>
      <w:r>
        <w:fldChar w:fldCharType="begin"/>
      </w:r>
      <w:r>
        <w:instrText xml:space="preserve"> REF _Ref219800199 \h </w:instrText>
      </w:r>
      <w:r>
        <w:fldChar w:fldCharType="separate"/>
      </w:r>
      <w:r w:rsidR="00D12800">
        <w:t xml:space="preserve">Figure </w:t>
      </w:r>
      <w:r w:rsidR="00D12800">
        <w:rPr>
          <w:noProof/>
        </w:rPr>
        <w:t>5</w:t>
      </w:r>
      <w:r w:rsidR="00D12800">
        <w:noBreakHyphen/>
      </w:r>
      <w:r w:rsidR="00D12800">
        <w:rPr>
          <w:noProof/>
        </w:rPr>
        <w:t>3</w:t>
      </w:r>
      <w:r>
        <w:fldChar w:fldCharType="end"/>
      </w:r>
      <w:r>
        <w:t xml:space="preserve">, the transfer line component in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 xml:space="preserve"> is not a stand-alone model, but must be connected to other component (or components) that will cause the </w:t>
      </w:r>
      <w:r w:rsidRPr="00A36F75">
        <w:rPr>
          <w:rStyle w:val="Event"/>
        </w:rPr>
        <w:t>Arrival(</w:t>
      </w:r>
      <w:proofErr w:type="spellStart"/>
      <w:r w:rsidRPr="00A36F75">
        <w:rPr>
          <w:rStyle w:val="Event"/>
        </w:rPr>
        <w:t>i</w:t>
      </w:r>
      <w:proofErr w:type="spellEnd"/>
      <w:r w:rsidRPr="00A36F75">
        <w:rPr>
          <w:rStyle w:val="Event"/>
        </w:rPr>
        <w:t>)</w:t>
      </w:r>
      <w:r>
        <w:t xml:space="preserve"> Event to occur.  One example of this is shown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w:t>
      </w:r>
    </w:p>
    <w:p w14:paraId="66B4130A" w14:textId="77777777" w:rsidR="00165069" w:rsidRDefault="00165069" w:rsidP="00165069">
      <w:pPr>
        <w:pStyle w:val="BodyText"/>
      </w:pPr>
    </w:p>
    <w:p w14:paraId="254B4CD6" w14:textId="77777777" w:rsidR="00165069" w:rsidRDefault="00846D03" w:rsidP="00165069">
      <w:pPr>
        <w:pStyle w:val="FigureCentered"/>
      </w:pPr>
      <w:r>
        <w:rPr>
          <w:noProof/>
        </w:rPr>
        <w:drawing>
          <wp:inline distT="0" distB="0" distL="0" distR="0" wp14:anchorId="2BA66FA9" wp14:editId="2B167DD6">
            <wp:extent cx="5934075" cy="1047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54CF7E4A" w14:textId="2FF500CA" w:rsidR="00165069" w:rsidRDefault="00165069" w:rsidP="00165069">
      <w:pPr>
        <w:pStyle w:val="Caption"/>
      </w:pPr>
      <w:bookmarkStart w:id="204" w:name="_Ref220217139"/>
      <w:r>
        <w:t xml:space="preserve">Figure </w:t>
      </w:r>
      <w:fldSimple w:instr=" STYLEREF 1 \s ">
        <w:r w:rsidR="00D12800">
          <w:rPr>
            <w:noProof/>
          </w:rPr>
          <w:t>5</w:t>
        </w:r>
      </w:fldSimple>
      <w:r w:rsidR="001C4598">
        <w:noBreakHyphen/>
      </w:r>
      <w:fldSimple w:instr=" SEQ Figure \* ARABIC \s 1 ">
        <w:r w:rsidR="00D12800">
          <w:rPr>
            <w:noProof/>
          </w:rPr>
          <w:t>12</w:t>
        </w:r>
      </w:fldSimple>
      <w:bookmarkEnd w:id="204"/>
      <w:r>
        <w:t>. Transfer Line Model Component Connected to Arrival Process</w:t>
      </w:r>
    </w:p>
    <w:p w14:paraId="372CC0D7" w14:textId="77777777" w:rsidR="00165069" w:rsidRDefault="00165069" w:rsidP="00165069">
      <w:pPr>
        <w:pStyle w:val="BodyText"/>
      </w:pPr>
      <w:r>
        <w:t xml:space="preserve">The model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shows an Arrival Process being the source of arrivals to the transfer line system.  From </w:t>
      </w:r>
      <w:r>
        <w:fldChar w:fldCharType="begin"/>
      </w:r>
      <w:r>
        <w:instrText xml:space="preserve"> REF _Ref220215623 \h </w:instrText>
      </w:r>
      <w:r>
        <w:fldChar w:fldCharType="separate"/>
      </w:r>
      <w:r w:rsidR="00D12800">
        <w:t xml:space="preserve">Figure </w:t>
      </w:r>
      <w:r w:rsidR="00D12800">
        <w:rPr>
          <w:noProof/>
        </w:rPr>
        <w:t>5</w:t>
      </w:r>
      <w:r w:rsidR="00D12800">
        <w:noBreakHyphen/>
      </w:r>
      <w:r w:rsidR="00D12800">
        <w:rPr>
          <w:noProof/>
        </w:rPr>
        <w:t>11</w:t>
      </w:r>
      <w:r>
        <w:fldChar w:fldCharType="end"/>
      </w:r>
      <w:r>
        <w:t xml:space="preserve">, it is the </w:t>
      </w:r>
      <w:r w:rsidRPr="00AA7940">
        <w:rPr>
          <w:rStyle w:val="Event"/>
        </w:rPr>
        <w:t>Arrival(</w:t>
      </w:r>
      <w:proofErr w:type="spellStart"/>
      <w:r w:rsidRPr="00AA7940">
        <w:rPr>
          <w:rStyle w:val="Event"/>
        </w:rPr>
        <w:t>i</w:t>
      </w:r>
      <w:proofErr w:type="spellEnd"/>
      <w:r w:rsidRPr="00AA7940">
        <w:rPr>
          <w:rStyle w:val="Event"/>
        </w:rPr>
        <w:t>)</w:t>
      </w:r>
      <w:r>
        <w:t xml:space="preserve"> Event with argument of 0 that is needed to be heard.  The arrival process cannot directly do this because the signature for the </w:t>
      </w:r>
      <w:r w:rsidRPr="008C7E78">
        <w:rPr>
          <w:rStyle w:val="Event"/>
        </w:rPr>
        <w:t>Arrival</w:t>
      </w:r>
      <w:r>
        <w:t xml:space="preserve"> Event in the arrival process doesn’t match the </w:t>
      </w:r>
      <w:r w:rsidRPr="008C7E78">
        <w:rPr>
          <w:rStyle w:val="Event"/>
        </w:rPr>
        <w:t>Arrival(</w:t>
      </w:r>
      <w:proofErr w:type="spellStart"/>
      <w:r w:rsidRPr="008C7E78">
        <w:rPr>
          <w:rStyle w:val="Event"/>
        </w:rPr>
        <w:t>i</w:t>
      </w:r>
      <w:proofErr w:type="spellEnd"/>
      <w:r w:rsidRPr="008C7E78">
        <w:rPr>
          <w:rStyle w:val="Event"/>
        </w:rPr>
        <w:t>)</w:t>
      </w:r>
      <w:r>
        <w:t xml:space="preserve"> Event in the transfer line component.  This,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a third component is added to do this.  That component simply </w:t>
      </w:r>
      <w:r>
        <w:lastRenderedPageBreak/>
        <w:t xml:space="preserve">schedules a </w:t>
      </w:r>
      <w:bookmarkStart w:id="205" w:name="OLE_LINK2"/>
      <w:proofErr w:type="spellStart"/>
      <w:r w:rsidRPr="00842333">
        <w:rPr>
          <w:rStyle w:val="Event"/>
        </w:rPr>
        <w:t>JobArrival</w:t>
      </w:r>
      <w:proofErr w:type="spellEnd"/>
      <w:r w:rsidRPr="00842333">
        <w:rPr>
          <w:rStyle w:val="Event"/>
        </w:rPr>
        <w:t>(c)</w:t>
      </w:r>
      <w:r>
        <w:t xml:space="preserve"> </w:t>
      </w:r>
      <w:bookmarkEnd w:id="205"/>
      <w:r>
        <w:t xml:space="preserve">Event when it hears an </w:t>
      </w:r>
      <w:r w:rsidRPr="00842333">
        <w:rPr>
          <w:rStyle w:val="Event"/>
        </w:rPr>
        <w:t>Arrival</w:t>
      </w:r>
      <w:r>
        <w:t xml:space="preserve"> Event and passes the number 0 as an argument.  The adapter connects the </w:t>
      </w:r>
      <w:proofErr w:type="spellStart"/>
      <w:r w:rsidRPr="00842333">
        <w:rPr>
          <w:rStyle w:val="Event"/>
        </w:rPr>
        <w:t>JobArrival</w:t>
      </w:r>
      <w:proofErr w:type="spellEnd"/>
      <w:r w:rsidRPr="00842333">
        <w:rPr>
          <w:rStyle w:val="Event"/>
        </w:rPr>
        <w:t>(c)</w:t>
      </w:r>
      <w:r w:rsidRPr="00842333">
        <w:t xml:space="preserve"> Event </w:t>
      </w:r>
      <w:r>
        <w:t xml:space="preserve">to the </w:t>
      </w:r>
      <w:r w:rsidRPr="00F33124">
        <w:rPr>
          <w:rStyle w:val="Event"/>
        </w:rPr>
        <w:t>Arrival(</w:t>
      </w:r>
      <w:proofErr w:type="spellStart"/>
      <w:r w:rsidRPr="00F33124">
        <w:rPr>
          <w:rStyle w:val="Event"/>
        </w:rPr>
        <w:t>i</w:t>
      </w:r>
      <w:proofErr w:type="spellEnd"/>
      <w:r w:rsidRPr="00F33124">
        <w:rPr>
          <w:rStyle w:val="Event"/>
        </w:rPr>
        <w:t>)</w:t>
      </w:r>
      <w:r>
        <w:t xml:space="preserve"> Event in the transfer line component.</w:t>
      </w:r>
    </w:p>
    <w:p w14:paraId="4AEEB76B" w14:textId="77777777" w:rsidR="00165069" w:rsidRPr="00373C23" w:rsidRDefault="00165069" w:rsidP="00165069">
      <w:pPr>
        <w:pStyle w:val="BodyText"/>
      </w:pPr>
      <w:r>
        <w:t xml:space="preserve">Although the middle component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bears a superficial resemblance to the material handler component in </w:t>
      </w:r>
      <w:r>
        <w:fldChar w:fldCharType="begin"/>
      </w:r>
      <w:r>
        <w:instrText xml:space="preserve"> REF _Ref219801568 \h </w:instrText>
      </w:r>
      <w:r>
        <w:fldChar w:fldCharType="separate"/>
      </w:r>
      <w:r w:rsidR="00D12800">
        <w:t xml:space="preserve">Figure </w:t>
      </w:r>
      <w:r w:rsidR="00D12800">
        <w:rPr>
          <w:noProof/>
        </w:rPr>
        <w:t>5</w:t>
      </w:r>
      <w:r w:rsidR="00D12800">
        <w:noBreakHyphen/>
      </w:r>
      <w:r w:rsidR="00D12800">
        <w:rPr>
          <w:noProof/>
        </w:rPr>
        <w:t>5</w:t>
      </w:r>
      <w:r>
        <w:fldChar w:fldCharType="end"/>
      </w:r>
      <w:r>
        <w:t xml:space="preserve"> that motivated the Adapter, the key difference is that the signatures of the two Events are different for the component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Although it might be possible to develop a generic implementation of this capability, that is stimulating Events in other components when the signatures don’t match, it is not at all clear how that might be done.  For now, therefore, the modeler must be content with writing small adapter-like components like the one in </w:t>
      </w:r>
      <w:r>
        <w:fldChar w:fldCharType="begin"/>
      </w:r>
      <w:r>
        <w:instrText xml:space="preserve"> REF _Ref220217139 \h </w:instrText>
      </w:r>
      <w:r>
        <w:fldChar w:fldCharType="separate"/>
      </w:r>
      <w:r w:rsidR="00D12800">
        <w:t xml:space="preserve">Figure </w:t>
      </w:r>
      <w:r w:rsidR="00D12800">
        <w:rPr>
          <w:noProof/>
        </w:rPr>
        <w:t>5</w:t>
      </w:r>
      <w:r w:rsidR="00D12800">
        <w:noBreakHyphen/>
      </w:r>
      <w:r w:rsidR="00D12800">
        <w:rPr>
          <w:noProof/>
        </w:rPr>
        <w:t>12</w:t>
      </w:r>
      <w:r>
        <w:fldChar w:fldCharType="end"/>
      </w:r>
      <w:r>
        <w:t xml:space="preserve"> when there is the need to change signatures of Events.</w:t>
      </w:r>
    </w:p>
    <w:p w14:paraId="42FF705E" w14:textId="77777777" w:rsidR="00165069" w:rsidRDefault="00165069" w:rsidP="00165069">
      <w:pPr>
        <w:pStyle w:val="Heading2"/>
      </w:pPr>
      <w:bookmarkStart w:id="206" w:name="_Toc226281504"/>
      <w:bookmarkStart w:id="207" w:name="_Toc139597329"/>
      <w:bookmarkStart w:id="208" w:name="_Toc139597544"/>
      <w:bookmarkStart w:id="209" w:name="_Toc334109259"/>
      <w:r w:rsidRPr="00EE53A5">
        <w:t>Property Change Listener Pattern</w:t>
      </w:r>
      <w:bookmarkEnd w:id="206"/>
      <w:bookmarkEnd w:id="207"/>
      <w:bookmarkEnd w:id="208"/>
      <w:bookmarkEnd w:id="209"/>
    </w:p>
    <w:p w14:paraId="5C86A096" w14:textId="77777777" w:rsidR="00165069" w:rsidRDefault="00165069" w:rsidP="00165069">
      <w:pPr>
        <w:pStyle w:val="BodyText"/>
      </w:pPr>
      <w:r>
        <w:t>A second listener pattern is available in the LEGO framework is the Property Change Listener pattern.  The idea is simply that whenever a state variable changes value, that information is dispatched in a Property Change Event.  A “</w:t>
      </w:r>
      <w:proofErr w:type="spellStart"/>
      <w:r>
        <w:t>PropertyChangeEvent</w:t>
      </w:r>
      <w:proofErr w:type="spellEnd"/>
      <w:r>
        <w:t xml:space="preserve">” is completely different than a </w:t>
      </w:r>
      <w:proofErr w:type="spellStart"/>
      <w:r>
        <w:t>SimEvent</w:t>
      </w:r>
      <w:proofErr w:type="spellEnd"/>
      <w:r>
        <w:t xml:space="preserve">; for example, a </w:t>
      </w:r>
      <w:proofErr w:type="spellStart"/>
      <w:r>
        <w:t>PropertyChangeEvent</w:t>
      </w:r>
      <w:proofErr w:type="spellEnd"/>
      <w:r>
        <w:t xml:space="preserve"> never interacts with the Event List, whereas a </w:t>
      </w:r>
      <w:proofErr w:type="spellStart"/>
      <w:r>
        <w:t>SimEvent</w:t>
      </w:r>
      <w:proofErr w:type="spellEnd"/>
      <w:r>
        <w:t xml:space="preserve"> does.</w:t>
      </w:r>
    </w:p>
    <w:p w14:paraId="33CB7D8C" w14:textId="77777777" w:rsidR="00165069" w:rsidRDefault="00165069" w:rsidP="00165069">
      <w:pPr>
        <w:pStyle w:val="BodyText"/>
      </w:pPr>
      <w:r>
        <w:t xml:space="preserve">Special components called </w:t>
      </w:r>
      <w:proofErr w:type="spellStart"/>
      <w:r>
        <w:t>PropertyChangeListeners</w:t>
      </w:r>
      <w:proofErr w:type="spellEnd"/>
      <w:r>
        <w:t xml:space="preserve"> are created to listen to the </w:t>
      </w:r>
      <w:proofErr w:type="spellStart"/>
      <w:r>
        <w:t>PropertyChangeEvents</w:t>
      </w:r>
      <w:proofErr w:type="spellEnd"/>
      <w:r>
        <w:t xml:space="preserve"> that are fired by the LEGO components. These components are structurally considerably simpler than LEGO components.  They do not have any Events, nor do they interact in any way with the Event List, as already mentioned.  Their primary purpose is to do something in response to state transitions in certain designated LEGO components.</w:t>
      </w:r>
    </w:p>
    <w:p w14:paraId="209C42A5" w14:textId="77777777" w:rsidR="00165069" w:rsidRDefault="00165069" w:rsidP="00165069">
      <w:pPr>
        <w:pStyle w:val="BodyText"/>
      </w:pPr>
      <w:r>
        <w:t xml:space="preserve">A </w:t>
      </w:r>
      <w:proofErr w:type="spellStart"/>
      <w:r>
        <w:t>PropertyChangeListener</w:t>
      </w:r>
      <w:proofErr w:type="spellEnd"/>
      <w:r>
        <w:t xml:space="preserve"> relationship is depicted in </w:t>
      </w:r>
      <w:r>
        <w:fldChar w:fldCharType="begin"/>
      </w:r>
      <w:r>
        <w:instrText xml:space="preserve"> REF _Ref220221999 \h </w:instrText>
      </w:r>
      <w:r>
        <w:fldChar w:fldCharType="separate"/>
      </w:r>
      <w:r w:rsidR="00D12800">
        <w:t xml:space="preserve">Figure </w:t>
      </w:r>
      <w:r w:rsidR="00D12800">
        <w:rPr>
          <w:noProof/>
        </w:rPr>
        <w:t>5</w:t>
      </w:r>
      <w:r w:rsidR="00D12800">
        <w:noBreakHyphen/>
      </w:r>
      <w:r w:rsidR="00D12800">
        <w:rPr>
          <w:noProof/>
        </w:rPr>
        <w:t>13</w:t>
      </w:r>
      <w:r>
        <w:fldChar w:fldCharType="end"/>
      </w:r>
      <w:r>
        <w:t xml:space="preserve">.  The connector is similar to that of </w:t>
      </w:r>
      <w:proofErr w:type="spellStart"/>
      <w:r>
        <w:t>SimEventListener</w:t>
      </w:r>
      <w:proofErr w:type="spellEnd"/>
      <w:r>
        <w:t>, except it is depicted with a small pitchfork-like end.</w:t>
      </w:r>
    </w:p>
    <w:p w14:paraId="25B5852A" w14:textId="77777777" w:rsidR="00165069" w:rsidRDefault="00846D03" w:rsidP="00165069">
      <w:pPr>
        <w:pStyle w:val="FigureCentered"/>
      </w:pPr>
      <w:r>
        <w:rPr>
          <w:noProof/>
        </w:rPr>
        <w:drawing>
          <wp:inline distT="0" distB="0" distL="0" distR="0" wp14:anchorId="18E6539C" wp14:editId="57224B7B">
            <wp:extent cx="4486275" cy="942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486275" cy="942975"/>
                    </a:xfrm>
                    <a:prstGeom prst="rect">
                      <a:avLst/>
                    </a:prstGeom>
                    <a:noFill/>
                    <a:ln>
                      <a:noFill/>
                    </a:ln>
                  </pic:spPr>
                </pic:pic>
              </a:graphicData>
            </a:graphic>
          </wp:inline>
        </w:drawing>
      </w:r>
    </w:p>
    <w:p w14:paraId="3FC27233" w14:textId="3460B560" w:rsidR="00165069" w:rsidRDefault="00165069" w:rsidP="00165069">
      <w:pPr>
        <w:pStyle w:val="Caption"/>
      </w:pPr>
      <w:bookmarkStart w:id="210" w:name="_Ref220221999"/>
      <w:r>
        <w:t xml:space="preserve">Figure </w:t>
      </w:r>
      <w:fldSimple w:instr=" STYLEREF 1 \s ">
        <w:r w:rsidR="00D12800">
          <w:rPr>
            <w:noProof/>
          </w:rPr>
          <w:t>5</w:t>
        </w:r>
      </w:fldSimple>
      <w:r w:rsidR="001C4598">
        <w:noBreakHyphen/>
      </w:r>
      <w:fldSimple w:instr=" SEQ Figure \* ARABIC \s 1 ">
        <w:r w:rsidR="00D12800">
          <w:rPr>
            <w:noProof/>
          </w:rPr>
          <w:t>13</w:t>
        </w:r>
      </w:fldSimple>
      <w:bookmarkEnd w:id="210"/>
      <w:r>
        <w:t xml:space="preserve">. </w:t>
      </w:r>
      <w:proofErr w:type="spellStart"/>
      <w:r>
        <w:t>PropertyChangeListener</w:t>
      </w:r>
      <w:proofErr w:type="spellEnd"/>
    </w:p>
    <w:p w14:paraId="21A3F57B" w14:textId="77777777" w:rsidR="00165069" w:rsidRDefault="00165069" w:rsidP="00165069">
      <w:pPr>
        <w:pStyle w:val="BodyText"/>
      </w:pPr>
      <w:r>
        <w:t xml:space="preserve">A </w:t>
      </w:r>
      <w:proofErr w:type="spellStart"/>
      <w:r>
        <w:t>PropertyChangeListener</w:t>
      </w:r>
      <w:proofErr w:type="spellEnd"/>
      <w:r>
        <w:t xml:space="preserve"> as shown in </w:t>
      </w:r>
      <w:r>
        <w:fldChar w:fldCharType="begin"/>
      </w:r>
      <w:r>
        <w:instrText xml:space="preserve"> REF _Ref220221999 \h </w:instrText>
      </w:r>
      <w:r>
        <w:fldChar w:fldCharType="separate"/>
      </w:r>
      <w:r w:rsidR="00D12800">
        <w:t xml:space="preserve">Figure </w:t>
      </w:r>
      <w:r w:rsidR="00D12800">
        <w:rPr>
          <w:noProof/>
        </w:rPr>
        <w:t>5</w:t>
      </w:r>
      <w:r w:rsidR="00D12800">
        <w:noBreakHyphen/>
      </w:r>
      <w:r w:rsidR="00D12800">
        <w:rPr>
          <w:noProof/>
        </w:rPr>
        <w:t>13</w:t>
      </w:r>
      <w:r>
        <w:fldChar w:fldCharType="end"/>
      </w:r>
      <w:r>
        <w:t xml:space="preserve"> will “hear” all of the state transitions for the </w:t>
      </w:r>
      <w:proofErr w:type="spellStart"/>
      <w:r>
        <w:t>SimEntity</w:t>
      </w:r>
      <w:proofErr w:type="spellEnd"/>
      <w:r>
        <w:t xml:space="preserve"> component.  The information included is the name of the property (state), the old value (the value of the state variable prior to the state transition) and the new value (the value of the state variable after the state transition).  It is expected that every state variable that changes fire a separate </w:t>
      </w:r>
      <w:proofErr w:type="spellStart"/>
      <w:r>
        <w:t>PropertyChangeEvent</w:t>
      </w:r>
      <w:proofErr w:type="spellEnd"/>
      <w:r>
        <w:t xml:space="preserve">.  If a </w:t>
      </w:r>
      <w:proofErr w:type="spellStart"/>
      <w:r>
        <w:t>PropertyChangeListener</w:t>
      </w:r>
      <w:proofErr w:type="spellEnd"/>
      <w:r>
        <w:t xml:space="preserve"> is designed to only hear one state variable at a time (as is the case with many of the statistics listeners), it is the listener’s responsibility to filter out the “unwanted” </w:t>
      </w:r>
      <w:proofErr w:type="spellStart"/>
      <w:r>
        <w:t>PropertyChangeEvents</w:t>
      </w:r>
      <w:proofErr w:type="spellEnd"/>
      <w:r>
        <w:t>.</w:t>
      </w:r>
    </w:p>
    <w:p w14:paraId="2A0D3931" w14:textId="77777777" w:rsidR="00165069" w:rsidRPr="001B04F7" w:rsidRDefault="00165069" w:rsidP="00165069">
      <w:pPr>
        <w:pStyle w:val="BodyText"/>
      </w:pPr>
      <w:r>
        <w:t xml:space="preserve">This can also be mitigated by an alternate form of the </w:t>
      </w:r>
      <w:proofErr w:type="spellStart"/>
      <w:r>
        <w:t>PropertyChangeListener</w:t>
      </w:r>
      <w:proofErr w:type="spellEnd"/>
      <w:r>
        <w:t xml:space="preserve"> connection, so that the connection itself can do the filtering.  This is illustrated in </w:t>
      </w:r>
      <w:r>
        <w:fldChar w:fldCharType="begin"/>
      </w:r>
      <w:r>
        <w:instrText xml:space="preserve"> REF _Ref220222599 \h </w:instrText>
      </w:r>
      <w:r>
        <w:fldChar w:fldCharType="separate"/>
      </w:r>
      <w:r w:rsidR="00D12800">
        <w:t xml:space="preserve">Figure </w:t>
      </w:r>
      <w:r w:rsidR="00D12800">
        <w:rPr>
          <w:noProof/>
        </w:rPr>
        <w:t>5</w:t>
      </w:r>
      <w:r w:rsidR="00D12800">
        <w:noBreakHyphen/>
      </w:r>
      <w:r w:rsidR="00D12800">
        <w:rPr>
          <w:noProof/>
        </w:rPr>
        <w:t>14</w:t>
      </w:r>
      <w:r>
        <w:fldChar w:fldCharType="end"/>
      </w:r>
      <w:r>
        <w:t>.</w:t>
      </w:r>
    </w:p>
    <w:p w14:paraId="5857C78B" w14:textId="77777777" w:rsidR="00165069" w:rsidRDefault="00846D03" w:rsidP="00165069">
      <w:pPr>
        <w:pStyle w:val="FigureCentered"/>
      </w:pPr>
      <w:r>
        <w:rPr>
          <w:noProof/>
        </w:rPr>
        <w:lastRenderedPageBreak/>
        <w:drawing>
          <wp:inline distT="0" distB="0" distL="0" distR="0" wp14:anchorId="59B69648" wp14:editId="4CB037E0">
            <wp:extent cx="44862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86275" cy="942975"/>
                    </a:xfrm>
                    <a:prstGeom prst="rect">
                      <a:avLst/>
                    </a:prstGeom>
                    <a:noFill/>
                    <a:ln>
                      <a:noFill/>
                    </a:ln>
                  </pic:spPr>
                </pic:pic>
              </a:graphicData>
            </a:graphic>
          </wp:inline>
        </w:drawing>
      </w:r>
    </w:p>
    <w:p w14:paraId="3A8F08EC" w14:textId="26ECAEFF" w:rsidR="00165069" w:rsidRPr="00F43E8A" w:rsidRDefault="00165069" w:rsidP="00165069">
      <w:pPr>
        <w:pStyle w:val="Caption"/>
      </w:pPr>
      <w:bookmarkStart w:id="211" w:name="_Ref220222599"/>
      <w:r>
        <w:t xml:space="preserve">Figure </w:t>
      </w:r>
      <w:fldSimple w:instr=" STYLEREF 1 \s ">
        <w:r w:rsidR="00D12800">
          <w:rPr>
            <w:noProof/>
          </w:rPr>
          <w:t>5</w:t>
        </w:r>
      </w:fldSimple>
      <w:r w:rsidR="001C4598">
        <w:noBreakHyphen/>
      </w:r>
      <w:fldSimple w:instr=" SEQ Figure \* ARABIC \s 1 ">
        <w:r w:rsidR="00D12800">
          <w:rPr>
            <w:noProof/>
          </w:rPr>
          <w:t>14</w:t>
        </w:r>
      </w:fldSimple>
      <w:bookmarkEnd w:id="211"/>
      <w:r>
        <w:t xml:space="preserve">. </w:t>
      </w:r>
      <w:proofErr w:type="spellStart"/>
      <w:r>
        <w:t>PropertyChangeListener</w:t>
      </w:r>
      <w:proofErr w:type="spellEnd"/>
      <w:r>
        <w:t xml:space="preserve"> for Specific Property</w:t>
      </w:r>
    </w:p>
    <w:p w14:paraId="1C560F04" w14:textId="77777777" w:rsidR="00165069" w:rsidRDefault="00165069" w:rsidP="00165069">
      <w:pPr>
        <w:pStyle w:val="BodyText2"/>
      </w:pPr>
      <w:r>
        <w:t xml:space="preserve">Here, the </w:t>
      </w:r>
      <w:proofErr w:type="spellStart"/>
      <w:r>
        <w:t>PropertyChangeListener</w:t>
      </w:r>
      <w:proofErr w:type="spellEnd"/>
      <w:r>
        <w:t xml:space="preserve"> component will only hear </w:t>
      </w:r>
      <w:proofErr w:type="spellStart"/>
      <w:r>
        <w:t>PropertyChangeEvents</w:t>
      </w:r>
      <w:proofErr w:type="spellEnd"/>
      <w:r>
        <w:t xml:space="preserve"> for the state variable called “</w:t>
      </w:r>
      <w:proofErr w:type="spellStart"/>
      <w:r>
        <w:t>aStateVariable</w:t>
      </w:r>
      <w:proofErr w:type="spellEnd"/>
      <w:r>
        <w:t>.”</w:t>
      </w:r>
    </w:p>
    <w:p w14:paraId="2C8AD8A8" w14:textId="77777777" w:rsidR="00165069" w:rsidRDefault="00165069" w:rsidP="00165069">
      <w:pPr>
        <w:pStyle w:val="BodyText"/>
      </w:pPr>
      <w:r>
        <w:t xml:space="preserve">Just as with </w:t>
      </w:r>
      <w:proofErr w:type="spellStart"/>
      <w:r>
        <w:t>SimEventListeners</w:t>
      </w:r>
      <w:proofErr w:type="spellEnd"/>
      <w:r>
        <w:t xml:space="preserve">, there is no theoretical limitation on how many </w:t>
      </w:r>
      <w:proofErr w:type="spellStart"/>
      <w:r>
        <w:t>PropertyChangeListeners</w:t>
      </w:r>
      <w:proofErr w:type="spellEnd"/>
      <w:r>
        <w:t xml:space="preserve"> can listen to a given LEGO, nor is there a theoretical limitation on how many LEGO components a given </w:t>
      </w:r>
      <w:proofErr w:type="spellStart"/>
      <w:r>
        <w:t>PropertyChangeListener</w:t>
      </w:r>
      <w:proofErr w:type="spellEnd"/>
      <w:r>
        <w:t xml:space="preserve"> can listen to.</w:t>
      </w:r>
    </w:p>
    <w:p w14:paraId="65A67474" w14:textId="77777777" w:rsidR="00165069" w:rsidRPr="00370E7F" w:rsidRDefault="00165069" w:rsidP="00165069">
      <w:pPr>
        <w:pStyle w:val="BodyText"/>
        <w:rPr>
          <w:rStyle w:val="Emphasis"/>
          <w:i w:val="0"/>
        </w:rPr>
      </w:pPr>
      <w:r>
        <w:t xml:space="preserve">Note that while LEGO components are both sources and listeners of </w:t>
      </w:r>
      <w:proofErr w:type="spellStart"/>
      <w:r>
        <w:t>SimEvents</w:t>
      </w:r>
      <w:proofErr w:type="spellEnd"/>
      <w:r>
        <w:t xml:space="preserve">, a </w:t>
      </w:r>
      <w:proofErr w:type="spellStart"/>
      <w:r>
        <w:t>PropertyChangeListener</w:t>
      </w:r>
      <w:proofErr w:type="spellEnd"/>
      <w:r>
        <w:t xml:space="preserve"> is typically </w:t>
      </w:r>
      <w:r w:rsidRPr="00370E7F">
        <w:rPr>
          <w:rStyle w:val="Emphasis"/>
        </w:rPr>
        <w:t>not</w:t>
      </w:r>
      <w:r>
        <w:t xml:space="preserve"> a </w:t>
      </w:r>
      <w:proofErr w:type="spellStart"/>
      <w:r>
        <w:t>SimEntity</w:t>
      </w:r>
      <w:proofErr w:type="spellEnd"/>
      <w:r>
        <w:t xml:space="preserve">.  </w:t>
      </w:r>
      <w:proofErr w:type="gramStart"/>
      <w:r>
        <w:t>Thus</w:t>
      </w:r>
      <w:proofErr w:type="gramEnd"/>
      <w:r>
        <w:t xml:space="preserve"> there is an asymmetry between sources of </w:t>
      </w:r>
      <w:proofErr w:type="spellStart"/>
      <w:r>
        <w:t>PropertyChangeEvents</w:t>
      </w:r>
      <w:proofErr w:type="spellEnd"/>
      <w:r>
        <w:t xml:space="preserve"> and their listeners.</w:t>
      </w:r>
    </w:p>
    <w:p w14:paraId="3DCE74A9" w14:textId="77777777" w:rsidR="00165069" w:rsidRPr="00FA5BBC" w:rsidRDefault="00165069" w:rsidP="00165069">
      <w:pPr>
        <w:pStyle w:val="BodyText"/>
      </w:pPr>
      <w:r>
        <w:t>Two of the primary functions performed include a useful way of debugging and troubleshooting Event Graph components and collecting statistics.  The first function is associated with a computer implementation of Event Graphs, and so is not relevant in a conceptual context.  Two simple examples of the latter function will now be described.</w:t>
      </w:r>
    </w:p>
    <w:p w14:paraId="345E4E2A" w14:textId="77777777" w:rsidR="00165069" w:rsidRDefault="00165069" w:rsidP="00165069">
      <w:pPr>
        <w:pStyle w:val="Heading3"/>
      </w:pPr>
      <w:bookmarkStart w:id="212" w:name="_Toc226281505"/>
      <w:bookmarkStart w:id="213" w:name="_Toc139597330"/>
      <w:bookmarkStart w:id="214" w:name="_Toc139597545"/>
      <w:bookmarkStart w:id="215" w:name="_Toc334109260"/>
      <w:r>
        <w:t>Examples</w:t>
      </w:r>
      <w:bookmarkEnd w:id="212"/>
      <w:bookmarkEnd w:id="213"/>
      <w:bookmarkEnd w:id="214"/>
      <w:bookmarkEnd w:id="215"/>
    </w:p>
    <w:p w14:paraId="20E961C6" w14:textId="77777777" w:rsidR="00165069" w:rsidRPr="00EF2A93" w:rsidRDefault="00165069" w:rsidP="00165069">
      <w:pPr>
        <w:pStyle w:val="BodyText"/>
      </w:pPr>
      <w:r>
        <w:t xml:space="preserve">As previously discussed, there are two ways that statistics are collected in Discrete Event Simulation models: time-varying and tally.  Recall that time-varying means are computed as the area under the state trajectory curve divided by the time, whereas a tally mean is the sum of discrete values divided by the number of the values observed.  Since the formulas for computing these are fundamentally different, two distinct </w:t>
      </w:r>
      <w:proofErr w:type="spellStart"/>
      <w:r>
        <w:t>PropertyChangeListener</w:t>
      </w:r>
      <w:proofErr w:type="spellEnd"/>
      <w:r>
        <w:t xml:space="preserve"> components are created.  The idea is that these be as lightweight as possible; specifically, only a minimal amount of data is stored, which typically will include counters and accumulators for the sum and sum of squares.</w:t>
      </w:r>
    </w:p>
    <w:p w14:paraId="3458AB78" w14:textId="77777777" w:rsidR="00165069" w:rsidRDefault="00165069" w:rsidP="00165069">
      <w:pPr>
        <w:pStyle w:val="Heading4NoNumber"/>
      </w:pPr>
      <w:r>
        <w:t>Tally Statistics</w:t>
      </w:r>
    </w:p>
    <w:p w14:paraId="48B6D975" w14:textId="77777777" w:rsidR="00165069" w:rsidRDefault="00165069" w:rsidP="00165069">
      <w:pPr>
        <w:pStyle w:val="BodyText"/>
      </w:pPr>
      <w:r>
        <w:t xml:space="preserve">A tally mean is the numerical average of a discrete collection of observations. For discrete observations, the variance is likewise defined, as in </w:t>
      </w:r>
      <w:r>
        <w:fldChar w:fldCharType="begin"/>
      </w:r>
      <w:r>
        <w:instrText xml:space="preserve"> REF _Ref220232183 \h </w:instrText>
      </w:r>
      <w:r>
        <w:fldChar w:fldCharType="separate"/>
      </w:r>
      <w:r w:rsidR="00D12800">
        <w:t xml:space="preserve">Figure </w:t>
      </w:r>
      <w:r w:rsidR="00D12800">
        <w:rPr>
          <w:noProof/>
        </w:rPr>
        <w:t>5</w:t>
      </w:r>
      <w:r w:rsidR="00D12800">
        <w:noBreakHyphen/>
      </w:r>
      <w:r w:rsidR="00D12800">
        <w:rPr>
          <w:noProof/>
        </w:rPr>
        <w:t>15</w:t>
      </w:r>
      <w:r>
        <w:fldChar w:fldCharType="end"/>
      </w:r>
      <w:r>
        <w:t>.</w:t>
      </w:r>
    </w:p>
    <w:p w14:paraId="29C1468E" w14:textId="77777777" w:rsidR="00165069" w:rsidRDefault="00165069" w:rsidP="00165069">
      <w:pPr>
        <w:pStyle w:val="FigureCentered"/>
      </w:pPr>
      <w:r w:rsidRPr="00FC2F61">
        <w:rPr>
          <w:position w:val="-66"/>
        </w:rPr>
        <w:object w:dxaOrig="2299" w:dyaOrig="1440" w14:anchorId="1F5C5F8C">
          <v:shape id="_x0000_i1074" type="#_x0000_t75" style="width:114.65pt;height:1in" o:ole="">
            <v:imagedata r:id="rId139" o:title=""/>
          </v:shape>
          <o:OLEObject Type="Embed" ProgID="Equation.3" ShapeID="_x0000_i1074" DrawAspect="Content" ObjectID="_1552282026" r:id="rId140"/>
        </w:object>
      </w:r>
    </w:p>
    <w:p w14:paraId="76BC8262" w14:textId="3C5D7440" w:rsidR="00165069" w:rsidRDefault="00165069" w:rsidP="00165069">
      <w:pPr>
        <w:pStyle w:val="Caption"/>
      </w:pPr>
      <w:bookmarkStart w:id="216" w:name="_Ref220232183"/>
      <w:r>
        <w:t xml:space="preserve">Figure </w:t>
      </w:r>
      <w:fldSimple w:instr=" STYLEREF 1 \s ">
        <w:r w:rsidR="00D12800">
          <w:rPr>
            <w:noProof/>
          </w:rPr>
          <w:t>5</w:t>
        </w:r>
      </w:fldSimple>
      <w:r w:rsidR="001C4598">
        <w:noBreakHyphen/>
      </w:r>
      <w:fldSimple w:instr=" SEQ Figure \* ARABIC \s 1 ">
        <w:r w:rsidR="00D12800">
          <w:rPr>
            <w:noProof/>
          </w:rPr>
          <w:t>15</w:t>
        </w:r>
      </w:fldSimple>
      <w:bookmarkEnd w:id="216"/>
      <w:r>
        <w:t>. Definition of Tally Mean and Variance for Discrete Observations</w:t>
      </w:r>
    </w:p>
    <w:p w14:paraId="38E2F0C6" w14:textId="77777777" w:rsidR="00165069" w:rsidRDefault="00165069" w:rsidP="00165069">
      <w:pPr>
        <w:pStyle w:val="BodyText"/>
      </w:pPr>
      <w:r>
        <w:t xml:space="preserve">One approach to estimate simple summary statistics for a simulation is to maintain a counter of the number of observations and a running sum and sum of squares.  The minimum and maximum observations are easily kept as well.  We will call this listener a </w:t>
      </w:r>
      <w:proofErr w:type="spellStart"/>
      <w:r w:rsidRPr="0090455D">
        <w:rPr>
          <w:rStyle w:val="Emphasis"/>
        </w:rPr>
        <w:t>SimpleStatsTally</w:t>
      </w:r>
      <w:proofErr w:type="spellEnd"/>
      <w:r>
        <w:t xml:space="preserve">.  It </w:t>
      </w:r>
      <w:r>
        <w:lastRenderedPageBreak/>
        <w:t xml:space="preserve">consists of a counter, n, which contains the number of observations as well as running values of the mean, variance, min, and maximum values.  </w:t>
      </w:r>
      <w:r>
        <w:fldChar w:fldCharType="begin"/>
      </w:r>
      <w:r>
        <w:instrText xml:space="preserve"> REF _Ref220225804 \h </w:instrText>
      </w:r>
      <w:r>
        <w:fldChar w:fldCharType="separate"/>
      </w:r>
      <w:r w:rsidR="00D12800">
        <w:t xml:space="preserve">Figure </w:t>
      </w:r>
      <w:r w:rsidR="00D12800">
        <w:rPr>
          <w:noProof/>
        </w:rPr>
        <w:t>5</w:t>
      </w:r>
      <w:r w:rsidR="00D12800">
        <w:noBreakHyphen/>
      </w:r>
      <w:r w:rsidR="00D12800">
        <w:rPr>
          <w:noProof/>
        </w:rPr>
        <w:t>16</w:t>
      </w:r>
      <w:r>
        <w:fldChar w:fldCharType="end"/>
      </w:r>
      <w:r>
        <w:t xml:space="preserve"> shows the initialization of these values.</w:t>
      </w:r>
    </w:p>
    <w:p w14:paraId="753BA97A" w14:textId="77777777" w:rsidR="00165069" w:rsidRDefault="00165069" w:rsidP="00165069">
      <w:pPr>
        <w:pStyle w:val="FigureCentered"/>
      </w:pPr>
      <w:r w:rsidRPr="000E78F4">
        <w:rPr>
          <w:position w:val="-78"/>
        </w:rPr>
        <w:object w:dxaOrig="1080" w:dyaOrig="1860" w14:anchorId="35CA492A">
          <v:shape id="_x0000_i1075" type="#_x0000_t75" style="width:54pt;height:93.35pt" o:ole="">
            <v:imagedata r:id="rId141" o:title=""/>
          </v:shape>
          <o:OLEObject Type="Embed" ProgID="Equation.3" ShapeID="_x0000_i1075" DrawAspect="Content" ObjectID="_1552282027" r:id="rId142"/>
        </w:object>
      </w:r>
    </w:p>
    <w:p w14:paraId="0CE1AD73" w14:textId="3163BE01" w:rsidR="00165069" w:rsidRDefault="00165069" w:rsidP="00165069">
      <w:pPr>
        <w:pStyle w:val="Caption"/>
      </w:pPr>
      <w:bookmarkStart w:id="217" w:name="_Ref220225804"/>
      <w:r>
        <w:t xml:space="preserve">Figure </w:t>
      </w:r>
      <w:fldSimple w:instr=" STYLEREF 1 \s ">
        <w:r w:rsidR="00D12800">
          <w:rPr>
            <w:noProof/>
          </w:rPr>
          <w:t>5</w:t>
        </w:r>
      </w:fldSimple>
      <w:r w:rsidR="001C4598">
        <w:noBreakHyphen/>
      </w:r>
      <w:fldSimple w:instr=" SEQ Figure \* ARABIC \s 1 ">
        <w:r w:rsidR="00D12800">
          <w:rPr>
            <w:noProof/>
          </w:rPr>
          <w:t>16</w:t>
        </w:r>
      </w:fldSimple>
      <w:bookmarkEnd w:id="217"/>
      <w:r>
        <w:t xml:space="preserve">. Initialization for </w:t>
      </w:r>
      <w:proofErr w:type="spellStart"/>
      <w:r>
        <w:t>SimpleStatsTally</w:t>
      </w:r>
      <w:proofErr w:type="spellEnd"/>
    </w:p>
    <w:p w14:paraId="48C7DFA1" w14:textId="77777777" w:rsidR="00165069" w:rsidRPr="0084614B" w:rsidRDefault="00165069" w:rsidP="00165069">
      <w:pPr>
        <w:pStyle w:val="BodyText"/>
      </w:pPr>
      <w:r>
        <w:t xml:space="preserve">Now, whenever a state transition is heard, the counters are updated according to the logic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w:t>
      </w:r>
      <w:r>
        <w:rPr>
          <w:rStyle w:val="FootnoteReference"/>
        </w:rPr>
        <w:footnoteReference w:id="4"/>
      </w:r>
    </w:p>
    <w:p w14:paraId="36DB0EF0" w14:textId="77777777" w:rsidR="00165069" w:rsidRDefault="00165069" w:rsidP="00165069">
      <w:pPr>
        <w:pStyle w:val="FigureCentered"/>
      </w:pPr>
      <w:r w:rsidRPr="00BE3796">
        <w:rPr>
          <w:position w:val="-148"/>
        </w:rPr>
        <w:object w:dxaOrig="3140" w:dyaOrig="3080" w14:anchorId="2C6598CA">
          <v:shape id="_x0000_i1076" type="#_x0000_t75" style="width:157.35pt;height:154pt" o:ole="">
            <v:imagedata r:id="rId143" o:title=""/>
          </v:shape>
          <o:OLEObject Type="Embed" ProgID="Equation.3" ShapeID="_x0000_i1076" DrawAspect="Content" ObjectID="_1552282028" r:id="rId144"/>
        </w:object>
      </w:r>
    </w:p>
    <w:p w14:paraId="0CD8D2CD" w14:textId="5E0DC6C8" w:rsidR="00165069" w:rsidRPr="00DB62CE" w:rsidRDefault="00165069" w:rsidP="00165069">
      <w:pPr>
        <w:pStyle w:val="Caption"/>
      </w:pPr>
      <w:bookmarkStart w:id="218" w:name="_Ref220226003"/>
      <w:r>
        <w:t xml:space="preserve">Figure </w:t>
      </w:r>
      <w:fldSimple w:instr=" STYLEREF 1 \s ">
        <w:r w:rsidR="00D12800">
          <w:rPr>
            <w:noProof/>
          </w:rPr>
          <w:t>5</w:t>
        </w:r>
      </w:fldSimple>
      <w:r w:rsidR="001C4598">
        <w:noBreakHyphen/>
      </w:r>
      <w:fldSimple w:instr=" SEQ Figure \* ARABIC \s 1 ">
        <w:r w:rsidR="00D12800">
          <w:rPr>
            <w:noProof/>
          </w:rPr>
          <w:t>17</w:t>
        </w:r>
      </w:fldSimple>
      <w:bookmarkEnd w:id="218"/>
      <w:r>
        <w:t xml:space="preserve">. Updating </w:t>
      </w:r>
      <w:proofErr w:type="spellStart"/>
      <w:r>
        <w:t>SimpleStatsTally</w:t>
      </w:r>
      <w:proofErr w:type="spellEnd"/>
      <w:r>
        <w:t xml:space="preserve"> Variables</w:t>
      </w:r>
    </w:p>
    <w:p w14:paraId="751BAC21" w14:textId="77777777" w:rsidR="00165069" w:rsidRDefault="00165069" w:rsidP="00165069">
      <w:pPr>
        <w:pStyle w:val="BodyText"/>
      </w:pPr>
      <w:r>
        <w:t xml:space="preserve">The reader may wonder why the expressions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aren’t the obvious ones (i.e. maintaining running sum and sum-of-squares).  The reason is that the expressions for </w:t>
      </w:r>
      <w:r w:rsidRPr="00B47521">
        <w:rPr>
          <w:position w:val="-4"/>
        </w:rPr>
        <w:object w:dxaOrig="279" w:dyaOrig="320" w14:anchorId="50A350A1">
          <v:shape id="_x0000_i1077" type="#_x0000_t75" style="width:14pt;height:16pt" o:ole="">
            <v:imagedata r:id="rId145" o:title=""/>
          </v:shape>
          <o:OLEObject Type="Embed" ProgID="Equation.3" ShapeID="_x0000_i1077" DrawAspect="Content" ObjectID="_1552282029" r:id="rId146"/>
        </w:object>
      </w:r>
      <w:r>
        <w:t xml:space="preserve">and </w:t>
      </w:r>
      <w:r w:rsidRPr="00B47521">
        <w:rPr>
          <w:position w:val="-6"/>
        </w:rPr>
        <w:object w:dxaOrig="320" w:dyaOrig="380" w14:anchorId="245902C3">
          <v:shape id="_x0000_i1078" type="#_x0000_t75" style="width:16pt;height:19.35pt" o:ole="">
            <v:imagedata r:id="rId147" o:title=""/>
          </v:shape>
          <o:OLEObject Type="Embed" ProgID="Equation.3" ShapeID="_x0000_i1078" DrawAspect="Content" ObjectID="_1552282030" r:id="rId148"/>
        </w:object>
      </w:r>
      <w:r>
        <w:t xml:space="preserve">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will tend to stay closer to their respective values, whereas the running sum, and especially the running sum of squares, could easily overflow the possible values on the computer as more and more data are collected.  The reader should verify that the expressions in </w:t>
      </w:r>
      <w:r>
        <w:fldChar w:fldCharType="begin"/>
      </w:r>
      <w:r>
        <w:instrText xml:space="preserve"> REF _Ref220226003 \h </w:instrText>
      </w:r>
      <w:r>
        <w:fldChar w:fldCharType="separate"/>
      </w:r>
      <w:r w:rsidR="00D12800">
        <w:t xml:space="preserve">Figure </w:t>
      </w:r>
      <w:r w:rsidR="00D12800">
        <w:rPr>
          <w:noProof/>
        </w:rPr>
        <w:t>5</w:t>
      </w:r>
      <w:r w:rsidR="00D12800">
        <w:noBreakHyphen/>
      </w:r>
      <w:r w:rsidR="00D12800">
        <w:rPr>
          <w:noProof/>
        </w:rPr>
        <w:t>17</w:t>
      </w:r>
      <w:r>
        <w:fldChar w:fldCharType="end"/>
      </w:r>
      <w:r>
        <w:t xml:space="preserve"> yield the correct values.</w:t>
      </w:r>
    </w:p>
    <w:p w14:paraId="41A76DE4" w14:textId="77777777" w:rsidR="00165069" w:rsidRPr="001960B7" w:rsidRDefault="00165069" w:rsidP="00165069">
      <w:pPr>
        <w:pStyle w:val="BodyText"/>
      </w:pPr>
      <w:r>
        <w:t xml:space="preserve">Note that since simulation data tend to be correlated, interpreting the variance by </w:t>
      </w:r>
      <w:r w:rsidRPr="00B47521">
        <w:rPr>
          <w:position w:val="-6"/>
        </w:rPr>
        <w:object w:dxaOrig="320" w:dyaOrig="380" w14:anchorId="05CBB741">
          <v:shape id="_x0000_i1079" type="#_x0000_t75" style="width:16pt;height:19.35pt" o:ole="">
            <v:imagedata r:id="rId147" o:title=""/>
          </v:shape>
          <o:OLEObject Type="Embed" ProgID="Equation.3" ShapeID="_x0000_i1079" DrawAspect="Content" ObjectID="_1552282031" r:id="rId149"/>
        </w:object>
      </w:r>
      <w:r>
        <w:t>using this approach should be done with great caution.  Specifically, this value should generally not be used when creating confidence intervals or conducting hypothesis tests.</w:t>
      </w:r>
    </w:p>
    <w:p w14:paraId="4F2FA010" w14:textId="77777777" w:rsidR="00165069" w:rsidRDefault="00165069" w:rsidP="00165069">
      <w:pPr>
        <w:pStyle w:val="Heading4NoNumber"/>
      </w:pPr>
      <w:r>
        <w:t>Time Varying Statistics</w:t>
      </w:r>
    </w:p>
    <w:p w14:paraId="711C76A7" w14:textId="77777777" w:rsidR="00165069" w:rsidRDefault="00165069" w:rsidP="00165069">
      <w:pPr>
        <w:pStyle w:val="BodyText"/>
      </w:pPr>
      <w:r>
        <w:t xml:space="preserve">Time varying statistics can be collected in a similar manner, by updating running values of the min, max, mean, and variance.  Instead of the count, the time of the last state change, </w:t>
      </w:r>
      <w:r w:rsidRPr="003B6DF8">
        <w:rPr>
          <w:position w:val="-12"/>
        </w:rPr>
        <w:object w:dxaOrig="360" w:dyaOrig="360" w14:anchorId="7341E5DE">
          <v:shape id="_x0000_i1080" type="#_x0000_t75" style="width:18pt;height:18pt" o:ole="">
            <v:imagedata r:id="rId150" o:title=""/>
          </v:shape>
          <o:OLEObject Type="Embed" ProgID="Equation.3" ShapeID="_x0000_i1080" DrawAspect="Content" ObjectID="_1552282032" r:id="rId151"/>
        </w:object>
      </w:r>
      <w:r>
        <w:t xml:space="preserve"> as well as the running value of Δ must be stored as well.  Recall that the definitions of time-varying mean and variance are as in </w:t>
      </w:r>
      <w:r>
        <w:fldChar w:fldCharType="begin"/>
      </w:r>
      <w:r>
        <w:instrText xml:space="preserve"> REF _Ref220228735 \h </w:instrText>
      </w:r>
      <w:r>
        <w:fldChar w:fldCharType="separate"/>
      </w:r>
      <w:r w:rsidR="00D12800">
        <w:t xml:space="preserve">Figure </w:t>
      </w:r>
      <w:r w:rsidR="00D12800">
        <w:rPr>
          <w:noProof/>
        </w:rPr>
        <w:t>5</w:t>
      </w:r>
      <w:r w:rsidR="00D12800">
        <w:noBreakHyphen/>
      </w:r>
      <w:r w:rsidR="00D12800">
        <w:rPr>
          <w:noProof/>
        </w:rPr>
        <w:t>18</w:t>
      </w:r>
      <w:r>
        <w:fldChar w:fldCharType="end"/>
      </w:r>
      <w:r>
        <w:t>.</w:t>
      </w:r>
    </w:p>
    <w:p w14:paraId="6C00D3A2" w14:textId="77777777" w:rsidR="00165069" w:rsidRDefault="00165069" w:rsidP="00165069">
      <w:pPr>
        <w:pStyle w:val="FigureCentered"/>
      </w:pPr>
      <w:r w:rsidRPr="000F5AD0">
        <w:rPr>
          <w:position w:val="-58"/>
        </w:rPr>
        <w:object w:dxaOrig="2340" w:dyaOrig="1280" w14:anchorId="421C6AC3">
          <v:shape id="_x0000_i1081" type="#_x0000_t75" style="width:117.35pt;height:64pt" o:ole="">
            <v:imagedata r:id="rId152" o:title=""/>
          </v:shape>
          <o:OLEObject Type="Embed" ProgID="Equation.3" ShapeID="_x0000_i1081" DrawAspect="Content" ObjectID="_1552282033" r:id="rId153"/>
        </w:object>
      </w:r>
    </w:p>
    <w:p w14:paraId="76C3EE80" w14:textId="10A8B69C" w:rsidR="00165069" w:rsidRDefault="00165069" w:rsidP="00165069">
      <w:pPr>
        <w:pStyle w:val="Caption"/>
      </w:pPr>
      <w:bookmarkStart w:id="219" w:name="_Ref220228735"/>
      <w:r>
        <w:t xml:space="preserve">Figure </w:t>
      </w:r>
      <w:fldSimple w:instr=" STYLEREF 1 \s ">
        <w:r w:rsidR="00D12800">
          <w:rPr>
            <w:noProof/>
          </w:rPr>
          <w:t>5</w:t>
        </w:r>
      </w:fldSimple>
      <w:r w:rsidR="001C4598">
        <w:noBreakHyphen/>
      </w:r>
      <w:fldSimple w:instr=" SEQ Figure \* ARABIC \s 1 ">
        <w:r w:rsidR="00D12800">
          <w:rPr>
            <w:noProof/>
          </w:rPr>
          <w:t>18</w:t>
        </w:r>
      </w:fldSimple>
      <w:bookmarkEnd w:id="219"/>
      <w:r>
        <w:t>. Definitions of Time-Varying Mean and Variance</w:t>
      </w:r>
    </w:p>
    <w:p w14:paraId="55A1A00E" w14:textId="77777777" w:rsidR="00165069" w:rsidRDefault="00165069" w:rsidP="00165069">
      <w:pPr>
        <w:pStyle w:val="BodyText"/>
      </w:pPr>
      <w:r>
        <w:t xml:space="preserve">The </w:t>
      </w:r>
      <w:proofErr w:type="spellStart"/>
      <w:r>
        <w:t>PropertyChangeListener</w:t>
      </w:r>
      <w:proofErr w:type="spellEnd"/>
      <w:r>
        <w:t xml:space="preserve"> that implements collecting these statistics is called </w:t>
      </w:r>
      <w:proofErr w:type="spellStart"/>
      <w:r w:rsidRPr="0090455D">
        <w:rPr>
          <w:rStyle w:val="Emphasis"/>
        </w:rPr>
        <w:t>SimpleStatsTimeVarying</w:t>
      </w:r>
      <w:proofErr w:type="spellEnd"/>
      <w:r>
        <w:t xml:space="preserve">.  </w:t>
      </w:r>
      <w:r>
        <w:fldChar w:fldCharType="begin"/>
      </w:r>
      <w:r>
        <w:instrText xml:space="preserve"> REF _Ref220228297 \h </w:instrText>
      </w:r>
      <w:r>
        <w:fldChar w:fldCharType="separate"/>
      </w:r>
      <w:r w:rsidR="00D12800">
        <w:t xml:space="preserve">Figure </w:t>
      </w:r>
      <w:r w:rsidR="00D12800">
        <w:rPr>
          <w:noProof/>
        </w:rPr>
        <w:t>5</w:t>
      </w:r>
      <w:r w:rsidR="00D12800">
        <w:noBreakHyphen/>
      </w:r>
      <w:r w:rsidR="00D12800">
        <w:rPr>
          <w:noProof/>
        </w:rPr>
        <w:t>19</w:t>
      </w:r>
      <w:r>
        <w:fldChar w:fldCharType="end"/>
      </w:r>
      <w:r>
        <w:t xml:space="preserve"> shows the initialization of the counters and accumulators for </w:t>
      </w:r>
      <w:proofErr w:type="spellStart"/>
      <w:r>
        <w:t>SimpleStatsTimeVarying</w:t>
      </w:r>
      <w:proofErr w:type="spellEnd"/>
      <w:r>
        <w:t>.</w:t>
      </w:r>
    </w:p>
    <w:p w14:paraId="34862728" w14:textId="77777777" w:rsidR="00165069" w:rsidRDefault="00165069" w:rsidP="00165069">
      <w:pPr>
        <w:pStyle w:val="FigureCentered"/>
      </w:pPr>
      <w:r w:rsidRPr="005572A2">
        <w:rPr>
          <w:position w:val="-108"/>
        </w:rPr>
        <w:object w:dxaOrig="1080" w:dyaOrig="2280" w14:anchorId="57389115">
          <v:shape id="_x0000_i1082" type="#_x0000_t75" style="width:54pt;height:114pt" o:ole="">
            <v:imagedata r:id="rId154" o:title=""/>
          </v:shape>
          <o:OLEObject Type="Embed" ProgID="Equation.3" ShapeID="_x0000_i1082" DrawAspect="Content" ObjectID="_1552282034" r:id="rId155"/>
        </w:object>
      </w:r>
    </w:p>
    <w:p w14:paraId="1998FCDB" w14:textId="6CD5027A" w:rsidR="00165069" w:rsidRDefault="00165069" w:rsidP="00165069">
      <w:pPr>
        <w:pStyle w:val="Caption"/>
      </w:pPr>
      <w:bookmarkStart w:id="220" w:name="_Ref220228297"/>
      <w:r>
        <w:t xml:space="preserve">Figure </w:t>
      </w:r>
      <w:fldSimple w:instr=" STYLEREF 1 \s ">
        <w:r w:rsidR="00D12800">
          <w:rPr>
            <w:noProof/>
          </w:rPr>
          <w:t>5</w:t>
        </w:r>
      </w:fldSimple>
      <w:r w:rsidR="001C4598">
        <w:noBreakHyphen/>
      </w:r>
      <w:fldSimple w:instr=" SEQ Figure \* ARABIC \s 1 ">
        <w:r w:rsidR="00D12800">
          <w:rPr>
            <w:noProof/>
          </w:rPr>
          <w:t>19</w:t>
        </w:r>
      </w:fldSimple>
      <w:bookmarkEnd w:id="220"/>
      <w:r>
        <w:t xml:space="preserve">. Initialization of </w:t>
      </w:r>
      <w:proofErr w:type="spellStart"/>
      <w:r>
        <w:t>SimpleStatsTimeVarying</w:t>
      </w:r>
      <w:proofErr w:type="spellEnd"/>
    </w:p>
    <w:p w14:paraId="1D291070" w14:textId="77777777" w:rsidR="00165069" w:rsidRPr="00CE1831" w:rsidRDefault="00165069" w:rsidP="00165069">
      <w:pPr>
        <w:pStyle w:val="BodyText"/>
      </w:pPr>
      <w:r>
        <w:t xml:space="preserve">Updating the values is a bit more involved, as shown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Here </w:t>
      </w:r>
      <w:r w:rsidRPr="001C0800">
        <w:rPr>
          <w:position w:val="-12"/>
        </w:rPr>
        <w:object w:dxaOrig="780" w:dyaOrig="360" w14:anchorId="3022AF17">
          <v:shape id="_x0000_i1083" type="#_x0000_t75" style="width:39.35pt;height:18pt" o:ole="">
            <v:imagedata r:id="rId156" o:title=""/>
          </v:shape>
          <o:OLEObject Type="Embed" ProgID="Equation.3" ShapeID="_x0000_i1083" DrawAspect="Content" ObjectID="_1552282035" r:id="rId157"/>
        </w:object>
      </w:r>
      <w:r>
        <w:t>is the new value of the state variable after it has made its transition.  For clarity, ‘</w:t>
      </w:r>
      <w:r w:rsidRPr="00823568">
        <w:rPr>
          <w:rStyle w:val="Emphasis"/>
        </w:rPr>
        <w:t>T</w:t>
      </w:r>
      <w:r>
        <w:t>’ has been replaced with ‘</w:t>
      </w:r>
      <w:proofErr w:type="spellStart"/>
      <w:r>
        <w:t>simTime</w:t>
      </w:r>
      <w:proofErr w:type="spellEnd"/>
      <w:r>
        <w:t>’ in the expressions to emphasize the fact that the updates are being performed at the current value of the simulation clock.</w:t>
      </w:r>
    </w:p>
    <w:p w14:paraId="4B6858FA" w14:textId="77777777" w:rsidR="00165069" w:rsidRDefault="00165069" w:rsidP="00165069">
      <w:pPr>
        <w:pStyle w:val="FigureCentered"/>
      </w:pPr>
      <w:r w:rsidRPr="00373E5F">
        <w:rPr>
          <w:position w:val="-172"/>
        </w:rPr>
        <w:object w:dxaOrig="7080" w:dyaOrig="3560" w14:anchorId="3DA3E4BD">
          <v:shape id="_x0000_i1084" type="#_x0000_t75" style="width:354pt;height:178pt" o:ole="">
            <v:imagedata r:id="rId158" o:title=""/>
          </v:shape>
          <o:OLEObject Type="Embed" ProgID="Equation.3" ShapeID="_x0000_i1084" DrawAspect="Content" ObjectID="_1552282036" r:id="rId159"/>
        </w:object>
      </w:r>
      <w:r w:rsidRPr="004B5184">
        <w:rPr>
          <w:position w:val="-10"/>
        </w:rPr>
        <w:object w:dxaOrig="180" w:dyaOrig="340" w14:anchorId="538B0944">
          <v:shape id="_x0000_i1085" type="#_x0000_t75" style="width:9.35pt;height:17.35pt" o:ole="">
            <v:imagedata r:id="rId160" o:title=""/>
          </v:shape>
          <o:OLEObject Type="Embed" ProgID="Equation.3" ShapeID="_x0000_i1085" DrawAspect="Content" ObjectID="_1552282037" r:id="rId161"/>
        </w:object>
      </w:r>
    </w:p>
    <w:p w14:paraId="7D2A42D0" w14:textId="2D87E110" w:rsidR="00165069" w:rsidRDefault="00165069" w:rsidP="00165069">
      <w:pPr>
        <w:pStyle w:val="Caption"/>
      </w:pPr>
      <w:bookmarkStart w:id="221" w:name="_Ref220228353"/>
      <w:r>
        <w:t xml:space="preserve">Figure </w:t>
      </w:r>
      <w:fldSimple w:instr=" STYLEREF 1 \s ">
        <w:r w:rsidR="00D12800">
          <w:rPr>
            <w:noProof/>
          </w:rPr>
          <w:t>5</w:t>
        </w:r>
      </w:fldSimple>
      <w:r w:rsidR="001C4598">
        <w:noBreakHyphen/>
      </w:r>
      <w:fldSimple w:instr=" SEQ Figure \* ARABIC \s 1 ">
        <w:r w:rsidR="00D12800">
          <w:rPr>
            <w:noProof/>
          </w:rPr>
          <w:t>20</w:t>
        </w:r>
      </w:fldSimple>
      <w:bookmarkEnd w:id="221"/>
      <w:r>
        <w:t xml:space="preserve">. Updating </w:t>
      </w:r>
      <w:proofErr w:type="spellStart"/>
      <w:r>
        <w:t>SimpleStatsTimeVarying</w:t>
      </w:r>
      <w:proofErr w:type="spellEnd"/>
    </w:p>
    <w:p w14:paraId="59521727" w14:textId="77777777" w:rsidR="00165069" w:rsidRDefault="00165069" w:rsidP="00165069">
      <w:pPr>
        <w:pStyle w:val="BodyText"/>
      </w:pPr>
      <w:r>
        <w:t xml:space="preserve">Note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that the order is important; Δ is updated last, so that it is this value which is used the next time a new observation is heard.  The reader should verify that the expressions in </w:t>
      </w:r>
      <w:r>
        <w:fldChar w:fldCharType="begin"/>
      </w:r>
      <w:r>
        <w:instrText xml:space="preserve"> REF _Ref220228353 \h </w:instrText>
      </w:r>
      <w:r>
        <w:fldChar w:fldCharType="separate"/>
      </w:r>
      <w:r w:rsidR="00D12800">
        <w:t xml:space="preserve">Figure </w:t>
      </w:r>
      <w:r w:rsidR="00D12800">
        <w:rPr>
          <w:noProof/>
        </w:rPr>
        <w:t>5</w:t>
      </w:r>
      <w:r w:rsidR="00D12800">
        <w:noBreakHyphen/>
      </w:r>
      <w:r w:rsidR="00D12800">
        <w:rPr>
          <w:noProof/>
        </w:rPr>
        <w:t>20</w:t>
      </w:r>
      <w:r>
        <w:fldChar w:fldCharType="end"/>
      </w:r>
      <w:r>
        <w:t xml:space="preserve"> will yield the correct values for the mean and variance, respectively.  Interestingly, these equations hold even if the value of the state variable hasn’t changed.</w:t>
      </w:r>
    </w:p>
    <w:p w14:paraId="3D4F1B18" w14:textId="77777777" w:rsidR="00165069" w:rsidRDefault="00165069" w:rsidP="00165069">
      <w:pPr>
        <w:pStyle w:val="Heading4NoNumber"/>
      </w:pPr>
      <w:r>
        <w:lastRenderedPageBreak/>
        <w:t>Other Statistics</w:t>
      </w:r>
    </w:p>
    <w:p w14:paraId="1ECF3F16" w14:textId="77777777" w:rsidR="00165069" w:rsidRDefault="00165069" w:rsidP="00165069">
      <w:pPr>
        <w:pStyle w:val="BodyText"/>
      </w:pPr>
      <w:r>
        <w:t xml:space="preserve">These two examples do not span the range of possibilities by a long shot.  There are many other statistics and approaches that can be designed to take advantage of the </w:t>
      </w:r>
      <w:proofErr w:type="spellStart"/>
      <w:r>
        <w:t>PropertyChangeListener</w:t>
      </w:r>
      <w:proofErr w:type="spellEnd"/>
      <w:r>
        <w:t xml:space="preserve"> pattern.</w:t>
      </w:r>
    </w:p>
    <w:p w14:paraId="0FB400E4" w14:textId="77777777" w:rsidR="00165069" w:rsidRDefault="00165069" w:rsidP="00165069">
      <w:pPr>
        <w:pStyle w:val="Heading3"/>
      </w:pPr>
      <w:bookmarkStart w:id="222" w:name="_Toc226281506"/>
      <w:bookmarkStart w:id="223" w:name="_Toc139597331"/>
      <w:bookmarkStart w:id="224" w:name="_Toc139597546"/>
      <w:bookmarkStart w:id="225" w:name="_Toc334109261"/>
      <w:r>
        <w:t xml:space="preserve">Other Uses of </w:t>
      </w:r>
      <w:proofErr w:type="spellStart"/>
      <w:r>
        <w:t>PropertyChangeListener</w:t>
      </w:r>
      <w:bookmarkEnd w:id="222"/>
      <w:bookmarkEnd w:id="223"/>
      <w:bookmarkEnd w:id="224"/>
      <w:bookmarkEnd w:id="225"/>
      <w:proofErr w:type="spellEnd"/>
    </w:p>
    <w:p w14:paraId="3ADCCF31" w14:textId="5FFC9E64" w:rsidR="00120DEE" w:rsidRDefault="00165069" w:rsidP="00EA591F">
      <w:pPr>
        <w:pStyle w:val="BodyText"/>
      </w:pPr>
      <w:r>
        <w:t xml:space="preserve">The </w:t>
      </w:r>
      <w:proofErr w:type="spellStart"/>
      <w:r>
        <w:t>PropertyChangeListener</w:t>
      </w:r>
      <w:proofErr w:type="spellEnd"/>
      <w:r>
        <w:t xml:space="preserve"> pattern is very useful for other things than collecting statistics.  For example, in a computer implementation, a </w:t>
      </w:r>
      <w:proofErr w:type="spellStart"/>
      <w:r>
        <w:t>PropertyChangeListener</w:t>
      </w:r>
      <w:proofErr w:type="spellEnd"/>
      <w:r>
        <w:t xml:space="preserve"> that simply writes the property name, old value, and new value to the console is extremely useful for debugging.  Similarly, one that updates a graph of a state variable (or variables) and refreshed the window could provide a useful display of state trajectories as the simulation is running.  The possibilities are limited only by the modeler’s imagination.</w:t>
      </w:r>
      <w:bookmarkStart w:id="226" w:name="_Toc139597332"/>
      <w:bookmarkStart w:id="227" w:name="_Toc139597547"/>
    </w:p>
    <w:p w14:paraId="79555BDC" w14:textId="1137E833" w:rsidR="00EA591F" w:rsidRDefault="00EA591F" w:rsidP="00EA591F">
      <w:pPr>
        <w:pStyle w:val="BodyText"/>
        <w:sectPr w:rsidR="00EA591F" w:rsidSect="00120DEE">
          <w:footerReference w:type="default" r:id="rId162"/>
          <w:type w:val="continuous"/>
          <w:pgSz w:w="12240" w:h="15840"/>
          <w:pgMar w:top="990" w:right="1440" w:bottom="1440" w:left="1440" w:header="720" w:footer="720" w:gutter="0"/>
          <w:pgNumType w:start="1" w:chapStyle="1"/>
          <w:cols w:space="720"/>
          <w:docGrid w:linePitch="360"/>
        </w:sectPr>
      </w:pPr>
      <w:r>
        <w:t xml:space="preserve">However, the use of </w:t>
      </w:r>
      <w:proofErr w:type="spellStart"/>
      <w:r>
        <w:t>Property</w:t>
      </w:r>
      <w:r w:rsidR="00D22B61">
        <w:t>ChangeListener</w:t>
      </w:r>
      <w:proofErr w:type="spellEnd"/>
      <w:r w:rsidR="00D22B61">
        <w:t xml:space="preserve"> should </w:t>
      </w:r>
      <w:r w:rsidR="00D22B61" w:rsidRPr="00DA0888">
        <w:rPr>
          <w:i/>
        </w:rPr>
        <w:t>never</w:t>
      </w:r>
      <w:r w:rsidR="00D22B61">
        <w:t xml:space="preserve"> be used for the actual functioning of a</w:t>
      </w:r>
      <w:r w:rsidR="00DA0888">
        <w:t xml:space="preserve">n Event Graph model itself. The dynamics of the model should exclusively be implemented in </w:t>
      </w:r>
      <w:proofErr w:type="spellStart"/>
      <w:r w:rsidR="00DA0888">
        <w:t>SimEvents</w:t>
      </w:r>
      <w:proofErr w:type="spellEnd"/>
      <w:r w:rsidR="00DA0888">
        <w:t xml:space="preserve">, and the dynamics of interaction between components done using </w:t>
      </w:r>
      <w:proofErr w:type="spellStart"/>
      <w:r w:rsidR="00DA0888">
        <w:t>SimEventListeners</w:t>
      </w:r>
      <w:proofErr w:type="spellEnd"/>
      <w:r w:rsidR="00DA0888">
        <w:t>, whether “plain” or as Adapters.</w:t>
      </w:r>
    </w:p>
    <w:p w14:paraId="2B77E4B4" w14:textId="77777777" w:rsidR="00165069" w:rsidRDefault="00165069" w:rsidP="00165069">
      <w:pPr>
        <w:pStyle w:val="Heading1"/>
      </w:pPr>
      <w:bookmarkStart w:id="228" w:name="_Toc334109262"/>
      <w:r>
        <w:lastRenderedPageBreak/>
        <w:t>Transient Entities</w:t>
      </w:r>
      <w:bookmarkEnd w:id="226"/>
      <w:bookmarkEnd w:id="227"/>
      <w:bookmarkEnd w:id="228"/>
    </w:p>
    <w:p w14:paraId="318D9A45" w14:textId="77777777" w:rsidR="00165069" w:rsidRDefault="00165069" w:rsidP="00165069">
      <w:pPr>
        <w:pStyle w:val="BodyText"/>
      </w:pPr>
      <w:r>
        <w:t xml:space="preserve">By now it can be appreciated how using simple state variables can be used to create powerful and effectively DES models.  Since all models are abstractions, it is not necessary to explicitly model each and every element of a system.  For example, the </w:t>
      </w:r>
      <w:proofErr w:type="spellStart"/>
      <w:r>
        <w:t>SimpleServer</w:t>
      </w:r>
      <w:proofErr w:type="spellEnd"/>
      <w:r>
        <w:t xml:space="preserve"> model of a multiple server queue component does not explicitly capture each and every customer passing through the system.  Customers are implicitly represented only through the state variables, which simply keep a count of how many are in the queue or in service.  Not only is this representation sufficient for many purposes, </w:t>
      </w:r>
      <w:proofErr w:type="gramStart"/>
      <w:r>
        <w:t>Little’s</w:t>
      </w:r>
      <w:proofErr w:type="gramEnd"/>
      <w:r>
        <w:t xml:space="preserve"> formula shows that certain average measures of the system can be indirectly obtained as well.</w:t>
      </w:r>
    </w:p>
    <w:p w14:paraId="20640A7B" w14:textId="77777777" w:rsidR="00165069" w:rsidRDefault="00165069" w:rsidP="00165069">
      <w:pPr>
        <w:pStyle w:val="BodyText"/>
      </w:pPr>
      <w:r>
        <w:t>However, sometimes it is useful to explicitly model individuals in the system.  These “individuals” of course may be people, but could also be non-human things such as a job or an order.  We have seen an element of this when simulation times were stored in a first-in first-out (</w:t>
      </w:r>
      <w:proofErr w:type="spellStart"/>
      <w:r>
        <w:t>fifo</w:t>
      </w:r>
      <w:proofErr w:type="spellEnd"/>
      <w:r>
        <w:t xml:space="preserve">) container so the delays in queue and times in system could be explicitly observed.  In that </w:t>
      </w:r>
      <w:proofErr w:type="gramStart"/>
      <w:r>
        <w:t>model</w:t>
      </w:r>
      <w:proofErr w:type="gramEnd"/>
      <w:r>
        <w:t xml:space="preserve"> the arrival time was all that was needed for the desired functionality.  However, there are often situations in which a single quantity is not sufficient to represent the data about an individual Entity we wish to model.  For example, customers or orders may be of different “types” and the service times may have different probability distributions depending on their types.  There may be different types of jobs, each of which has a different sequence of workstation types required to complete it.</w:t>
      </w:r>
    </w:p>
    <w:p w14:paraId="38F2DA1D" w14:textId="77777777" w:rsidR="00165069" w:rsidRDefault="00165069" w:rsidP="00165069">
      <w:pPr>
        <w:pStyle w:val="BodyText"/>
      </w:pPr>
      <w:r>
        <w:t xml:space="preserve">To model individuals in this way, the idea of a </w:t>
      </w:r>
      <w:r>
        <w:rPr>
          <w:rStyle w:val="Emphasis"/>
        </w:rPr>
        <w:t>transient entity</w:t>
      </w:r>
      <w:r>
        <w:t xml:space="preserve">, or simply </w:t>
      </w:r>
      <w:r>
        <w:rPr>
          <w:rStyle w:val="Emphasis"/>
        </w:rPr>
        <w:t>Entity</w:t>
      </w:r>
      <w:r>
        <w:t xml:space="preserve">, is valuable.  An Entity can be thought of as an object to which certain </w:t>
      </w:r>
      <w:r w:rsidRPr="00F66CAA">
        <w:rPr>
          <w:rStyle w:val="Emphasis"/>
        </w:rPr>
        <w:t>attributes</w:t>
      </w:r>
      <w:r>
        <w:t xml:space="preserve"> can be attached.  Indeed, an Entity can be compared to an object in object-oriented programming, and its attributes to fields associated with that object.</w:t>
      </w:r>
    </w:p>
    <w:p w14:paraId="57A664AC" w14:textId="77777777" w:rsidR="00165069" w:rsidRDefault="00165069" w:rsidP="00165069">
      <w:pPr>
        <w:pStyle w:val="BodyText"/>
      </w:pPr>
      <w:r>
        <w:t>Since it cannot be determined beforehand what attributes a modeler requires of an Entity, it is important that new attributes be able to be added to an Entity at the modeler’s discretion.</w:t>
      </w:r>
    </w:p>
    <w:p w14:paraId="25710808" w14:textId="77777777" w:rsidR="00165069" w:rsidRDefault="00165069" w:rsidP="00165069">
      <w:pPr>
        <w:pStyle w:val="Heading2"/>
      </w:pPr>
      <w:bookmarkStart w:id="229" w:name="_Toc139597333"/>
      <w:bookmarkStart w:id="230" w:name="_Toc139597548"/>
      <w:bookmarkStart w:id="231" w:name="_Toc334109263"/>
      <w:r>
        <w:t>Built-In Attributes and Features</w:t>
      </w:r>
      <w:bookmarkEnd w:id="229"/>
      <w:bookmarkEnd w:id="230"/>
      <w:bookmarkEnd w:id="231"/>
    </w:p>
    <w:p w14:paraId="7C4DE3CF" w14:textId="77777777" w:rsidR="00165069" w:rsidRDefault="00165069" w:rsidP="00165069">
      <w:pPr>
        <w:pStyle w:val="BodyText"/>
      </w:pPr>
      <w:r>
        <w:t xml:space="preserve">A particular implementation of transient entities could have few or many built-in attributes and functions.  At a </w:t>
      </w:r>
      <w:proofErr w:type="gramStart"/>
      <w:r>
        <w:t>minimum</w:t>
      </w:r>
      <w:proofErr w:type="gramEnd"/>
      <w:r>
        <w:t xml:space="preserve"> there should be the ones listed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 xml:space="preserve">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6"/>
        <w:gridCol w:w="5001"/>
      </w:tblGrid>
      <w:tr w:rsidR="00165069" w14:paraId="6EF66D81" w14:textId="77777777">
        <w:trPr>
          <w:trHeight w:val="390"/>
          <w:jc w:val="center"/>
        </w:trPr>
        <w:tc>
          <w:tcPr>
            <w:tcW w:w="0" w:type="auto"/>
            <w:tcBorders>
              <w:bottom w:val="double" w:sz="4" w:space="0" w:color="auto"/>
            </w:tcBorders>
          </w:tcPr>
          <w:p w14:paraId="53297249" w14:textId="77777777" w:rsidR="00165069" w:rsidRDefault="00165069" w:rsidP="00165069">
            <w:pPr>
              <w:pStyle w:val="BodyText"/>
              <w:ind w:firstLine="0"/>
            </w:pPr>
            <w:r>
              <w:t>Attributes</w:t>
            </w:r>
          </w:p>
        </w:tc>
        <w:tc>
          <w:tcPr>
            <w:tcW w:w="0" w:type="auto"/>
            <w:tcBorders>
              <w:bottom w:val="double" w:sz="4" w:space="0" w:color="auto"/>
            </w:tcBorders>
          </w:tcPr>
          <w:p w14:paraId="78123E8C" w14:textId="77777777" w:rsidR="00165069" w:rsidRDefault="00165069" w:rsidP="00165069">
            <w:pPr>
              <w:pStyle w:val="BodyText"/>
              <w:ind w:firstLine="0"/>
            </w:pPr>
            <w:r>
              <w:t>Methods</w:t>
            </w:r>
          </w:p>
        </w:tc>
      </w:tr>
      <w:tr w:rsidR="00165069" w14:paraId="35C42FB8" w14:textId="77777777">
        <w:trPr>
          <w:trHeight w:val="120"/>
          <w:jc w:val="center"/>
        </w:trPr>
        <w:tc>
          <w:tcPr>
            <w:tcW w:w="0" w:type="auto"/>
            <w:tcBorders>
              <w:top w:val="double" w:sz="4" w:space="0" w:color="auto"/>
            </w:tcBorders>
          </w:tcPr>
          <w:p w14:paraId="7ED3D662" w14:textId="77777777" w:rsidR="00165069" w:rsidRPr="00701D9F" w:rsidRDefault="00165069" w:rsidP="00165069">
            <w:pPr>
              <w:pStyle w:val="BodyText"/>
              <w:ind w:firstLine="0"/>
            </w:pPr>
            <w:r>
              <w:t>n</w:t>
            </w:r>
            <w:r w:rsidRPr="00701D9F">
              <w:t>ame</w:t>
            </w:r>
          </w:p>
        </w:tc>
        <w:tc>
          <w:tcPr>
            <w:tcW w:w="0" w:type="auto"/>
            <w:tcBorders>
              <w:top w:val="double" w:sz="4" w:space="0" w:color="auto"/>
            </w:tcBorders>
          </w:tcPr>
          <w:p w14:paraId="1FD47CCB" w14:textId="77777777" w:rsidR="00165069" w:rsidRPr="00701D9F" w:rsidRDefault="00165069" w:rsidP="00165069">
            <w:pPr>
              <w:pStyle w:val="BodyText"/>
              <w:ind w:firstLine="0"/>
            </w:pPr>
            <w:proofErr w:type="spellStart"/>
            <w:proofErr w:type="gramStart"/>
            <w:r w:rsidRPr="00701D9F">
              <w:t>getName</w:t>
            </w:r>
            <w:proofErr w:type="spellEnd"/>
            <w:r w:rsidRPr="00701D9F">
              <w:t>(</w:t>
            </w:r>
            <w:proofErr w:type="gramEnd"/>
            <w:r w:rsidRPr="00701D9F">
              <w:t>)</w:t>
            </w:r>
          </w:p>
        </w:tc>
      </w:tr>
      <w:tr w:rsidR="00165069" w14:paraId="36A467E1" w14:textId="77777777">
        <w:trPr>
          <w:jc w:val="center"/>
        </w:trPr>
        <w:tc>
          <w:tcPr>
            <w:tcW w:w="0" w:type="auto"/>
          </w:tcPr>
          <w:p w14:paraId="4267739F" w14:textId="77777777" w:rsidR="00165069" w:rsidRPr="00701D9F" w:rsidRDefault="00165069" w:rsidP="00165069">
            <w:pPr>
              <w:pStyle w:val="BodyText"/>
              <w:ind w:firstLine="0"/>
            </w:pPr>
            <w:proofErr w:type="spellStart"/>
            <w:r w:rsidRPr="00701D9F">
              <w:t>creationTime</w:t>
            </w:r>
            <w:proofErr w:type="spellEnd"/>
          </w:p>
        </w:tc>
        <w:tc>
          <w:tcPr>
            <w:tcW w:w="0" w:type="auto"/>
          </w:tcPr>
          <w:p w14:paraId="15CB6312" w14:textId="77777777" w:rsidR="00165069" w:rsidRPr="00701D9F" w:rsidRDefault="00165069" w:rsidP="00165069">
            <w:pPr>
              <w:pStyle w:val="BodyText"/>
              <w:ind w:firstLine="0"/>
            </w:pPr>
            <w:proofErr w:type="spellStart"/>
            <w:proofErr w:type="gramStart"/>
            <w:r>
              <w:t>getCreationTime</w:t>
            </w:r>
            <w:proofErr w:type="spellEnd"/>
            <w:r>
              <w:t>(</w:t>
            </w:r>
            <w:proofErr w:type="gramEnd"/>
            <w:r>
              <w:t xml:space="preserve">), </w:t>
            </w:r>
            <w:proofErr w:type="spellStart"/>
            <w:r w:rsidRPr="00701D9F">
              <w:t>getAge</w:t>
            </w:r>
            <w:proofErr w:type="spellEnd"/>
            <w:r w:rsidRPr="00701D9F">
              <w:t>()</w:t>
            </w:r>
          </w:p>
        </w:tc>
      </w:tr>
      <w:tr w:rsidR="00165069" w14:paraId="08939A15" w14:textId="77777777">
        <w:trPr>
          <w:jc w:val="center"/>
        </w:trPr>
        <w:tc>
          <w:tcPr>
            <w:tcW w:w="0" w:type="auto"/>
          </w:tcPr>
          <w:p w14:paraId="5C32015F" w14:textId="77777777" w:rsidR="00165069" w:rsidRPr="00701D9F" w:rsidRDefault="00165069" w:rsidP="00165069">
            <w:pPr>
              <w:pStyle w:val="BodyText"/>
              <w:ind w:firstLine="0"/>
            </w:pPr>
            <w:proofErr w:type="spellStart"/>
            <w:r w:rsidRPr="00701D9F">
              <w:t>timeStamp</w:t>
            </w:r>
            <w:proofErr w:type="spellEnd"/>
          </w:p>
        </w:tc>
        <w:tc>
          <w:tcPr>
            <w:tcW w:w="0" w:type="auto"/>
          </w:tcPr>
          <w:p w14:paraId="056B832A" w14:textId="77777777" w:rsidR="00165069" w:rsidRPr="00701D9F" w:rsidRDefault="00165069" w:rsidP="00165069">
            <w:pPr>
              <w:pStyle w:val="BodyText"/>
              <w:ind w:firstLine="0"/>
            </w:pPr>
            <w:proofErr w:type="spellStart"/>
            <w:proofErr w:type="gramStart"/>
            <w:r>
              <w:t>stampTime</w:t>
            </w:r>
            <w:proofErr w:type="spellEnd"/>
            <w:r>
              <w:t>(</w:t>
            </w:r>
            <w:proofErr w:type="gramEnd"/>
            <w:r>
              <w:t xml:space="preserve">), </w:t>
            </w:r>
            <w:proofErr w:type="spellStart"/>
            <w:r>
              <w:t>getTimeStamp</w:t>
            </w:r>
            <w:proofErr w:type="spellEnd"/>
            <w:r>
              <w:t xml:space="preserve">(), </w:t>
            </w:r>
            <w:proofErr w:type="spellStart"/>
            <w:r w:rsidRPr="00701D9F">
              <w:t>getElapsedTIme</w:t>
            </w:r>
            <w:proofErr w:type="spellEnd"/>
            <w:r w:rsidRPr="00701D9F">
              <w:t>()</w:t>
            </w:r>
          </w:p>
        </w:tc>
      </w:tr>
    </w:tbl>
    <w:p w14:paraId="218AD778" w14:textId="0368D8B9" w:rsidR="00165069" w:rsidRDefault="00165069" w:rsidP="00165069">
      <w:pPr>
        <w:pStyle w:val="Caption"/>
      </w:pPr>
      <w:bookmarkStart w:id="232" w:name="_Ref220831566"/>
      <w:r>
        <w:t xml:space="preserve">Table </w:t>
      </w:r>
      <w:fldSimple w:instr=" STYLEREF 1 \s ">
        <w:r w:rsidR="00D12800">
          <w:rPr>
            <w:noProof/>
          </w:rPr>
          <w:t>6</w:t>
        </w:r>
      </w:fldSimple>
      <w:r w:rsidR="00034686">
        <w:noBreakHyphen/>
      </w:r>
      <w:fldSimple w:instr=" SEQ Table \* ARABIC \s 1 ">
        <w:r w:rsidR="00D12800">
          <w:rPr>
            <w:noProof/>
          </w:rPr>
          <w:t>1</w:t>
        </w:r>
      </w:fldSimple>
      <w:bookmarkEnd w:id="232"/>
      <w:r>
        <w:t>. Attributes and Methods of the Basic Entity</w:t>
      </w:r>
    </w:p>
    <w:p w14:paraId="6678E724" w14:textId="77777777" w:rsidR="00165069" w:rsidRPr="00701D9F" w:rsidRDefault="00165069" w:rsidP="00165069">
      <w:pPr>
        <w:pStyle w:val="BodyText"/>
      </w:pPr>
      <w:r>
        <w:t xml:space="preserve">When an Entity is created, the </w:t>
      </w:r>
      <w:proofErr w:type="spellStart"/>
      <w:r>
        <w:t>simTime</w:t>
      </w:r>
      <w:proofErr w:type="spellEnd"/>
      <w:r>
        <w:t xml:space="preserve"> when that occurs is stored immutably.  The </w:t>
      </w:r>
      <w:proofErr w:type="spellStart"/>
      <w:proofErr w:type="gramStart"/>
      <w:r w:rsidRPr="006A24BD">
        <w:t>getAge</w:t>
      </w:r>
      <w:proofErr w:type="spellEnd"/>
      <w:r w:rsidRPr="006A24BD">
        <w:t>(</w:t>
      </w:r>
      <w:proofErr w:type="gramEnd"/>
      <w:r w:rsidRPr="006A24BD">
        <w:t>)</w:t>
      </w:r>
      <w:r>
        <w:t xml:space="preserve"> method computes the difference between the current simulation time and the Entity’s creation time.  The, </w:t>
      </w:r>
      <w:proofErr w:type="spellStart"/>
      <w:r w:rsidRPr="00B82EF6">
        <w:t>timeStamp</w:t>
      </w:r>
      <w:proofErr w:type="spellEnd"/>
      <w:r>
        <w:t xml:space="preserve"> attribute is set by a call to </w:t>
      </w:r>
      <w:proofErr w:type="spellStart"/>
      <w:proofErr w:type="gramStart"/>
      <w:r w:rsidRPr="00B82EF6">
        <w:t>stampTime</w:t>
      </w:r>
      <w:proofErr w:type="spellEnd"/>
      <w:r w:rsidRPr="00B82EF6">
        <w:t>(</w:t>
      </w:r>
      <w:proofErr w:type="gramEnd"/>
      <w:r w:rsidRPr="00B82EF6">
        <w:t>)</w:t>
      </w:r>
      <w:r>
        <w:t xml:space="preserve">, and </w:t>
      </w:r>
      <w:proofErr w:type="spellStart"/>
      <w:r w:rsidRPr="00B82EF6">
        <w:t>getElapsedTime</w:t>
      </w:r>
      <w:proofErr w:type="spellEnd"/>
      <w:r w:rsidRPr="00B82EF6">
        <w:t>()</w:t>
      </w:r>
      <w:r>
        <w:t xml:space="preserve"> computes the difference between the current simulation time and the value of </w:t>
      </w:r>
      <w:proofErr w:type="spellStart"/>
      <w:r w:rsidRPr="00B82EF6">
        <w:t>timeStamp</w:t>
      </w:r>
      <w:proofErr w:type="spellEnd"/>
      <w:r>
        <w:t xml:space="preserve">.  Since </w:t>
      </w:r>
      <w:r>
        <w:lastRenderedPageBreak/>
        <w:t xml:space="preserve">the </w:t>
      </w:r>
      <w:proofErr w:type="spellStart"/>
      <w:r w:rsidRPr="00255857">
        <w:t>timeStamp</w:t>
      </w:r>
      <w:proofErr w:type="spellEnd"/>
      <w:r>
        <w:t xml:space="preserve"> attribute can be changed (unlike </w:t>
      </w:r>
      <w:proofErr w:type="spellStart"/>
      <w:r w:rsidRPr="00255857">
        <w:t>creationTime</w:t>
      </w:r>
      <w:proofErr w:type="spellEnd"/>
      <w:r>
        <w:t>), it can be reused and reset to different values throughout a simulation run.</w:t>
      </w:r>
    </w:p>
    <w:p w14:paraId="47483408" w14:textId="77777777" w:rsidR="00165069" w:rsidRDefault="00165069" w:rsidP="00165069">
      <w:pPr>
        <w:pStyle w:val="Heading2"/>
      </w:pPr>
      <w:bookmarkStart w:id="233" w:name="_Toc139597334"/>
      <w:bookmarkStart w:id="234" w:name="_Toc139597549"/>
      <w:bookmarkStart w:id="235" w:name="_Toc334109264"/>
      <w:r>
        <w:t>Examples</w:t>
      </w:r>
      <w:bookmarkEnd w:id="233"/>
      <w:bookmarkEnd w:id="234"/>
      <w:bookmarkEnd w:id="235"/>
    </w:p>
    <w:p w14:paraId="3800FC96" w14:textId="77777777" w:rsidR="00165069" w:rsidRDefault="00165069" w:rsidP="00165069">
      <w:pPr>
        <w:pStyle w:val="Heading3"/>
      </w:pPr>
      <w:bookmarkStart w:id="236" w:name="_Toc139597335"/>
      <w:bookmarkStart w:id="237" w:name="_Toc139597550"/>
      <w:bookmarkStart w:id="238" w:name="_Toc334109265"/>
      <w:r>
        <w:t>Entity Creator</w:t>
      </w:r>
      <w:bookmarkEnd w:id="236"/>
      <w:bookmarkEnd w:id="237"/>
      <w:bookmarkEnd w:id="238"/>
    </w:p>
    <w:p w14:paraId="18E6CCA1" w14:textId="77777777" w:rsidR="00165069" w:rsidRDefault="00165069" w:rsidP="00165069">
      <w:pPr>
        <w:pStyle w:val="BodyText"/>
      </w:pPr>
      <w:r>
        <w:t xml:space="preserve">The simplest way to create entities is through a small component that listens to an Event, instantiates (creates) the Entity and schedules another event with that Entity as the argument.  </w:t>
      </w:r>
      <w:r>
        <w:fldChar w:fldCharType="begin"/>
      </w:r>
      <w:r>
        <w:instrText xml:space="preserve"> REF _Ref220806385 \h </w:instrText>
      </w:r>
      <w:r>
        <w:fldChar w:fldCharType="separate"/>
      </w:r>
      <w:r w:rsidR="00D12800">
        <w:rPr>
          <w:b/>
        </w:rPr>
        <w:t>Error! Reference source not found.</w:t>
      </w:r>
      <w:r>
        <w:fldChar w:fldCharType="end"/>
      </w:r>
      <w:r>
        <w:t xml:space="preserve"> shows the Event Graph for this pattern.</w:t>
      </w:r>
    </w:p>
    <w:p w14:paraId="6944F090" w14:textId="77777777" w:rsidR="00165069" w:rsidRDefault="00846D03" w:rsidP="00165069">
      <w:pPr>
        <w:pStyle w:val="FigureCentered"/>
      </w:pPr>
      <w:r>
        <w:rPr>
          <w:noProof/>
        </w:rPr>
        <w:drawing>
          <wp:inline distT="0" distB="0" distL="0" distR="0" wp14:anchorId="17EF510B" wp14:editId="5304D695">
            <wp:extent cx="3590925" cy="12954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90925" cy="1295400"/>
                    </a:xfrm>
                    <a:prstGeom prst="rect">
                      <a:avLst/>
                    </a:prstGeom>
                    <a:noFill/>
                    <a:ln>
                      <a:noFill/>
                    </a:ln>
                  </pic:spPr>
                </pic:pic>
              </a:graphicData>
            </a:graphic>
          </wp:inline>
        </w:drawing>
      </w:r>
    </w:p>
    <w:p w14:paraId="14CDA75F" w14:textId="42B067B8" w:rsidR="00165069" w:rsidRPr="006133A7" w:rsidRDefault="006B3E11" w:rsidP="006B3E11">
      <w:pPr>
        <w:pStyle w:val="Caption"/>
      </w:pPr>
      <w:bookmarkStart w:id="239" w:name="_Ref363734624"/>
      <w:r>
        <w:t xml:space="preserve">Figure </w:t>
      </w:r>
      <w:fldSimple w:instr=" STYLEREF 1 \s ">
        <w:r w:rsidR="00D12800">
          <w:rPr>
            <w:noProof/>
          </w:rPr>
          <w:t>6</w:t>
        </w:r>
      </w:fldSimple>
      <w:r w:rsidR="001C4598">
        <w:noBreakHyphen/>
      </w:r>
      <w:fldSimple w:instr=" SEQ Figure \* ARABIC \s 1 ">
        <w:r w:rsidR="00D12800">
          <w:rPr>
            <w:noProof/>
          </w:rPr>
          <w:t>1</w:t>
        </w:r>
      </w:fldSimple>
      <w:bookmarkEnd w:id="239"/>
      <w:r w:rsidR="00165069">
        <w:t>. Entity Creator Component</w:t>
      </w:r>
    </w:p>
    <w:p w14:paraId="309A9FEF" w14:textId="77777777" w:rsidR="00165069" w:rsidRPr="00BA2812" w:rsidRDefault="00165069" w:rsidP="00165069">
      <w:pPr>
        <w:pStyle w:val="BodyText"/>
      </w:pPr>
      <w:r>
        <w:t xml:space="preserve">In </w:t>
      </w:r>
      <w:r>
        <w:fldChar w:fldCharType="begin"/>
      </w:r>
      <w:r>
        <w:instrText xml:space="preserve"> REF _Ref220806385 \h </w:instrText>
      </w:r>
      <w:r>
        <w:fldChar w:fldCharType="separate"/>
      </w:r>
      <w:r w:rsidR="00D12800">
        <w:rPr>
          <w:b/>
        </w:rPr>
        <w:t>Error! Reference source not found.</w:t>
      </w:r>
      <w:r>
        <w:fldChar w:fldCharType="end"/>
      </w:r>
      <w:r>
        <w:t>, the Entities’ name has been set to “Customer.”</w:t>
      </w:r>
    </w:p>
    <w:p w14:paraId="36F6650C" w14:textId="77777777" w:rsidR="00165069" w:rsidRDefault="00165069" w:rsidP="00165069">
      <w:pPr>
        <w:pStyle w:val="Heading3"/>
      </w:pPr>
      <w:bookmarkStart w:id="240" w:name="_Toc139597336"/>
      <w:bookmarkStart w:id="241" w:name="_Toc139597551"/>
      <w:bookmarkStart w:id="242" w:name="_Toc334109266"/>
      <w:r>
        <w:t>Multiple Server Queue Component</w:t>
      </w:r>
      <w:bookmarkEnd w:id="240"/>
      <w:bookmarkEnd w:id="241"/>
      <w:bookmarkEnd w:id="242"/>
    </w:p>
    <w:p w14:paraId="258F534E" w14:textId="77777777" w:rsidR="00165069" w:rsidRDefault="00165069" w:rsidP="00165069">
      <w:pPr>
        <w:pStyle w:val="BodyText"/>
      </w:pPr>
      <w:r>
        <w:t xml:space="preserve">The multiple server queue can be modeled using transient entities to represent the individual customers. A component to do that is shown </w:t>
      </w:r>
      <w:r w:rsidR="00F67C58">
        <w:t xml:space="preserve">by the </w:t>
      </w:r>
      <w:proofErr w:type="spellStart"/>
      <w:r w:rsidR="00F67C58">
        <w:t>EntityServer</w:t>
      </w:r>
      <w:proofErr w:type="spellEnd"/>
      <w:r w:rsidR="00F67C58">
        <w:t xml:space="preserve"> component </w:t>
      </w:r>
      <w:r>
        <w:t xml:space="preserve">in </w:t>
      </w:r>
      <w:r>
        <w:fldChar w:fldCharType="begin"/>
      </w:r>
      <w:r>
        <w:instrText xml:space="preserve"> REF _Ref253567577 \h </w:instrText>
      </w:r>
      <w:r>
        <w:fldChar w:fldCharType="separate"/>
      </w:r>
      <w:r w:rsidR="00D12800">
        <w:t xml:space="preserve">Figure </w:t>
      </w:r>
      <w:r w:rsidR="00D12800">
        <w:rPr>
          <w:noProof/>
        </w:rPr>
        <w:t>6</w:t>
      </w:r>
      <w:r w:rsidR="00D12800">
        <w:noBreakHyphen/>
      </w:r>
      <w:r w:rsidR="00D12800">
        <w:rPr>
          <w:noProof/>
        </w:rPr>
        <w:t>2</w:t>
      </w:r>
      <w:r>
        <w:fldChar w:fldCharType="end"/>
      </w:r>
      <w:r>
        <w:t>.  Note the similarity to previous models of servers.</w:t>
      </w:r>
    </w:p>
    <w:p w14:paraId="067B97EE" w14:textId="77777777" w:rsidR="00165069" w:rsidRDefault="00846D03" w:rsidP="00165069">
      <w:pPr>
        <w:pStyle w:val="FigureCentered"/>
      </w:pPr>
      <w:r>
        <w:rPr>
          <w:noProof/>
        </w:rPr>
        <w:drawing>
          <wp:inline distT="0" distB="0" distL="0" distR="0" wp14:anchorId="7BA8E5D2" wp14:editId="1985A55F">
            <wp:extent cx="5943600" cy="27336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4E80289A" w14:textId="79D89B8F" w:rsidR="00165069" w:rsidRDefault="00165069" w:rsidP="00165069">
      <w:pPr>
        <w:pStyle w:val="Caption"/>
      </w:pPr>
      <w:bookmarkStart w:id="243" w:name="_Ref253567577"/>
      <w:r>
        <w:t xml:space="preserve">Figure </w:t>
      </w:r>
      <w:fldSimple w:instr=" STYLEREF 1 \s ">
        <w:r w:rsidR="00D12800">
          <w:rPr>
            <w:noProof/>
          </w:rPr>
          <w:t>6</w:t>
        </w:r>
      </w:fldSimple>
      <w:r w:rsidR="001C4598">
        <w:noBreakHyphen/>
      </w:r>
      <w:fldSimple w:instr=" SEQ Figure \* ARABIC \s 1 ">
        <w:r w:rsidR="00D12800">
          <w:rPr>
            <w:noProof/>
          </w:rPr>
          <w:t>2</w:t>
        </w:r>
      </w:fldSimple>
      <w:bookmarkEnd w:id="243"/>
      <w:r>
        <w:t xml:space="preserve">. </w:t>
      </w:r>
      <w:proofErr w:type="spellStart"/>
      <w:r w:rsidR="00F67C58">
        <w:t>EntityServer</w:t>
      </w:r>
      <w:proofErr w:type="spellEnd"/>
      <w:r>
        <w:t xml:space="preserve"> Component</w:t>
      </w:r>
    </w:p>
    <w:p w14:paraId="25A27D0E" w14:textId="77777777" w:rsidR="00165069" w:rsidRDefault="00165069" w:rsidP="00165069">
      <w:pPr>
        <w:pStyle w:val="BodyText"/>
      </w:pPr>
      <w:r>
        <w:t xml:space="preserve">The calculation of delay in queue (D) and time in system (W) is simplified by the Entity’s ability to capture the current value of simulation time in a </w:t>
      </w:r>
      <w:proofErr w:type="spellStart"/>
      <w:r w:rsidRPr="000A40FC">
        <w:t>timeStamp</w:t>
      </w:r>
      <w:proofErr w:type="spellEnd"/>
      <w:r>
        <w:t xml:space="preserve"> and </w:t>
      </w:r>
      <w:r w:rsidRPr="00DF24F0">
        <w:t>retrieve</w:t>
      </w:r>
      <w:r>
        <w:t xml:space="preserve"> the amount of elapsed time with a method call (</w:t>
      </w:r>
      <w:proofErr w:type="spellStart"/>
      <w:proofErr w:type="gramStart"/>
      <w:r w:rsidRPr="00DF24F0">
        <w:t>getElapsedTime</w:t>
      </w:r>
      <w:proofErr w:type="spellEnd"/>
      <w:r w:rsidRPr="00DF24F0">
        <w:t>(</w:t>
      </w:r>
      <w:proofErr w:type="gramEnd"/>
      <w:r w:rsidRPr="00DF24F0">
        <w:t>)</w:t>
      </w:r>
      <w:r>
        <w:t>).</w:t>
      </w:r>
    </w:p>
    <w:p w14:paraId="65A44525" w14:textId="77777777" w:rsidR="00165069" w:rsidRDefault="00165069" w:rsidP="00165069">
      <w:pPr>
        <w:pStyle w:val="BodyText"/>
      </w:pPr>
      <w:r>
        <w:lastRenderedPageBreak/>
        <w:t xml:space="preserve">The listeners for this situation would be connected as shown in </w:t>
      </w:r>
      <w:r>
        <w:fldChar w:fldCharType="begin"/>
      </w:r>
      <w:r>
        <w:instrText xml:space="preserve"> REF _Ref253568020 \h </w:instrText>
      </w:r>
      <w:r>
        <w:fldChar w:fldCharType="separate"/>
      </w:r>
      <w:r w:rsidR="00D12800">
        <w:t xml:space="preserve">Figure </w:t>
      </w:r>
      <w:r w:rsidR="00D12800">
        <w:rPr>
          <w:noProof/>
        </w:rPr>
        <w:t>6</w:t>
      </w:r>
      <w:r w:rsidR="00D12800">
        <w:noBreakHyphen/>
      </w:r>
      <w:r w:rsidR="00D12800">
        <w:rPr>
          <w:noProof/>
        </w:rPr>
        <w:t>3</w:t>
      </w:r>
      <w:r>
        <w:fldChar w:fldCharType="end"/>
      </w:r>
      <w:r>
        <w:t>.</w:t>
      </w:r>
    </w:p>
    <w:p w14:paraId="69FD8C15" w14:textId="77777777" w:rsidR="00165069" w:rsidRDefault="00846D03" w:rsidP="00165069">
      <w:pPr>
        <w:pStyle w:val="FigureCentered"/>
      </w:pPr>
      <w:r>
        <w:rPr>
          <w:noProof/>
        </w:rPr>
        <w:drawing>
          <wp:inline distT="0" distB="0" distL="0" distR="0" wp14:anchorId="3725FF8F" wp14:editId="47C9E6D1">
            <wp:extent cx="4610100" cy="942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10100" cy="942975"/>
                    </a:xfrm>
                    <a:prstGeom prst="rect">
                      <a:avLst/>
                    </a:prstGeom>
                    <a:noFill/>
                    <a:ln>
                      <a:noFill/>
                    </a:ln>
                  </pic:spPr>
                </pic:pic>
              </a:graphicData>
            </a:graphic>
          </wp:inline>
        </w:drawing>
      </w:r>
    </w:p>
    <w:p w14:paraId="3EF3F432" w14:textId="64BB8368" w:rsidR="00165069" w:rsidRDefault="00165069" w:rsidP="00165069">
      <w:pPr>
        <w:pStyle w:val="Caption"/>
      </w:pPr>
      <w:bookmarkStart w:id="244" w:name="_Ref253568020"/>
      <w:r>
        <w:t xml:space="preserve">Figure </w:t>
      </w:r>
      <w:fldSimple w:instr=" STYLEREF 1 \s ">
        <w:r w:rsidR="00D12800">
          <w:rPr>
            <w:noProof/>
          </w:rPr>
          <w:t>6</w:t>
        </w:r>
      </w:fldSimple>
      <w:r w:rsidR="001C4598">
        <w:noBreakHyphen/>
      </w:r>
      <w:fldSimple w:instr=" SEQ Figure \* ARABIC \s 1 ">
        <w:r w:rsidR="00D12800">
          <w:rPr>
            <w:noProof/>
          </w:rPr>
          <w:t>3</w:t>
        </w:r>
      </w:fldSimple>
      <w:bookmarkEnd w:id="244"/>
      <w:r>
        <w:t>. Listeners for Customer Server Assembly</w:t>
      </w:r>
    </w:p>
    <w:p w14:paraId="2FEBF197" w14:textId="77777777" w:rsidR="00165069" w:rsidRPr="00D2637E" w:rsidRDefault="00165069" w:rsidP="00165069">
      <w:pPr>
        <w:pStyle w:val="BodyText"/>
      </w:pPr>
      <w:r>
        <w:t xml:space="preserve">Here, the </w:t>
      </w:r>
      <w:r w:rsidRPr="00D2637E">
        <w:rPr>
          <w:rStyle w:val="Event"/>
        </w:rPr>
        <w:t>Arrival</w:t>
      </w:r>
      <w:r>
        <w:t xml:space="preserve"> event in the Arrival Process would be heard by the Customer Creator component, which in turn would schedule the </w:t>
      </w:r>
      <w:r w:rsidRPr="00D2637E">
        <w:rPr>
          <w:rStyle w:val="Event"/>
        </w:rPr>
        <w:t>Arrival(c)</w:t>
      </w:r>
      <w:r>
        <w:t xml:space="preserve"> event in Customer Creator. This in turn would be heard by the </w:t>
      </w:r>
      <w:r w:rsidRPr="00D2637E">
        <w:rPr>
          <w:rStyle w:val="Event"/>
        </w:rPr>
        <w:t>Arrival(c)</w:t>
      </w:r>
      <w:r w:rsidRPr="00D2637E">
        <w:t xml:space="preserve"> event in Customer Server</w:t>
      </w:r>
      <w:r>
        <w:t xml:space="preserve"> component.</w:t>
      </w:r>
    </w:p>
    <w:p w14:paraId="099FF604" w14:textId="77777777" w:rsidR="00165069" w:rsidRDefault="00165069" w:rsidP="00165069">
      <w:pPr>
        <w:pStyle w:val="Heading2"/>
      </w:pPr>
      <w:bookmarkStart w:id="245" w:name="_Toc139597337"/>
      <w:bookmarkStart w:id="246" w:name="_Toc139597552"/>
      <w:bookmarkStart w:id="247" w:name="_Toc334109267"/>
      <w:r>
        <w:t>Defining Additional Attributes</w:t>
      </w:r>
      <w:bookmarkEnd w:id="245"/>
      <w:bookmarkEnd w:id="246"/>
      <w:bookmarkEnd w:id="247"/>
    </w:p>
    <w:p w14:paraId="58ADA7DB" w14:textId="77777777" w:rsidR="00165069" w:rsidRDefault="00165069" w:rsidP="00165069">
      <w:pPr>
        <w:pStyle w:val="BodyText"/>
      </w:pPr>
      <w:r>
        <w:t xml:space="preserve">Additional attributes may be added to Entities by defining them as such. For example, instead of having the server generate the service time, it could be generated beforehand and added to each arriving Entity as an attribute. To implement this, define an attribute called </w:t>
      </w:r>
      <w:proofErr w:type="spellStart"/>
      <w:r w:rsidRPr="00742827">
        <w:t>serviceTime</w:t>
      </w:r>
      <w:proofErr w:type="spellEnd"/>
      <w:r>
        <w:t xml:space="preserve"> for the Customer Entity, as shown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6"/>
        <w:gridCol w:w="3298"/>
        <w:gridCol w:w="2952"/>
      </w:tblGrid>
      <w:tr w:rsidR="00165069" w14:paraId="7AE01EDF" w14:textId="77777777">
        <w:tc>
          <w:tcPr>
            <w:tcW w:w="3326" w:type="dxa"/>
          </w:tcPr>
          <w:p w14:paraId="190D6370" w14:textId="77777777" w:rsidR="00165069" w:rsidRDefault="00165069" w:rsidP="00165069">
            <w:pPr>
              <w:pStyle w:val="BodyText"/>
              <w:ind w:firstLine="0"/>
            </w:pPr>
            <w:r>
              <w:t>Entity</w:t>
            </w:r>
          </w:p>
        </w:tc>
        <w:tc>
          <w:tcPr>
            <w:tcW w:w="3298" w:type="dxa"/>
          </w:tcPr>
          <w:p w14:paraId="31AC823A" w14:textId="77777777" w:rsidR="00165069" w:rsidRDefault="00165069" w:rsidP="00165069">
            <w:pPr>
              <w:pStyle w:val="BodyText"/>
              <w:ind w:firstLine="0"/>
            </w:pPr>
            <w:r>
              <w:t>Attribute</w:t>
            </w:r>
          </w:p>
        </w:tc>
        <w:tc>
          <w:tcPr>
            <w:tcW w:w="2952" w:type="dxa"/>
          </w:tcPr>
          <w:p w14:paraId="420CA9EF" w14:textId="77777777" w:rsidR="00165069" w:rsidRDefault="00165069" w:rsidP="00165069">
            <w:pPr>
              <w:pStyle w:val="BodyText"/>
              <w:ind w:firstLine="0"/>
            </w:pPr>
            <w:r>
              <w:t>Type</w:t>
            </w:r>
          </w:p>
        </w:tc>
      </w:tr>
      <w:tr w:rsidR="00165069" w14:paraId="019FC74A" w14:textId="77777777">
        <w:tc>
          <w:tcPr>
            <w:tcW w:w="3326" w:type="dxa"/>
          </w:tcPr>
          <w:p w14:paraId="030D442E" w14:textId="77777777" w:rsidR="00165069" w:rsidRDefault="00165069" w:rsidP="00165069">
            <w:pPr>
              <w:pStyle w:val="BodyText"/>
              <w:ind w:firstLine="0"/>
            </w:pPr>
            <w:r>
              <w:t>Customer</w:t>
            </w:r>
          </w:p>
        </w:tc>
        <w:tc>
          <w:tcPr>
            <w:tcW w:w="3298" w:type="dxa"/>
          </w:tcPr>
          <w:p w14:paraId="2EFD533B" w14:textId="77777777" w:rsidR="00165069" w:rsidRPr="00742827" w:rsidRDefault="00165069" w:rsidP="00165069">
            <w:pPr>
              <w:pStyle w:val="BodyText"/>
              <w:ind w:firstLine="0"/>
            </w:pPr>
            <w:proofErr w:type="spellStart"/>
            <w:r w:rsidRPr="00742827">
              <w:t>serviceTime</w:t>
            </w:r>
            <w:proofErr w:type="spellEnd"/>
          </w:p>
        </w:tc>
        <w:tc>
          <w:tcPr>
            <w:tcW w:w="2952" w:type="dxa"/>
          </w:tcPr>
          <w:p w14:paraId="476ED2F4" w14:textId="77777777" w:rsidR="00165069" w:rsidRPr="00742827" w:rsidRDefault="00165069" w:rsidP="00165069">
            <w:pPr>
              <w:pStyle w:val="BodyText"/>
              <w:ind w:firstLine="0"/>
            </w:pPr>
            <w:r w:rsidRPr="00742827">
              <w:t>double</w:t>
            </w:r>
          </w:p>
        </w:tc>
      </w:tr>
    </w:tbl>
    <w:p w14:paraId="69AD23E4" w14:textId="75B7670C" w:rsidR="00165069" w:rsidRDefault="00165069" w:rsidP="00165069">
      <w:pPr>
        <w:pStyle w:val="Caption"/>
      </w:pPr>
      <w:r>
        <w:t xml:space="preserve">Table </w:t>
      </w:r>
      <w:fldSimple w:instr=" STYLEREF 1 \s ">
        <w:r w:rsidR="00D12800">
          <w:rPr>
            <w:noProof/>
          </w:rPr>
          <w:t>6</w:t>
        </w:r>
      </w:fldSimple>
      <w:r w:rsidR="00034686">
        <w:noBreakHyphen/>
      </w:r>
      <w:fldSimple w:instr=" SEQ Table \* ARABIC \s 1 ">
        <w:r w:rsidR="00D12800">
          <w:rPr>
            <w:noProof/>
          </w:rPr>
          <w:t>2</w:t>
        </w:r>
      </w:fldSimple>
      <w:r>
        <w:t xml:space="preserve">. Customer Entity with </w:t>
      </w:r>
      <w:proofErr w:type="spellStart"/>
      <w:r w:rsidRPr="001500EB">
        <w:rPr>
          <w:rFonts w:ascii="Courier New" w:hAnsi="Courier New" w:cs="Courier New"/>
          <w:sz w:val="22"/>
          <w:szCs w:val="22"/>
        </w:rPr>
        <w:t>serviceTime</w:t>
      </w:r>
      <w:proofErr w:type="spellEnd"/>
      <w:r>
        <w:t xml:space="preserve"> Attribute</w:t>
      </w:r>
    </w:p>
    <w:p w14:paraId="3246E302" w14:textId="77777777" w:rsidR="00165069" w:rsidRDefault="00165069" w:rsidP="00165069">
      <w:pPr>
        <w:pStyle w:val="BodyText"/>
      </w:pPr>
      <w:r>
        <w:t xml:space="preserve">This Customer Entity would also include all the basic attributes described in </w:t>
      </w:r>
      <w:r>
        <w:fldChar w:fldCharType="begin"/>
      </w:r>
      <w:r>
        <w:instrText xml:space="preserve"> REF _Ref220831566 \h </w:instrText>
      </w:r>
      <w:r>
        <w:fldChar w:fldCharType="separate"/>
      </w:r>
      <w:r w:rsidR="00D12800">
        <w:t xml:space="preserve">Table </w:t>
      </w:r>
      <w:r w:rsidR="00D12800">
        <w:rPr>
          <w:noProof/>
        </w:rPr>
        <w:t>6</w:t>
      </w:r>
      <w:r w:rsidR="00D12800">
        <w:noBreakHyphen/>
      </w:r>
      <w:r w:rsidR="00D12800">
        <w:rPr>
          <w:noProof/>
        </w:rPr>
        <w:t>1</w:t>
      </w:r>
      <w:r>
        <w:fldChar w:fldCharType="end"/>
      </w:r>
      <w:r>
        <w:t xml:space="preserve">, so the additional attributes are added to the pre-existing ones. </w:t>
      </w:r>
    </w:p>
    <w:p w14:paraId="647F885C" w14:textId="77777777" w:rsidR="00165069" w:rsidRDefault="00165069" w:rsidP="00165069">
      <w:pPr>
        <w:pStyle w:val="BodyText"/>
      </w:pPr>
      <w:r>
        <w:t xml:space="preserve">Customer Entities could be created using a modified Creator pattern, as shown in </w:t>
      </w:r>
      <w:r>
        <w:fldChar w:fldCharType="begin"/>
      </w:r>
      <w:r>
        <w:instrText xml:space="preserve"> REF _Ref253570657 \h </w:instrText>
      </w:r>
      <w:r>
        <w:fldChar w:fldCharType="separate"/>
      </w:r>
      <w:r w:rsidR="00D12800">
        <w:t xml:space="preserve">Figure </w:t>
      </w:r>
      <w:r w:rsidR="00D12800">
        <w:rPr>
          <w:noProof/>
        </w:rPr>
        <w:t>6</w:t>
      </w:r>
      <w:r w:rsidR="00D12800">
        <w:noBreakHyphen/>
      </w:r>
      <w:r w:rsidR="00D12800">
        <w:rPr>
          <w:noProof/>
        </w:rPr>
        <w:t>4</w:t>
      </w:r>
      <w:r>
        <w:fldChar w:fldCharType="end"/>
      </w:r>
      <w:r>
        <w:t xml:space="preserve">. Note that the service times </w:t>
      </w:r>
      <w:r w:rsidRPr="00BA27AB">
        <w:rPr>
          <w:position w:val="-12"/>
        </w:rPr>
        <w:object w:dxaOrig="480" w:dyaOrig="360" w14:anchorId="27A8BFE9">
          <v:shape id="_x0000_i1086" type="#_x0000_t75" style="width:24pt;height:18pt" o:ole="">
            <v:imagedata r:id="rId166" o:title=""/>
          </v:shape>
          <o:OLEObject Type="Embed" ProgID="Equation.3" ShapeID="_x0000_i1086" DrawAspect="Content" ObjectID="_1552282038" r:id="rId167"/>
        </w:object>
      </w:r>
      <w:r>
        <w:t>would now be a parameter of this component rather than the server component.</w:t>
      </w:r>
    </w:p>
    <w:p w14:paraId="0B9F19F3" w14:textId="77777777" w:rsidR="00165069" w:rsidRDefault="00846D03" w:rsidP="00165069">
      <w:pPr>
        <w:pStyle w:val="FigureCentered"/>
      </w:pPr>
      <w:r>
        <w:rPr>
          <w:noProof/>
        </w:rPr>
        <w:drawing>
          <wp:inline distT="0" distB="0" distL="0" distR="0" wp14:anchorId="0FD71B46" wp14:editId="4A3E06CC">
            <wp:extent cx="3590925" cy="1400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90925" cy="1400175"/>
                    </a:xfrm>
                    <a:prstGeom prst="rect">
                      <a:avLst/>
                    </a:prstGeom>
                    <a:noFill/>
                    <a:ln>
                      <a:noFill/>
                    </a:ln>
                  </pic:spPr>
                </pic:pic>
              </a:graphicData>
            </a:graphic>
          </wp:inline>
        </w:drawing>
      </w:r>
    </w:p>
    <w:p w14:paraId="71B341A9" w14:textId="17C88DDF" w:rsidR="00165069" w:rsidRDefault="00165069" w:rsidP="00165069">
      <w:pPr>
        <w:pStyle w:val="Caption"/>
      </w:pPr>
      <w:bookmarkStart w:id="248" w:name="_Ref253570657"/>
      <w:r>
        <w:t xml:space="preserve">Figure </w:t>
      </w:r>
      <w:fldSimple w:instr=" STYLEREF 1 \s ">
        <w:r w:rsidR="00D12800">
          <w:rPr>
            <w:noProof/>
          </w:rPr>
          <w:t>6</w:t>
        </w:r>
      </w:fldSimple>
      <w:r w:rsidR="001C4598">
        <w:noBreakHyphen/>
      </w:r>
      <w:fldSimple w:instr=" SEQ Figure \* ARABIC \s 1 ">
        <w:r w:rsidR="00D12800">
          <w:rPr>
            <w:noProof/>
          </w:rPr>
          <w:t>4</w:t>
        </w:r>
      </w:fldSimple>
      <w:bookmarkEnd w:id="248"/>
      <w:r>
        <w:t xml:space="preserve">. Customer Creator with </w:t>
      </w:r>
      <w:proofErr w:type="spellStart"/>
      <w:r>
        <w:t>serviceTime</w:t>
      </w:r>
      <w:proofErr w:type="spellEnd"/>
      <w:r>
        <w:t xml:space="preserve"> Attribute</w:t>
      </w:r>
    </w:p>
    <w:p w14:paraId="04EAEE0E" w14:textId="77777777" w:rsidR="00165069" w:rsidRPr="00892F27" w:rsidRDefault="00165069" w:rsidP="00165069">
      <w:pPr>
        <w:pStyle w:val="BodyText"/>
      </w:pPr>
    </w:p>
    <w:p w14:paraId="43BB33BA" w14:textId="77777777" w:rsidR="00165069" w:rsidRDefault="00165069" w:rsidP="00165069">
      <w:pPr>
        <w:pStyle w:val="BodyText"/>
      </w:pPr>
      <w:r>
        <w:t xml:space="preserve">The corresponding server is shown in </w:t>
      </w:r>
      <w:r>
        <w:fldChar w:fldCharType="begin"/>
      </w:r>
      <w:r>
        <w:instrText xml:space="preserve"> REF _Ref253570746 \h </w:instrText>
      </w:r>
      <w:r>
        <w:fldChar w:fldCharType="separate"/>
      </w:r>
      <w:r w:rsidR="00D12800">
        <w:t xml:space="preserve">Figure </w:t>
      </w:r>
      <w:r w:rsidR="00D12800">
        <w:rPr>
          <w:noProof/>
        </w:rPr>
        <w:t>6</w:t>
      </w:r>
      <w:r w:rsidR="00D12800">
        <w:noBreakHyphen/>
      </w:r>
      <w:r w:rsidR="00D12800">
        <w:rPr>
          <w:noProof/>
        </w:rPr>
        <w:t>5</w:t>
      </w:r>
      <w:r>
        <w:fldChar w:fldCharType="end"/>
      </w:r>
      <w:r>
        <w:t xml:space="preserve">. The only difference between </w:t>
      </w:r>
      <w:r>
        <w:fldChar w:fldCharType="begin"/>
      </w:r>
      <w:r>
        <w:instrText xml:space="preserve"> REF _Ref253570746 \h </w:instrText>
      </w:r>
      <w:r>
        <w:fldChar w:fldCharType="separate"/>
      </w:r>
      <w:r w:rsidR="00D12800">
        <w:t xml:space="preserve">Figure </w:t>
      </w:r>
      <w:r w:rsidR="00D12800">
        <w:rPr>
          <w:noProof/>
        </w:rPr>
        <w:t>6</w:t>
      </w:r>
      <w:r w:rsidR="00D12800">
        <w:noBreakHyphen/>
      </w:r>
      <w:r w:rsidR="00D12800">
        <w:rPr>
          <w:noProof/>
        </w:rPr>
        <w:t>5</w:t>
      </w:r>
      <w:r>
        <w:fldChar w:fldCharType="end"/>
      </w:r>
      <w:r>
        <w:t xml:space="preserve"> and </w:t>
      </w:r>
      <w:r>
        <w:fldChar w:fldCharType="begin"/>
      </w:r>
      <w:r>
        <w:instrText xml:space="preserve"> REF _Ref253567577 \h </w:instrText>
      </w:r>
      <w:r>
        <w:fldChar w:fldCharType="separate"/>
      </w:r>
      <w:r w:rsidR="00D12800">
        <w:t xml:space="preserve">Figure </w:t>
      </w:r>
      <w:r w:rsidR="00D12800">
        <w:rPr>
          <w:noProof/>
        </w:rPr>
        <w:t>6</w:t>
      </w:r>
      <w:r w:rsidR="00D12800">
        <w:noBreakHyphen/>
      </w:r>
      <w:r w:rsidR="00D12800">
        <w:rPr>
          <w:noProof/>
        </w:rPr>
        <w:t>2</w:t>
      </w:r>
      <w:r>
        <w:fldChar w:fldCharType="end"/>
      </w:r>
      <w:r>
        <w:t xml:space="preserve"> is the delay on the scheduling edge from </w:t>
      </w:r>
      <w:proofErr w:type="spellStart"/>
      <w:r w:rsidRPr="00E46349">
        <w:rPr>
          <w:rStyle w:val="Event"/>
        </w:rPr>
        <w:t>StartService</w:t>
      </w:r>
      <w:proofErr w:type="spellEnd"/>
      <w:r>
        <w:t xml:space="preserve"> to </w:t>
      </w:r>
      <w:proofErr w:type="spellStart"/>
      <w:r w:rsidRPr="00E46349">
        <w:rPr>
          <w:rStyle w:val="Event"/>
        </w:rPr>
        <w:t>EndService</w:t>
      </w:r>
      <w:proofErr w:type="spellEnd"/>
      <w:r>
        <w:t xml:space="preserve">. The listeners in the assembly would be exactly as in </w:t>
      </w:r>
      <w:r>
        <w:fldChar w:fldCharType="begin"/>
      </w:r>
      <w:r>
        <w:instrText xml:space="preserve"> REF _Ref253568020 \h </w:instrText>
      </w:r>
      <w:r>
        <w:fldChar w:fldCharType="separate"/>
      </w:r>
      <w:r w:rsidR="00D12800">
        <w:t xml:space="preserve">Figure </w:t>
      </w:r>
      <w:r w:rsidR="00D12800">
        <w:rPr>
          <w:noProof/>
        </w:rPr>
        <w:t>6</w:t>
      </w:r>
      <w:r w:rsidR="00D12800">
        <w:noBreakHyphen/>
      </w:r>
      <w:r w:rsidR="00D12800">
        <w:rPr>
          <w:noProof/>
        </w:rPr>
        <w:t>3</w:t>
      </w:r>
      <w:r>
        <w:fldChar w:fldCharType="end"/>
      </w:r>
      <w:r>
        <w:t>.</w:t>
      </w:r>
    </w:p>
    <w:p w14:paraId="7FBC3996" w14:textId="77777777" w:rsidR="00165069" w:rsidRDefault="00846D03" w:rsidP="00165069">
      <w:pPr>
        <w:pStyle w:val="FigureCentered"/>
      </w:pPr>
      <w:r>
        <w:rPr>
          <w:noProof/>
        </w:rPr>
        <w:lastRenderedPageBreak/>
        <w:drawing>
          <wp:inline distT="0" distB="0" distL="0" distR="0" wp14:anchorId="4897AD0E" wp14:editId="7DD6CFF8">
            <wp:extent cx="5943600" cy="27336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72FA3995" w14:textId="3C740869" w:rsidR="00165069" w:rsidRDefault="00165069" w:rsidP="00165069">
      <w:pPr>
        <w:pStyle w:val="Caption"/>
      </w:pPr>
      <w:bookmarkStart w:id="249" w:name="_Ref253570746"/>
      <w:r>
        <w:t xml:space="preserve">Figure </w:t>
      </w:r>
      <w:fldSimple w:instr=" STYLEREF 1 \s ">
        <w:r w:rsidR="00D12800">
          <w:rPr>
            <w:noProof/>
          </w:rPr>
          <w:t>6</w:t>
        </w:r>
      </w:fldSimple>
      <w:r w:rsidR="001C4598">
        <w:noBreakHyphen/>
      </w:r>
      <w:fldSimple w:instr=" SEQ Figure \* ARABIC \s 1 ">
        <w:r w:rsidR="00D12800">
          <w:rPr>
            <w:noProof/>
          </w:rPr>
          <w:t>5</w:t>
        </w:r>
      </w:fldSimple>
      <w:bookmarkEnd w:id="249"/>
      <w:r>
        <w:t xml:space="preserve">. Customer Server for Entities with </w:t>
      </w:r>
      <w:proofErr w:type="spellStart"/>
      <w:r>
        <w:t>serviceTime</w:t>
      </w:r>
      <w:proofErr w:type="spellEnd"/>
      <w:r>
        <w:t xml:space="preserve"> Attribute</w:t>
      </w:r>
    </w:p>
    <w:p w14:paraId="04800058" w14:textId="77777777" w:rsidR="00165069" w:rsidRPr="00C8673C" w:rsidRDefault="00165069" w:rsidP="00165069">
      <w:pPr>
        <w:pStyle w:val="BodyText"/>
      </w:pPr>
      <w:r>
        <w:t>In general, whatever attributes are deemed necessary may be defined to create new Entity types. These attributes may be of any type themselves, including other Entities.</w:t>
      </w:r>
    </w:p>
    <w:p w14:paraId="3D99E325" w14:textId="77777777" w:rsidR="00165069" w:rsidRDefault="00165069" w:rsidP="00165069">
      <w:pPr>
        <w:pStyle w:val="BodyText"/>
        <w:sectPr w:rsidR="00165069" w:rsidSect="00120DEE">
          <w:footerReference w:type="default" r:id="rId170"/>
          <w:type w:val="continuous"/>
          <w:pgSz w:w="12240" w:h="15840"/>
          <w:pgMar w:top="990" w:right="1440" w:bottom="1440" w:left="1440" w:header="720" w:footer="720" w:gutter="0"/>
          <w:pgNumType w:start="1" w:chapStyle="1"/>
          <w:cols w:space="720"/>
          <w:docGrid w:linePitch="360"/>
        </w:sectPr>
      </w:pPr>
    </w:p>
    <w:p w14:paraId="53ABDE9A" w14:textId="77777777" w:rsidR="00165069" w:rsidRDefault="00165069" w:rsidP="00165069">
      <w:pPr>
        <w:pStyle w:val="Heading1"/>
      </w:pPr>
      <w:bookmarkStart w:id="250" w:name="_Toc226281507"/>
      <w:bookmarkStart w:id="251" w:name="_Toc139597338"/>
      <w:bookmarkStart w:id="252" w:name="_Toc139597553"/>
      <w:bookmarkStart w:id="253" w:name="_Toc334109268"/>
      <w:r>
        <w:lastRenderedPageBreak/>
        <w:t>Discrete Event Simulation Problems for Modeling</w:t>
      </w:r>
      <w:bookmarkEnd w:id="250"/>
      <w:bookmarkEnd w:id="251"/>
      <w:bookmarkEnd w:id="252"/>
      <w:bookmarkEnd w:id="253"/>
    </w:p>
    <w:p w14:paraId="0387A3D3" w14:textId="77777777" w:rsidR="00165069" w:rsidRDefault="00165069" w:rsidP="00165069">
      <w:pPr>
        <w:pStyle w:val="Heading2"/>
      </w:pPr>
      <w:bookmarkStart w:id="254" w:name="_Ref197853838"/>
      <w:bookmarkStart w:id="255" w:name="_Toc226281508"/>
      <w:bookmarkStart w:id="256" w:name="_Toc139597339"/>
      <w:bookmarkStart w:id="257" w:name="_Toc139597554"/>
      <w:bookmarkStart w:id="258" w:name="_Toc334109269"/>
      <w:r>
        <w:t>Multiple Server Queue</w:t>
      </w:r>
      <w:bookmarkEnd w:id="254"/>
      <w:bookmarkEnd w:id="255"/>
      <w:bookmarkEnd w:id="256"/>
      <w:bookmarkEnd w:id="257"/>
      <w:bookmarkEnd w:id="258"/>
    </w:p>
    <w:p w14:paraId="05A47C05" w14:textId="77777777" w:rsidR="00165069" w:rsidRDefault="00165069" w:rsidP="00165069">
      <w:pPr>
        <w:pStyle w:val="BodyText"/>
      </w:pPr>
      <w:r>
        <w:t>Customers arrive to a facility according to an arrival process one at a time, with the times between arrivals being some sequence of non-negative random variables.  There are k servers at the facility in parallel.  An arriving customer who finds an available server may begin service immediately.  Service times are according to a sequence of non-negative random variables.  Arriving customers who find all servers are busy wait in a common queue for service.  When a server has completed serving a customer, if there are one or more customers waiting in the queue, then service begins immediately on the next customer.  The queue is organized as first-come first-served.  When a customer completes service, they leave the system.  Initially the system is empty and all servers are idle.</w:t>
      </w:r>
    </w:p>
    <w:p w14:paraId="12367F4C" w14:textId="77777777" w:rsidR="00165069" w:rsidRDefault="00165069" w:rsidP="00165069">
      <w:pPr>
        <w:pStyle w:val="BodyText"/>
      </w:pPr>
      <w:r>
        <w:t>Measures to be estimated are: average number in queue, average utilization, average delay in queue, average time in system.</w:t>
      </w:r>
    </w:p>
    <w:p w14:paraId="4FBE31EB" w14:textId="77777777" w:rsidR="00165069" w:rsidRDefault="00165069" w:rsidP="00165069">
      <w:pPr>
        <w:pStyle w:val="Heading2"/>
      </w:pPr>
      <w:bookmarkStart w:id="259" w:name="_Ref197853599"/>
      <w:bookmarkStart w:id="260" w:name="_Toc226281509"/>
      <w:bookmarkStart w:id="261" w:name="_Toc139597340"/>
      <w:bookmarkStart w:id="262" w:name="_Toc139597555"/>
      <w:bookmarkStart w:id="263" w:name="_Toc334109270"/>
      <w:r>
        <w:t>Multiple Server Queue with Finite Waiting Room</w:t>
      </w:r>
      <w:bookmarkEnd w:id="259"/>
      <w:bookmarkEnd w:id="260"/>
      <w:bookmarkEnd w:id="261"/>
      <w:bookmarkEnd w:id="262"/>
      <w:bookmarkEnd w:id="263"/>
    </w:p>
    <w:p w14:paraId="4E8DDDC3" w14:textId="77777777" w:rsidR="00165069" w:rsidRDefault="00165069" w:rsidP="00165069">
      <w:pPr>
        <w:pStyle w:val="BodyText"/>
      </w:pPr>
      <w:r>
        <w:t xml:space="preserve">The same situation as in Problem </w:t>
      </w:r>
      <w:r>
        <w:fldChar w:fldCharType="begin"/>
      </w:r>
      <w:r>
        <w:instrText xml:space="preserve"> REF _Ref197853838 \r \h </w:instrText>
      </w:r>
      <w:r>
        <w:fldChar w:fldCharType="separate"/>
      </w:r>
      <w:r w:rsidR="00D12800">
        <w:t>7.1</w:t>
      </w:r>
      <w:r>
        <w:fldChar w:fldCharType="end"/>
      </w:r>
      <w:r>
        <w:t xml:space="preserve"> but there is a finite amount of waiting room in the queue, c.  An arriving customer who finds fewer than c customers already in the queue joins the queue.  An arriving customer finding c already in the queue leaves the system without joining the queue and never returns.  Initially the system is empty and all servers are idle.</w:t>
      </w:r>
    </w:p>
    <w:p w14:paraId="33815011" w14:textId="77777777" w:rsidR="00165069" w:rsidRPr="00872425" w:rsidRDefault="00165069" w:rsidP="00165069">
      <w:pPr>
        <w:pStyle w:val="BodyText"/>
      </w:pPr>
      <w:r>
        <w:t xml:space="preserve">In addition to measures in Problem </w:t>
      </w:r>
      <w:r>
        <w:fldChar w:fldCharType="begin"/>
      </w:r>
      <w:r>
        <w:instrText xml:space="preserve"> REF _Ref197853838 \r \h </w:instrText>
      </w:r>
      <w:r>
        <w:fldChar w:fldCharType="separate"/>
      </w:r>
      <w:r w:rsidR="00D12800">
        <w:t>7.1</w:t>
      </w:r>
      <w:r>
        <w:fldChar w:fldCharType="end"/>
      </w:r>
      <w:r>
        <w:t>, the percentage of lost customers is to be estimated.</w:t>
      </w:r>
    </w:p>
    <w:p w14:paraId="02E967EF" w14:textId="77777777" w:rsidR="00165069" w:rsidRDefault="00165069" w:rsidP="00165069">
      <w:pPr>
        <w:pStyle w:val="Heading2"/>
      </w:pPr>
      <w:bookmarkStart w:id="264" w:name="_Toc226281510"/>
      <w:bookmarkStart w:id="265" w:name="_Toc139597341"/>
      <w:bookmarkStart w:id="266" w:name="_Toc139597556"/>
      <w:bookmarkStart w:id="267" w:name="_Toc334109271"/>
      <w:bookmarkStart w:id="268" w:name="_Ref197854095"/>
      <w:r>
        <w:t>Multiple Server Queue with Batch Arrivals</w:t>
      </w:r>
      <w:bookmarkEnd w:id="264"/>
      <w:bookmarkEnd w:id="265"/>
      <w:bookmarkEnd w:id="266"/>
      <w:bookmarkEnd w:id="267"/>
    </w:p>
    <w:p w14:paraId="4F44E170" w14:textId="77777777" w:rsidR="00165069" w:rsidRPr="00DD4F60"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each “arrival” contains a possibly random number of customers.  The system starts empty and idle.  Additional measures could include the average time to process a complete batch.</w:t>
      </w:r>
    </w:p>
    <w:p w14:paraId="20896693" w14:textId="77777777" w:rsidR="00165069" w:rsidRDefault="00165069" w:rsidP="00165069">
      <w:pPr>
        <w:pStyle w:val="Heading2"/>
      </w:pPr>
      <w:bookmarkStart w:id="269" w:name="_Toc226281511"/>
      <w:bookmarkStart w:id="270" w:name="_Toc139597342"/>
      <w:bookmarkStart w:id="271" w:name="_Toc139597557"/>
      <w:bookmarkStart w:id="272" w:name="_Toc334109272"/>
      <w:r>
        <w:t>Multiple Server Queue with Batch Service</w:t>
      </w:r>
      <w:bookmarkEnd w:id="269"/>
      <w:bookmarkEnd w:id="270"/>
      <w:bookmarkEnd w:id="271"/>
      <w:bookmarkEnd w:id="272"/>
    </w:p>
    <w:p w14:paraId="5230DA8F" w14:textId="77777777" w:rsidR="00165069" w:rsidRPr="00754B10"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service is done in batches of a fixed size B.  Even if a server is available, arriving customers wait until there are B customers in the queue to start service.  Upon completion of a batch, another batch is started if there are B or more customers in the queue; otherwise a server will remain idle until the queue reaches size B again to start another batch.  Additional measures include the average number in the queue and the average time in the system per customer.</w:t>
      </w:r>
    </w:p>
    <w:p w14:paraId="373D92E4" w14:textId="77777777" w:rsidR="00165069" w:rsidRDefault="00165069" w:rsidP="00165069">
      <w:pPr>
        <w:pStyle w:val="Heading2"/>
      </w:pPr>
      <w:bookmarkStart w:id="273" w:name="_Ref219688107"/>
      <w:bookmarkStart w:id="274" w:name="_Toc226281512"/>
      <w:bookmarkStart w:id="275" w:name="_Toc139597343"/>
      <w:bookmarkStart w:id="276" w:name="_Toc139597558"/>
      <w:bookmarkStart w:id="277" w:name="_Toc334109273"/>
      <w:r>
        <w:lastRenderedPageBreak/>
        <w:t>Tandem Queue</w:t>
      </w:r>
      <w:bookmarkEnd w:id="268"/>
      <w:bookmarkEnd w:id="273"/>
      <w:bookmarkEnd w:id="274"/>
      <w:bookmarkEnd w:id="275"/>
      <w:bookmarkEnd w:id="276"/>
      <w:bookmarkEnd w:id="277"/>
    </w:p>
    <w:p w14:paraId="503900BB" w14:textId="77777777" w:rsidR="00165069" w:rsidRPr="00735792" w:rsidRDefault="00165069" w:rsidP="00165069">
      <w:pPr>
        <w:pStyle w:val="BodyText"/>
      </w:pPr>
      <w:r>
        <w:t xml:space="preserve">The same situation as in Problem </w:t>
      </w:r>
      <w:r>
        <w:fldChar w:fldCharType="begin"/>
      </w:r>
      <w:r>
        <w:instrText xml:space="preserve"> REF _Ref197853838 \r \h </w:instrText>
      </w:r>
      <w:r>
        <w:fldChar w:fldCharType="separate"/>
      </w:r>
      <w:r w:rsidR="00D12800">
        <w:t>7.1</w:t>
      </w:r>
      <w:r>
        <w:fldChar w:fldCharType="end"/>
      </w:r>
      <w:r>
        <w:t xml:space="preserve">, except that there are two sets of parallel servers in tandem.  Customers arriving to the first station are processed exactly as in Problem </w:t>
      </w:r>
      <w:r>
        <w:fldChar w:fldCharType="begin"/>
      </w:r>
      <w:r>
        <w:instrText xml:space="preserve"> REF _Ref197853838 \r \h </w:instrText>
      </w:r>
      <w:r>
        <w:fldChar w:fldCharType="separate"/>
      </w:r>
      <w:r w:rsidR="00D12800">
        <w:t>7.1</w:t>
      </w:r>
      <w:r>
        <w:fldChar w:fldCharType="end"/>
      </w:r>
      <w:r>
        <w:t xml:space="preserve">.  However instead of leaving the system upon completion of service at the first station, a customer proceeds to the second station.  If a server at the second station is available, then service starts there immediately.  If not, then that customer waits in a second queue.  The numbers of servers at each station can be different, as can be the probability distributions of service times.  Measures include the ones in Problem </w:t>
      </w:r>
      <w:r>
        <w:fldChar w:fldCharType="begin"/>
      </w:r>
      <w:r>
        <w:instrText xml:space="preserve"> REF _Ref197853838 \r \h </w:instrText>
      </w:r>
      <w:r>
        <w:fldChar w:fldCharType="separate"/>
      </w:r>
      <w:r w:rsidR="00D12800">
        <w:t>7.1</w:t>
      </w:r>
      <w:r>
        <w:fldChar w:fldCharType="end"/>
      </w:r>
      <w:r>
        <w:t xml:space="preserve"> for each station.  Initially the system is empty and all servers are idle.</w:t>
      </w:r>
    </w:p>
    <w:p w14:paraId="35DDDFD9" w14:textId="77777777" w:rsidR="00165069" w:rsidRDefault="00165069" w:rsidP="00165069">
      <w:pPr>
        <w:pStyle w:val="Heading2"/>
      </w:pPr>
      <w:bookmarkStart w:id="278" w:name="_Toc226281513"/>
      <w:bookmarkStart w:id="279" w:name="_Toc139597344"/>
      <w:bookmarkStart w:id="280" w:name="_Toc139597559"/>
      <w:bookmarkStart w:id="281" w:name="_Toc334109274"/>
      <w:r>
        <w:t>Tandem Queue with Rework</w:t>
      </w:r>
      <w:bookmarkEnd w:id="278"/>
      <w:bookmarkEnd w:id="279"/>
      <w:bookmarkEnd w:id="280"/>
      <w:bookmarkEnd w:id="281"/>
    </w:p>
    <w:p w14:paraId="1BE1607A" w14:textId="77777777" w:rsidR="00165069" w:rsidRPr="00641E66" w:rsidRDefault="00165069" w:rsidP="00165069">
      <w:pPr>
        <w:pStyle w:val="BodyText"/>
      </w:pPr>
      <w:r>
        <w:t xml:space="preserve">The same situation as Problem </w:t>
      </w:r>
      <w:r>
        <w:fldChar w:fldCharType="begin"/>
      </w:r>
      <w:r>
        <w:instrText xml:space="preserve"> REF _Ref219688107 \r \h </w:instrText>
      </w:r>
      <w:r>
        <w:fldChar w:fldCharType="separate"/>
      </w:r>
      <w:r w:rsidR="00D12800">
        <w:t>7.5</w:t>
      </w:r>
      <w:r>
        <w:fldChar w:fldCharType="end"/>
      </w:r>
      <w:r>
        <w:t>, except that a customer departing from the first station proceeds to the second station with a certain probability p, and leaves the system with probability 1 – p.</w:t>
      </w:r>
    </w:p>
    <w:p w14:paraId="303ED73A" w14:textId="77777777" w:rsidR="00165069" w:rsidRDefault="00165069" w:rsidP="00165069">
      <w:pPr>
        <w:pStyle w:val="Heading2"/>
      </w:pPr>
      <w:bookmarkStart w:id="282" w:name="_Ref198462596"/>
      <w:bookmarkStart w:id="283" w:name="_Toc226281514"/>
      <w:bookmarkStart w:id="284" w:name="_Toc139597345"/>
      <w:bookmarkStart w:id="285" w:name="_Toc139597560"/>
      <w:bookmarkStart w:id="286" w:name="_Toc334109275"/>
      <w:r>
        <w:t>Transfer Line</w:t>
      </w:r>
      <w:bookmarkEnd w:id="282"/>
      <w:bookmarkEnd w:id="283"/>
      <w:bookmarkEnd w:id="284"/>
      <w:bookmarkEnd w:id="285"/>
      <w:bookmarkEnd w:id="286"/>
    </w:p>
    <w:p w14:paraId="75D39AAB" w14:textId="77777777" w:rsidR="00165069" w:rsidRPr="006E2F88" w:rsidRDefault="00165069" w:rsidP="00165069">
      <w:pPr>
        <w:pStyle w:val="BodyText"/>
      </w:pPr>
      <w:r>
        <w:t xml:space="preserve">This is the same situation as in Problem </w:t>
      </w:r>
      <w:r>
        <w:fldChar w:fldCharType="begin"/>
      </w:r>
      <w:r>
        <w:instrText xml:space="preserve"> REF _Ref219688107 \r \h </w:instrText>
      </w:r>
      <w:r>
        <w:fldChar w:fldCharType="separate"/>
      </w:r>
      <w:r w:rsidR="00D12800">
        <w:t>7.5</w:t>
      </w:r>
      <w:r>
        <w:fldChar w:fldCharType="end"/>
      </w:r>
      <w:r>
        <w:t>, except that the number of stations in tandem is a parameter of the model.  That is, there are n stations, each consisting of a multiple server queue.  Arriving jobs must be processed by an identical sequence of stations in turn, leaving one station to arrive at the next.  A job doesn’t depart the system until it has completed service at the last station.  The model should ideal be such that the number of stations can be specified as a parameter.  That is, the same model can represent any number of workstations in series.  Initially the system is empty and idle.</w:t>
      </w:r>
    </w:p>
    <w:p w14:paraId="51E180B7" w14:textId="77777777" w:rsidR="00165069" w:rsidRDefault="00165069" w:rsidP="00165069">
      <w:pPr>
        <w:pStyle w:val="Heading2"/>
      </w:pPr>
      <w:bookmarkStart w:id="287" w:name="_Toc226281515"/>
      <w:bookmarkStart w:id="288" w:name="_Toc139597346"/>
      <w:bookmarkStart w:id="289" w:name="_Toc139597561"/>
      <w:bookmarkStart w:id="290" w:name="_Toc334109276"/>
      <w:bookmarkStart w:id="291" w:name="_Ref198362230"/>
      <w:r>
        <w:t>Transfer Line with Blocking</w:t>
      </w:r>
      <w:bookmarkEnd w:id="287"/>
      <w:bookmarkEnd w:id="288"/>
      <w:bookmarkEnd w:id="289"/>
      <w:bookmarkEnd w:id="290"/>
    </w:p>
    <w:p w14:paraId="5313CA37" w14:textId="77777777" w:rsidR="00165069" w:rsidRPr="002C0EF5" w:rsidRDefault="00165069" w:rsidP="00165069">
      <w:pPr>
        <w:pStyle w:val="BodyText"/>
      </w:pPr>
      <w:r>
        <w:t xml:space="preserve">The same situation as Problem </w:t>
      </w:r>
      <w:r>
        <w:fldChar w:fldCharType="begin"/>
      </w:r>
      <w:r>
        <w:instrText xml:space="preserve"> REF _Ref198462596 \r \h </w:instrText>
      </w:r>
      <w:r>
        <w:fldChar w:fldCharType="separate"/>
      </w:r>
      <w:r w:rsidR="00D12800">
        <w:t>7.7</w:t>
      </w:r>
      <w:r>
        <w:fldChar w:fldCharType="end"/>
      </w:r>
      <w:r>
        <w:t xml:space="preserve">, except each station has a finite capacity.  Customers arriving to find the first workstation’s queue at capacity will balk – exit the system without receiving service.  A customer who completes service at one station to find the following station’s queue at capacity is blocked – that is, it must remain with the server who is unable to serve another customer.  When a space opens in the following station’s queue, a blocked customer can then advance, which in turn may cause the server just left to begin service if customers are in their queue.  As with Problem </w:t>
      </w:r>
      <w:r>
        <w:fldChar w:fldCharType="begin"/>
      </w:r>
      <w:r>
        <w:instrText xml:space="preserve"> REF _Ref198462596 \r \h </w:instrText>
      </w:r>
      <w:r>
        <w:fldChar w:fldCharType="separate"/>
      </w:r>
      <w:r w:rsidR="00D12800">
        <w:t>7.7</w:t>
      </w:r>
      <w:r>
        <w:fldChar w:fldCharType="end"/>
      </w:r>
      <w:r>
        <w:t>, the model should be able to represent any number of workstations, and it is initially empty and idle.  Measures include percentage of customers who balk, average number of blocked customers at each station, average number in queue at each station, and the percentage of time each station’s servers are idle, working, or blocked.</w:t>
      </w:r>
    </w:p>
    <w:p w14:paraId="394182BD" w14:textId="77777777" w:rsidR="00165069" w:rsidRDefault="00165069" w:rsidP="00165069">
      <w:pPr>
        <w:pStyle w:val="Heading2"/>
      </w:pPr>
      <w:bookmarkStart w:id="292" w:name="_Ref219688144"/>
      <w:bookmarkStart w:id="293" w:name="_Toc226281516"/>
      <w:bookmarkStart w:id="294" w:name="_Toc139597347"/>
      <w:bookmarkStart w:id="295" w:name="_Toc139597562"/>
      <w:bookmarkStart w:id="296" w:name="_Toc334109277"/>
      <w:r>
        <w:t>Machine Failure Model I</w:t>
      </w:r>
      <w:bookmarkEnd w:id="291"/>
      <w:bookmarkEnd w:id="292"/>
      <w:bookmarkEnd w:id="293"/>
      <w:bookmarkEnd w:id="294"/>
      <w:bookmarkEnd w:id="295"/>
      <w:bookmarkEnd w:id="296"/>
    </w:p>
    <w:p w14:paraId="21414F93" w14:textId="77777777" w:rsidR="00165069" w:rsidRPr="0025010D" w:rsidRDefault="00165069" w:rsidP="00165069">
      <w:pPr>
        <w:pStyle w:val="BodyText"/>
      </w:pPr>
      <w:r>
        <w:t xml:space="preserve">A facility has m machines, each of which fails independently according to given probability distribution over simulated time.  There are r repair people available to fix failed machines.  A machine that fails when all repair people are busy repairing machines waits in a </w:t>
      </w:r>
      <w:proofErr w:type="spellStart"/>
      <w:r>
        <w:t>fifo</w:t>
      </w:r>
      <w:proofErr w:type="spellEnd"/>
      <w:r>
        <w:t xml:space="preserve"> queue for repair.  The times to repair a failed machine are likewise from a </w:t>
      </w:r>
      <w:r>
        <w:lastRenderedPageBreak/>
        <w:t>given probability distribution.  A repair person works on a machine alone until it is working, then immediately begins repairing another machine if one is waiting for service; otherwise, they become idle.  Measures include average utilization of repair people and average number of available machines.  Initially all repair people are idle and all machines have just been “turned on.”</w:t>
      </w:r>
    </w:p>
    <w:p w14:paraId="619675BE" w14:textId="77777777" w:rsidR="00165069" w:rsidRDefault="00165069" w:rsidP="00165069">
      <w:pPr>
        <w:pStyle w:val="Heading2"/>
      </w:pPr>
      <w:bookmarkStart w:id="297" w:name="_Ref198362462"/>
      <w:bookmarkStart w:id="298" w:name="_Toc226281517"/>
      <w:bookmarkStart w:id="299" w:name="_Toc139597348"/>
      <w:bookmarkStart w:id="300" w:name="_Toc139597563"/>
      <w:bookmarkStart w:id="301" w:name="_Toc334109278"/>
      <w:r>
        <w:t>Machine Failure Model II</w:t>
      </w:r>
      <w:bookmarkEnd w:id="297"/>
      <w:bookmarkEnd w:id="298"/>
      <w:bookmarkEnd w:id="299"/>
      <w:bookmarkEnd w:id="300"/>
      <w:bookmarkEnd w:id="301"/>
    </w:p>
    <w:p w14:paraId="642FF4D4" w14:textId="77777777" w:rsidR="00165069" w:rsidRPr="00344CA9" w:rsidRDefault="00165069" w:rsidP="00165069">
      <w:pPr>
        <w:pStyle w:val="BodyText"/>
      </w:pPr>
      <w:r>
        <w:t xml:space="preserve">The same situation as Problem </w:t>
      </w:r>
      <w:r>
        <w:fldChar w:fldCharType="begin"/>
      </w:r>
      <w:r>
        <w:instrText xml:space="preserve"> REF _Ref219688144 \r \h </w:instrText>
      </w:r>
      <w:r>
        <w:fldChar w:fldCharType="separate"/>
      </w:r>
      <w:r w:rsidR="00D12800">
        <w:t>7.9</w:t>
      </w:r>
      <w:r>
        <w:fldChar w:fldCharType="end"/>
      </w:r>
      <w:r>
        <w:t xml:space="preserve"> except that machines also process jobs that arrive according to some arrival process.  An arriving job that finds no available machine waits in a </w:t>
      </w:r>
      <w:proofErr w:type="spellStart"/>
      <w:r>
        <w:t>fifo</w:t>
      </w:r>
      <w:proofErr w:type="spellEnd"/>
      <w:r>
        <w:t xml:space="preserve"> queue until a machine becomes available.  The exception is when a machine fails when processing a part, that part gets put back into the queue, and can be worked on by another machine if available.  When processing starts again, a new service time is drawn for the job.   Machines still fail according to simulation time.  Initially there are no jobs in the system.  Additional measures include the proportion of time machines are busy, idle, or failed and the average number of jobs in the queue.</w:t>
      </w:r>
    </w:p>
    <w:p w14:paraId="1ED05E0E" w14:textId="77777777" w:rsidR="00165069" w:rsidRDefault="00165069" w:rsidP="00165069">
      <w:pPr>
        <w:pStyle w:val="Heading2"/>
      </w:pPr>
      <w:bookmarkStart w:id="302" w:name="_Ref198362693"/>
      <w:bookmarkStart w:id="303" w:name="_Toc226281518"/>
      <w:bookmarkStart w:id="304" w:name="_Toc139597349"/>
      <w:bookmarkStart w:id="305" w:name="_Toc139597564"/>
      <w:bookmarkStart w:id="306" w:name="_Toc334109279"/>
      <w:r>
        <w:t>Machine Failure Model III</w:t>
      </w:r>
      <w:bookmarkEnd w:id="302"/>
      <w:bookmarkEnd w:id="303"/>
      <w:bookmarkEnd w:id="304"/>
      <w:bookmarkEnd w:id="305"/>
      <w:bookmarkEnd w:id="306"/>
    </w:p>
    <w:p w14:paraId="3AB50E49" w14:textId="77777777" w:rsidR="00165069" w:rsidRDefault="00165069" w:rsidP="00165069">
      <w:pPr>
        <w:pStyle w:val="BodyText"/>
      </w:pPr>
      <w:r>
        <w:t xml:space="preserve">The same situation as Problem </w:t>
      </w:r>
      <w:r>
        <w:fldChar w:fldCharType="begin"/>
      </w:r>
      <w:r>
        <w:instrText xml:space="preserve"> REF _Ref198362462 \r \h </w:instrText>
      </w:r>
      <w:r>
        <w:fldChar w:fldCharType="separate"/>
      </w:r>
      <w:r w:rsidR="00D12800">
        <w:t>7.10</w:t>
      </w:r>
      <w:r>
        <w:fldChar w:fldCharType="end"/>
      </w:r>
      <w:r>
        <w:t>, except that each job starts with a certain amount of processing time required, generated by the service time distribution.  If a machine fails when being processed, that job receives “credit” towards the processing time by the amount it has been worked on.  For example, if a job requires 5.3 hours to complete and is processed for 2.4 hours on a machine when it fails, then when the job starts again on a machine (which could be the same one or another), the processing time is the remaining time of 2.9 hours.</w:t>
      </w:r>
    </w:p>
    <w:p w14:paraId="4EF1E022" w14:textId="77777777" w:rsidR="00165069" w:rsidRDefault="00165069" w:rsidP="00165069">
      <w:pPr>
        <w:pStyle w:val="Heading2"/>
      </w:pPr>
      <w:bookmarkStart w:id="307" w:name="_Toc226281519"/>
      <w:bookmarkStart w:id="308" w:name="_Toc139597350"/>
      <w:bookmarkStart w:id="309" w:name="_Toc139597565"/>
      <w:bookmarkStart w:id="310" w:name="_Toc334109280"/>
      <w:r>
        <w:t>Machine Failure Model IV</w:t>
      </w:r>
      <w:bookmarkEnd w:id="307"/>
      <w:bookmarkEnd w:id="308"/>
      <w:bookmarkEnd w:id="309"/>
      <w:bookmarkEnd w:id="310"/>
    </w:p>
    <w:p w14:paraId="30305B7C" w14:textId="77777777" w:rsidR="00165069" w:rsidRPr="00BE1B03" w:rsidRDefault="00165069" w:rsidP="00165069">
      <w:pPr>
        <w:pStyle w:val="BodyText"/>
      </w:pPr>
      <w:r>
        <w:t xml:space="preserve">The same situation as Problem </w:t>
      </w:r>
      <w:r>
        <w:fldChar w:fldCharType="begin"/>
      </w:r>
      <w:r>
        <w:instrText xml:space="preserve"> REF _Ref198362693 \r \h </w:instrText>
      </w:r>
      <w:r>
        <w:fldChar w:fldCharType="separate"/>
      </w:r>
      <w:r w:rsidR="00D12800">
        <w:t>7.11</w:t>
      </w:r>
      <w:r>
        <w:fldChar w:fldCharType="end"/>
      </w:r>
      <w:r>
        <w:t>, except that machine times to failure are a function of their operational time.  That is, the “time to failure” means the number of hours of operation a machine has until it fails. When a machine is idle, it is not failing.</w:t>
      </w:r>
    </w:p>
    <w:p w14:paraId="4A326370" w14:textId="77777777" w:rsidR="00165069" w:rsidRDefault="00165069" w:rsidP="00165069">
      <w:pPr>
        <w:pStyle w:val="Heading2"/>
      </w:pPr>
      <w:bookmarkStart w:id="311" w:name="_Ref198363002"/>
      <w:bookmarkStart w:id="312" w:name="_Toc226281520"/>
      <w:bookmarkStart w:id="313" w:name="_Toc139597351"/>
      <w:bookmarkStart w:id="314" w:name="_Toc139597566"/>
      <w:bookmarkStart w:id="315" w:name="_Toc334109281"/>
      <w:r>
        <w:t>Multiple Server Queue with Reneging I</w:t>
      </w:r>
      <w:bookmarkEnd w:id="311"/>
      <w:bookmarkEnd w:id="312"/>
      <w:bookmarkEnd w:id="313"/>
      <w:bookmarkEnd w:id="314"/>
      <w:bookmarkEnd w:id="315"/>
    </w:p>
    <w:p w14:paraId="0A1D8CCB" w14:textId="77777777" w:rsidR="00165069"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customers are “impatient” and will exit the queue if they are not served within a certain amount of time.  A customer who joins a queue and subsequently leaves is said to have “reneged.”  Each customer’s impatience time is from a given probability distribution.  Additional measures include the percentage of customers who renege.</w:t>
      </w:r>
    </w:p>
    <w:p w14:paraId="2AAEF7B4" w14:textId="77777777" w:rsidR="00165069" w:rsidRDefault="00165069" w:rsidP="00165069">
      <w:pPr>
        <w:pStyle w:val="Heading2"/>
      </w:pPr>
      <w:bookmarkStart w:id="316" w:name="_Ref198363924"/>
      <w:bookmarkStart w:id="317" w:name="_Toc226281521"/>
      <w:bookmarkStart w:id="318" w:name="_Toc139597352"/>
      <w:bookmarkStart w:id="319" w:name="_Toc139597567"/>
      <w:bookmarkStart w:id="320" w:name="_Toc334109282"/>
      <w:r>
        <w:t>Multiple Server Queue with Reneging II</w:t>
      </w:r>
      <w:bookmarkEnd w:id="316"/>
      <w:bookmarkEnd w:id="317"/>
      <w:bookmarkEnd w:id="318"/>
      <w:bookmarkEnd w:id="319"/>
      <w:bookmarkEnd w:id="320"/>
    </w:p>
    <w:p w14:paraId="15617176" w14:textId="77777777" w:rsidR="00165069" w:rsidRPr="00C67268" w:rsidRDefault="00165069" w:rsidP="00165069">
      <w:pPr>
        <w:pStyle w:val="BodyText"/>
      </w:pPr>
      <w:r>
        <w:t xml:space="preserve">The same situation as Problem </w:t>
      </w:r>
      <w:r>
        <w:fldChar w:fldCharType="begin"/>
      </w:r>
      <w:r>
        <w:instrText xml:space="preserve"> REF _Ref198363002 \r \h </w:instrText>
      </w:r>
      <w:r>
        <w:fldChar w:fldCharType="separate"/>
      </w:r>
      <w:r w:rsidR="00D12800">
        <w:t>7.13</w:t>
      </w:r>
      <w:r>
        <w:fldChar w:fldCharType="end"/>
      </w:r>
      <w:r>
        <w:t xml:space="preserve">, except that when a customer’s renege time comes, they will renege with a given probability based on their position in the queue.  For example, if </w:t>
      </w:r>
      <w:r w:rsidRPr="00681842">
        <w:rPr>
          <w:position w:val="-12"/>
        </w:rPr>
        <w:object w:dxaOrig="2480" w:dyaOrig="360" w14:anchorId="34F54DC9">
          <v:shape id="_x0000_i1087" type="#_x0000_t75" style="width:124pt;height:18pt" o:ole="">
            <v:imagedata r:id="rId171" o:title=""/>
          </v:shape>
          <o:OLEObject Type="Embed" ProgID="Equation.3" ShapeID="_x0000_i1087" DrawAspect="Content" ObjectID="_1552282039" r:id="rId172"/>
        </w:object>
      </w:r>
      <w:r>
        <w:t xml:space="preserve">for </w:t>
      </w:r>
      <w:r w:rsidRPr="00681842">
        <w:rPr>
          <w:position w:val="-6"/>
        </w:rPr>
        <w:object w:dxaOrig="520" w:dyaOrig="279" w14:anchorId="41B5F90D">
          <v:shape id="_x0000_i1088" type="#_x0000_t75" style="width:26pt;height:14pt" o:ole="">
            <v:imagedata r:id="rId173" o:title=""/>
          </v:shape>
          <o:OLEObject Type="Embed" ProgID="Equation.3" ShapeID="_x0000_i1088" DrawAspect="Content" ObjectID="_1552282040" r:id="rId174"/>
        </w:object>
      </w:r>
      <w:r>
        <w:t xml:space="preserve">, then a customer whose “impatience” time </w:t>
      </w:r>
      <w:r>
        <w:lastRenderedPageBreak/>
        <w:t>is up but is at the head of the queue will only renege with probability 0.25, whereas if they are second in line they will renege with probability 0.5, etc.</w:t>
      </w:r>
    </w:p>
    <w:p w14:paraId="564A70C4" w14:textId="77777777" w:rsidR="00165069" w:rsidRDefault="00165069" w:rsidP="00165069">
      <w:pPr>
        <w:pStyle w:val="Heading2"/>
      </w:pPr>
      <w:bookmarkStart w:id="321" w:name="_Toc226281522"/>
      <w:bookmarkStart w:id="322" w:name="_Toc139597353"/>
      <w:bookmarkStart w:id="323" w:name="_Toc139597568"/>
      <w:bookmarkStart w:id="324" w:name="_Toc334109283"/>
      <w:bookmarkStart w:id="325" w:name="_Ref198363692"/>
      <w:r>
        <w:t>Multiple Server Queue with Balking and Reneging</w:t>
      </w:r>
      <w:bookmarkEnd w:id="321"/>
      <w:bookmarkEnd w:id="322"/>
      <w:bookmarkEnd w:id="323"/>
      <w:bookmarkEnd w:id="324"/>
    </w:p>
    <w:p w14:paraId="00D4F230" w14:textId="77777777" w:rsidR="00165069" w:rsidRPr="00064F7A" w:rsidRDefault="00165069" w:rsidP="00165069">
      <w:pPr>
        <w:pStyle w:val="BodyText"/>
      </w:pPr>
      <w:r>
        <w:t xml:space="preserve">The same situation as in Problem </w:t>
      </w:r>
      <w:r>
        <w:fldChar w:fldCharType="begin"/>
      </w:r>
      <w:r>
        <w:instrText xml:space="preserve"> REF _Ref198363002 \r \h </w:instrText>
      </w:r>
      <w:r>
        <w:fldChar w:fldCharType="separate"/>
      </w:r>
      <w:r w:rsidR="00D12800">
        <w:t>7.13</w:t>
      </w:r>
      <w:r>
        <w:fldChar w:fldCharType="end"/>
      </w:r>
      <w:r>
        <w:t xml:space="preserve"> (or Problem </w:t>
      </w:r>
      <w:r>
        <w:fldChar w:fldCharType="begin"/>
      </w:r>
      <w:r>
        <w:instrText xml:space="preserve"> REF _Ref198363924 \r \h </w:instrText>
      </w:r>
      <w:r>
        <w:fldChar w:fldCharType="separate"/>
      </w:r>
      <w:r w:rsidR="00D12800">
        <w:t>7.14</w:t>
      </w:r>
      <w:r>
        <w:fldChar w:fldCharType="end"/>
      </w:r>
      <w:r>
        <w:t>), except that customers also Balk – that is choose not to enter the queue – based on the number of customers in the queue upon arrival.  The probability a customer balks is given by some function</w:t>
      </w:r>
      <w:r w:rsidRPr="00D80DBD">
        <w:rPr>
          <w:position w:val="-10"/>
        </w:rPr>
        <w:object w:dxaOrig="600" w:dyaOrig="320" w14:anchorId="7D204A2D">
          <v:shape id="_x0000_i1089" type="#_x0000_t75" style="width:30pt;height:16pt" o:ole="">
            <v:imagedata r:id="rId175" o:title=""/>
          </v:shape>
          <o:OLEObject Type="Embed" ProgID="Equation.3" ShapeID="_x0000_i1089" DrawAspect="Content" ObjectID="_1552282041" r:id="rId176"/>
        </w:object>
      </w:r>
      <w:r>
        <w:t xml:space="preserve">, where Q = number in the queue.  One example might be </w:t>
      </w:r>
      <w:r w:rsidRPr="002330F7">
        <w:rPr>
          <w:position w:val="-10"/>
        </w:rPr>
        <w:object w:dxaOrig="1680" w:dyaOrig="320" w14:anchorId="5ACA941C">
          <v:shape id="_x0000_i1090" type="#_x0000_t75" style="width:84pt;height:16pt" o:ole="">
            <v:imagedata r:id="rId177" o:title=""/>
          </v:shape>
          <o:OLEObject Type="Embed" ProgID="Equation.3" ShapeID="_x0000_i1090" DrawAspect="Content" ObjectID="_1552282042" r:id="rId178"/>
        </w:object>
      </w:r>
      <w:r>
        <w:t xml:space="preserve">.  Once the customer has entered the queue, they may renege based on the same criteria described in Problem </w:t>
      </w:r>
      <w:r>
        <w:fldChar w:fldCharType="begin"/>
      </w:r>
      <w:r>
        <w:instrText xml:space="preserve"> REF _Ref198363002 \r \h </w:instrText>
      </w:r>
      <w:r>
        <w:fldChar w:fldCharType="separate"/>
      </w:r>
      <w:r w:rsidR="00D12800">
        <w:t>7.13</w:t>
      </w:r>
      <w:r>
        <w:fldChar w:fldCharType="end"/>
      </w:r>
      <w:r>
        <w:t xml:space="preserve"> or Problem </w:t>
      </w:r>
      <w:r>
        <w:fldChar w:fldCharType="begin"/>
      </w:r>
      <w:r>
        <w:instrText xml:space="preserve"> REF _Ref198363924 \r \h </w:instrText>
      </w:r>
      <w:r>
        <w:fldChar w:fldCharType="separate"/>
      </w:r>
      <w:r w:rsidR="00D12800">
        <w:t>7.14</w:t>
      </w:r>
      <w:r>
        <w:fldChar w:fldCharType="end"/>
      </w:r>
      <w:r>
        <w:t>.</w:t>
      </w:r>
    </w:p>
    <w:p w14:paraId="045BCCE5" w14:textId="77777777" w:rsidR="00165069" w:rsidRDefault="00165069" w:rsidP="00165069">
      <w:pPr>
        <w:pStyle w:val="Heading2"/>
      </w:pPr>
      <w:bookmarkStart w:id="326" w:name="_Ref198363905"/>
      <w:bookmarkStart w:id="327" w:name="_Toc226281523"/>
      <w:bookmarkStart w:id="328" w:name="_Toc139597354"/>
      <w:bookmarkStart w:id="329" w:name="_Toc139597569"/>
      <w:bookmarkStart w:id="330" w:name="_Toc334109284"/>
      <w:r>
        <w:t>Multiple Server Queue with Two Types of Servers</w:t>
      </w:r>
      <w:bookmarkEnd w:id="325"/>
      <w:bookmarkEnd w:id="326"/>
      <w:bookmarkEnd w:id="327"/>
      <w:bookmarkEnd w:id="328"/>
      <w:bookmarkEnd w:id="329"/>
      <w:bookmarkEnd w:id="330"/>
    </w:p>
    <w:p w14:paraId="50D01C2C" w14:textId="77777777" w:rsidR="00165069" w:rsidRPr="00537238"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there are two types of servers.  An arriving customer prefers one type over the other, but will receive service from the non-preferred one if the other isn’t available.  The system starts empty and idle, and measures include average number in queue and average utilization for each type of server.</w:t>
      </w:r>
    </w:p>
    <w:p w14:paraId="5AD5A50C" w14:textId="77777777" w:rsidR="00165069" w:rsidRDefault="00165069" w:rsidP="00165069">
      <w:pPr>
        <w:pStyle w:val="Heading2"/>
      </w:pPr>
      <w:bookmarkStart w:id="331" w:name="_Ref198363702"/>
      <w:bookmarkStart w:id="332" w:name="_Toc226281524"/>
      <w:bookmarkStart w:id="333" w:name="_Toc139597355"/>
      <w:bookmarkStart w:id="334" w:name="_Toc139597570"/>
      <w:bookmarkStart w:id="335" w:name="_Toc334109285"/>
      <w:r>
        <w:t>Multiple Server Queue with Two Types of Customers</w:t>
      </w:r>
      <w:bookmarkEnd w:id="331"/>
      <w:bookmarkEnd w:id="332"/>
      <w:bookmarkEnd w:id="333"/>
      <w:bookmarkEnd w:id="334"/>
      <w:bookmarkEnd w:id="335"/>
    </w:p>
    <w:p w14:paraId="5129AEE0" w14:textId="77777777" w:rsidR="00165069" w:rsidRPr="00BA1523" w:rsidRDefault="00165069" w:rsidP="00165069">
      <w:pPr>
        <w:pStyle w:val="BodyText"/>
      </w:pPr>
      <w:r>
        <w:t xml:space="preserve">The same situation as Problem </w:t>
      </w:r>
      <w:r>
        <w:fldChar w:fldCharType="begin"/>
      </w:r>
      <w:r>
        <w:instrText xml:space="preserve"> REF _Ref197853838 \r \h </w:instrText>
      </w:r>
      <w:r>
        <w:fldChar w:fldCharType="separate"/>
      </w:r>
      <w:r w:rsidR="00D12800">
        <w:t>7.1</w:t>
      </w:r>
      <w:r>
        <w:fldChar w:fldCharType="end"/>
      </w:r>
      <w:r>
        <w:t>, except that there are two types of customers who arrive according to separate arrival processes and have different service time distributions.  The servers “prefer” one type of customer over the other.  That is, when a server completes service, they will begin on the preferred type if one is waiting in the queue, even if it entered the system after other non-preferred customers; otherwise they will begin servicing the non-preferred customer.  Service times are a function of the customer type.  The system starts empty with the servers idle, and measures include average utilization and average number of each type of customer in the system.</w:t>
      </w:r>
    </w:p>
    <w:p w14:paraId="4726A855" w14:textId="77777777" w:rsidR="00165069" w:rsidRDefault="00165069" w:rsidP="00165069">
      <w:pPr>
        <w:pStyle w:val="Heading2"/>
      </w:pPr>
      <w:bookmarkStart w:id="336" w:name="_Toc226281525"/>
      <w:bookmarkStart w:id="337" w:name="_Toc139597356"/>
      <w:bookmarkStart w:id="338" w:name="_Toc139597571"/>
      <w:bookmarkStart w:id="339" w:name="_Toc334109286"/>
      <w:r>
        <w:t>Multiple Server Queue with Two Type of Customers and Two Types of Servers</w:t>
      </w:r>
      <w:bookmarkEnd w:id="336"/>
      <w:bookmarkEnd w:id="337"/>
      <w:bookmarkEnd w:id="338"/>
      <w:bookmarkEnd w:id="339"/>
    </w:p>
    <w:p w14:paraId="3114A05E" w14:textId="77777777" w:rsidR="00165069" w:rsidRDefault="00165069" w:rsidP="00165069">
      <w:pPr>
        <w:pStyle w:val="BodyText"/>
      </w:pPr>
      <w:r>
        <w:t xml:space="preserve">This model combines that of Problem </w:t>
      </w:r>
      <w:r>
        <w:fldChar w:fldCharType="begin"/>
      </w:r>
      <w:r>
        <w:instrText xml:space="preserve"> REF _Ref198363905 \r \h </w:instrText>
      </w:r>
      <w:r>
        <w:fldChar w:fldCharType="separate"/>
      </w:r>
      <w:r w:rsidR="00D12800">
        <w:t>7.16</w:t>
      </w:r>
      <w:r>
        <w:fldChar w:fldCharType="end"/>
      </w:r>
      <w:r>
        <w:t xml:space="preserve"> and Problem </w:t>
      </w:r>
      <w:r>
        <w:fldChar w:fldCharType="begin"/>
      </w:r>
      <w:r>
        <w:instrText xml:space="preserve"> REF _Ref198363702 \r \h </w:instrText>
      </w:r>
      <w:r>
        <w:fldChar w:fldCharType="separate"/>
      </w:r>
      <w:r w:rsidR="00D12800">
        <w:t>7.17</w:t>
      </w:r>
      <w:r>
        <w:fldChar w:fldCharType="end"/>
      </w:r>
      <w:r>
        <w:t>.  There are two types of customers, say A and B, and two types of servers, say 1 and 2.  Type A customers prefer type 1 servers, and vice versa, whereas type B customers prefer type 2 servers (and vice versa).  However, each will match with the non-preferred type is the preferred one is not available.  There are three variants for how the service times are modeled:</w:t>
      </w:r>
    </w:p>
    <w:p w14:paraId="7F5907AB" w14:textId="77777777" w:rsidR="00165069" w:rsidRDefault="00165069" w:rsidP="003774D4">
      <w:pPr>
        <w:pStyle w:val="ListNumber"/>
        <w:numPr>
          <w:ilvl w:val="0"/>
          <w:numId w:val="31"/>
        </w:numPr>
      </w:pPr>
      <w:r>
        <w:t>Service times depend on the customer type only</w:t>
      </w:r>
    </w:p>
    <w:p w14:paraId="15881CF1" w14:textId="77777777" w:rsidR="00165069" w:rsidRDefault="00165069" w:rsidP="003774D4">
      <w:pPr>
        <w:pStyle w:val="ListNumber"/>
      </w:pPr>
      <w:r>
        <w:t>Service times depend on the server type only.</w:t>
      </w:r>
    </w:p>
    <w:p w14:paraId="21CAF9BB" w14:textId="77777777" w:rsidR="00165069" w:rsidRPr="00787576" w:rsidRDefault="00165069" w:rsidP="003774D4">
      <w:pPr>
        <w:pStyle w:val="ListNumber"/>
      </w:pPr>
      <w:r>
        <w:t>Service times depend on both the customer type and the server type.</w:t>
      </w:r>
    </w:p>
    <w:p w14:paraId="02DB4CE9" w14:textId="77777777" w:rsidR="00165069" w:rsidRDefault="00165069" w:rsidP="00165069">
      <w:pPr>
        <w:pStyle w:val="Heading2"/>
      </w:pPr>
      <w:bookmarkStart w:id="340" w:name="_Toc226281526"/>
      <w:bookmarkStart w:id="341" w:name="_Toc139597357"/>
      <w:bookmarkStart w:id="342" w:name="_Toc139597572"/>
      <w:bookmarkStart w:id="343" w:name="_Toc334109287"/>
      <w:r>
        <w:lastRenderedPageBreak/>
        <w:t>Assembly Model</w:t>
      </w:r>
      <w:bookmarkEnd w:id="340"/>
      <w:bookmarkEnd w:id="341"/>
      <w:bookmarkEnd w:id="342"/>
      <w:bookmarkEnd w:id="343"/>
    </w:p>
    <w:p w14:paraId="32222F2F" w14:textId="77777777" w:rsidR="00165069" w:rsidRDefault="00165069" w:rsidP="00165069">
      <w:pPr>
        <w:pStyle w:val="BodyText"/>
      </w:pPr>
      <w:r>
        <w:t>A completed part consists of 1 component of type A and 2 of type B.  Each type of component arrives to the facility according to independent processes.  There are k identical servers who assemble parts when the right mix of components is available.  The assembly time is a sequence of possibly random values.  An arriving component that finds an available server and the right number of other components can begin assembly immediately.  Otherwise it waits in a queue.  Initially the system is empty and all servers are idle.  Measures include average utilization of the servers, production rate of the parts, and average number of components in each queue by type.</w:t>
      </w:r>
    </w:p>
    <w:p w14:paraId="6478DBD1" w14:textId="77777777" w:rsidR="00165069" w:rsidRDefault="00165069" w:rsidP="00165069">
      <w:pPr>
        <w:pStyle w:val="Heading2"/>
      </w:pPr>
      <w:bookmarkStart w:id="344" w:name="_Toc226281527"/>
      <w:bookmarkStart w:id="345" w:name="_Toc139597358"/>
      <w:bookmarkStart w:id="346" w:name="_Toc139597573"/>
      <w:bookmarkStart w:id="347" w:name="_Toc334109288"/>
      <w:r>
        <w:t>Two Types of Customers with Different Server Requirements</w:t>
      </w:r>
      <w:bookmarkEnd w:id="344"/>
      <w:bookmarkEnd w:id="345"/>
      <w:bookmarkEnd w:id="346"/>
      <w:bookmarkEnd w:id="347"/>
    </w:p>
    <w:p w14:paraId="0B95C52F" w14:textId="77777777" w:rsidR="00165069" w:rsidRPr="00D80B53" w:rsidRDefault="00165069" w:rsidP="00165069">
      <w:pPr>
        <w:pStyle w:val="BodyText"/>
      </w:pPr>
      <w:r>
        <w:t>Two types of jobs, A and B, arrive according to independent processes to a service facility with k identical servers.  Jobs of type A require 1 server, while jobs of type B require 2 servers.  Once servers start processing a job they must stay with that job until it is completed.  When there is a choice, servers prefer to work on type B jobs, but will never be idle if there is some work to be done.  Arriving jobs wait in separate queues if they cannot be served.  Initially the system is empty and the servers are idle.  Measures include average number in each type of queue and average utilization of servers.</w:t>
      </w:r>
    </w:p>
    <w:p w14:paraId="0BBA50E7" w14:textId="77777777" w:rsidR="00165069" w:rsidRDefault="00165069" w:rsidP="00165069">
      <w:pPr>
        <w:pStyle w:val="Heading2"/>
      </w:pPr>
      <w:bookmarkStart w:id="348" w:name="_Toc226281528"/>
      <w:bookmarkStart w:id="349" w:name="_Toc139597359"/>
      <w:bookmarkStart w:id="350" w:name="_Toc139597574"/>
      <w:bookmarkStart w:id="351" w:name="_Toc334109289"/>
      <w:r>
        <w:t>Round Robin CPU Model</w:t>
      </w:r>
      <w:bookmarkEnd w:id="348"/>
      <w:bookmarkEnd w:id="349"/>
      <w:bookmarkEnd w:id="350"/>
      <w:bookmarkEnd w:id="351"/>
    </w:p>
    <w:p w14:paraId="05BE6392" w14:textId="77777777" w:rsidR="00165069" w:rsidRPr="007F70B9" w:rsidRDefault="00165069" w:rsidP="00165069">
      <w:pPr>
        <w:pStyle w:val="BodyText"/>
      </w:pPr>
      <w:r>
        <w:t xml:space="preserve">Computing “jobs” from a finite population arrive to a single CPU for processing.  The jobs are processed in a “round robin” manner instead of as in Problem </w:t>
      </w:r>
      <w:r>
        <w:fldChar w:fldCharType="begin"/>
      </w:r>
      <w:r>
        <w:instrText xml:space="preserve"> REF _Ref197853838 \r \h </w:instrText>
      </w:r>
      <w:r>
        <w:fldChar w:fldCharType="separate"/>
      </w:r>
      <w:r w:rsidR="00D12800">
        <w:t>7.1</w:t>
      </w:r>
      <w:r>
        <w:fldChar w:fldCharType="end"/>
      </w:r>
      <w:r>
        <w:t xml:space="preserve">.  Unfinished jobs wait in a FIFO queue.  There is a given quantum amount that the CPU will spend on each job, after which if the job is still unfinished, it re-joins the queue at the end to await its turn.  The process of changing jobs is the “swap time” and is a given, fixed amount of time.  </w:t>
      </w:r>
      <w:proofErr w:type="gramStart"/>
      <w:r>
        <w:t>So</w:t>
      </w:r>
      <w:proofErr w:type="gramEnd"/>
      <w:r>
        <w:t xml:space="preserve"> each cycle takes </w:t>
      </w:r>
      <w:r w:rsidRPr="0052794B">
        <w:rPr>
          <w:position w:val="-6"/>
        </w:rPr>
        <w:object w:dxaOrig="580" w:dyaOrig="240" w14:anchorId="28A0E870">
          <v:shape id="_x0000_i1091" type="#_x0000_t75" style="width:29.35pt;height:12pt" o:ole="">
            <v:imagedata r:id="rId179" o:title=""/>
          </v:shape>
          <o:OLEObject Type="Embed" ProgID="Equation.3" ShapeID="_x0000_i1091" DrawAspect="Content" ObjectID="_1552282043" r:id="rId180"/>
        </w:object>
      </w:r>
      <w:r>
        <w:t xml:space="preserve">where </w:t>
      </w:r>
      <w:r w:rsidRPr="0052794B">
        <w:rPr>
          <w:position w:val="-6"/>
        </w:rPr>
        <w:object w:dxaOrig="240" w:dyaOrig="220" w14:anchorId="4001EA9A">
          <v:shape id="_x0000_i1092" type="#_x0000_t75" style="width:12pt;height:11.35pt" o:ole="">
            <v:imagedata r:id="rId181" o:title=""/>
          </v:shape>
          <o:OLEObject Type="Embed" ProgID="Equation.3" ShapeID="_x0000_i1092" DrawAspect="Content" ObjectID="_1552282044" r:id="rId182"/>
        </w:object>
      </w:r>
      <w:r>
        <w:t xml:space="preserve">is the quantum amount and </w:t>
      </w:r>
      <w:r w:rsidRPr="0052794B">
        <w:rPr>
          <w:position w:val="-6"/>
        </w:rPr>
        <w:object w:dxaOrig="200" w:dyaOrig="220" w14:anchorId="2491EE96">
          <v:shape id="_x0000_i1093" type="#_x0000_t75" style="width:10pt;height:11.35pt" o:ole="">
            <v:imagedata r:id="rId183" o:title=""/>
          </v:shape>
          <o:OLEObject Type="Embed" ProgID="Equation.3" ShapeID="_x0000_i1093" DrawAspect="Content" ObjectID="_1552282045" r:id="rId184"/>
        </w:object>
      </w:r>
      <w:r>
        <w:t>is the swap time.  The initial job times are given by a random variable, and each cycle reduces the remaining processing time by</w:t>
      </w:r>
      <w:r w:rsidRPr="0052794B">
        <w:rPr>
          <w:position w:val="-6"/>
        </w:rPr>
        <w:object w:dxaOrig="240" w:dyaOrig="220" w14:anchorId="0D7AC5C4">
          <v:shape id="_x0000_i1094" type="#_x0000_t75" style="width:12pt;height:11.35pt" o:ole="">
            <v:imagedata r:id="rId185" o:title=""/>
          </v:shape>
          <o:OLEObject Type="Embed" ProgID="Equation.3" ShapeID="_x0000_i1094" DrawAspect="Content" ObjectID="_1552282046" r:id="rId186"/>
        </w:object>
      </w:r>
      <w:r>
        <w:t>.  Each job starts by waiting a random amount of time and then being “submitted” to the CPU.  When a job is completed, it then waits another random amount of time before being submitted again.  The system starts empty and idle, with each job beginning its wait before submission.  Measures include average response time (the amount of time between job submission and completion), CPU utilization, and average number of jobs in the queue.</w:t>
      </w:r>
    </w:p>
    <w:p w14:paraId="73FE8D9C" w14:textId="77777777" w:rsidR="00165069" w:rsidRDefault="00165069" w:rsidP="00165069">
      <w:pPr>
        <w:pStyle w:val="Heading2"/>
      </w:pPr>
      <w:bookmarkStart w:id="352" w:name="_Toc226281529"/>
      <w:bookmarkStart w:id="353" w:name="_Toc139597360"/>
      <w:bookmarkStart w:id="354" w:name="_Toc139597575"/>
      <w:bookmarkStart w:id="355" w:name="_Toc334109290"/>
      <w:r>
        <w:t>Simple Inventory Model with Backordering</w:t>
      </w:r>
      <w:bookmarkEnd w:id="352"/>
      <w:bookmarkEnd w:id="353"/>
      <w:bookmarkEnd w:id="354"/>
      <w:bookmarkEnd w:id="355"/>
    </w:p>
    <w:p w14:paraId="078B9502" w14:textId="77777777" w:rsidR="00165069" w:rsidRDefault="00165069" w:rsidP="00165069">
      <w:pPr>
        <w:pStyle w:val="BodyText"/>
      </w:pPr>
      <w:r>
        <w:t>A company is seeking to manage the inventory level for a single product.  Customers purchasing the product arrive according to an arrival process. Each arriving customer attempts to purchase a random number of items, D.  The inventory level at the company is reviewed periodically and a decision is made whether or not to place an order from its supplier. When the company places an order, it takes a certain amount of time (“lead time”) for the order to arrive.  Due to a variety of circumstances, the lead times are random.  The company uses a &lt;</w:t>
      </w:r>
      <w:proofErr w:type="spellStart"/>
      <w:proofErr w:type="gramStart"/>
      <w:r>
        <w:t>s,S</w:t>
      </w:r>
      <w:proofErr w:type="spellEnd"/>
      <w:proofErr w:type="gramEnd"/>
      <w:r>
        <w:t xml:space="preserve">&gt; (“little s big S”) policy for its ordering decisions.  If the inventory position at review time is below s, then an order is placed that is the </w:t>
      </w:r>
      <w:r>
        <w:lastRenderedPageBreak/>
        <w:t>difference between it and the number S.  The inventory position includes the amount of the product on-hand and the amount of the product that is on-order (that is, has been ordered from the supplier but not yet received).  Note that it is possible for there to be two or more outstanding orders from the supplier.</w:t>
      </w:r>
    </w:p>
    <w:p w14:paraId="10E0209B" w14:textId="77777777" w:rsidR="00165069" w:rsidRDefault="00165069" w:rsidP="00165069">
      <w:pPr>
        <w:pStyle w:val="BodyText"/>
      </w:pPr>
      <w:r>
        <w:t>When a customer’s order cannot be filled, the unfilled portion is put on backorder. When the company receives a shipment from its supplier, backorders are immediately filled and the remainder put in stock. For example, if there are 5 items in stock and a customer wants to buy 8 items, the customer is given the five items in stock and the remaining three are backordered.</w:t>
      </w:r>
    </w:p>
    <w:p w14:paraId="014F9A9A" w14:textId="77777777" w:rsidR="00165069" w:rsidRDefault="00165069" w:rsidP="00165069">
      <w:pPr>
        <w:pStyle w:val="BodyText"/>
        <w:sectPr w:rsidR="00165069" w:rsidSect="00165069">
          <w:footerReference w:type="default" r:id="rId187"/>
          <w:headerReference w:type="first" r:id="rId188"/>
          <w:footerReference w:type="first" r:id="rId189"/>
          <w:pgSz w:w="12240" w:h="15840" w:code="1"/>
          <w:pgMar w:top="1440" w:right="1800" w:bottom="1440" w:left="1800" w:header="720" w:footer="720" w:gutter="0"/>
          <w:pgNumType w:start="1" w:chapStyle="1"/>
          <w:cols w:space="720"/>
          <w:titlePg/>
        </w:sectPr>
      </w:pPr>
      <w:r>
        <w:t>Measures include the average amount of inventory on-hand, the average amount on backorder, and the average amount on-order, and the percentage of customers who get their orders filled immediately.  The values of s and S are policy variables that can be chosen by the manager, who presumably wants to pick the “best” ones.</w:t>
      </w:r>
    </w:p>
    <w:p w14:paraId="65EAB393" w14:textId="77777777" w:rsidR="00165069" w:rsidRDefault="00165069" w:rsidP="00165069">
      <w:pPr>
        <w:pStyle w:val="Heading1"/>
      </w:pPr>
      <w:bookmarkStart w:id="356" w:name="_Toc226281530"/>
      <w:bookmarkStart w:id="357" w:name="_Toc139597361"/>
      <w:bookmarkStart w:id="358" w:name="_Toc139597576"/>
      <w:bookmarkStart w:id="359" w:name="_Toc334109291"/>
      <w:r>
        <w:lastRenderedPageBreak/>
        <w:t xml:space="preserve">Event Graph Models and </w:t>
      </w:r>
      <w:proofErr w:type="spellStart"/>
      <w:r>
        <w:t>Simkit</w:t>
      </w:r>
      <w:bookmarkEnd w:id="356"/>
      <w:bookmarkEnd w:id="357"/>
      <w:bookmarkEnd w:id="358"/>
      <w:bookmarkEnd w:id="359"/>
      <w:proofErr w:type="spellEnd"/>
    </w:p>
    <w:p w14:paraId="77F7FFFE" w14:textId="77777777" w:rsidR="00165069" w:rsidRDefault="00165069" w:rsidP="00165069">
      <w:pPr>
        <w:pStyle w:val="BodyText"/>
      </w:pPr>
      <w:proofErr w:type="spellStart"/>
      <w:r>
        <w:t>Simkit</w:t>
      </w:r>
      <w:proofErr w:type="spellEnd"/>
      <w:r>
        <w:t xml:space="preserve"> has been designed to make implementing an Event Graph model as straightforward as possible.  Every element in an Event Graph model has a corresponding element in </w:t>
      </w:r>
      <w:proofErr w:type="spellStart"/>
      <w:r>
        <w:t>Simkit</w:t>
      </w:r>
      <w:proofErr w:type="spellEnd"/>
      <w:r>
        <w:t xml:space="preserve">.  This note describes some of the basic correspondences between Event Graph models and </w:t>
      </w:r>
      <w:proofErr w:type="spellStart"/>
      <w:r>
        <w:t>Simkit</w:t>
      </w:r>
      <w:proofErr w:type="spellEnd"/>
      <w:r>
        <w:t xml:space="preserve"> classes.  To implement a </w:t>
      </w:r>
      <w:proofErr w:type="spellStart"/>
      <w:r>
        <w:t>Simkit</w:t>
      </w:r>
      <w:proofErr w:type="spellEnd"/>
      <w:r>
        <w:t xml:space="preserve"> model, be sure that the latest version of </w:t>
      </w:r>
      <w:proofErr w:type="spellStart"/>
      <w:r>
        <w:t>Simkit</w:t>
      </w:r>
      <w:proofErr w:type="spellEnd"/>
      <w:r>
        <w:t xml:space="preserve"> is installed.  If you are using an IDE, make sure it has been configured so that the simkit.jar file is on the class path.  This information applies to </w:t>
      </w:r>
      <w:proofErr w:type="spellStart"/>
      <w:r>
        <w:t>Simkit</w:t>
      </w:r>
      <w:proofErr w:type="spellEnd"/>
      <w:r>
        <w:t xml:space="preserve"> version 1.3.7 or greater.  </w:t>
      </w:r>
    </w:p>
    <w:p w14:paraId="0024A6AB" w14:textId="77777777" w:rsidR="00165069" w:rsidRPr="00407DBE" w:rsidRDefault="00165069" w:rsidP="00165069">
      <w:pPr>
        <w:pStyle w:val="Heading2"/>
      </w:pPr>
      <w:bookmarkStart w:id="360" w:name="_Toc226281531"/>
      <w:bookmarkStart w:id="361" w:name="_Toc139597362"/>
      <w:bookmarkStart w:id="362" w:name="_Toc139597577"/>
      <w:bookmarkStart w:id="363" w:name="_Toc334109292"/>
      <w:r>
        <w:t>Basics</w:t>
      </w:r>
      <w:bookmarkEnd w:id="360"/>
      <w:bookmarkEnd w:id="361"/>
      <w:bookmarkEnd w:id="362"/>
      <w:bookmarkEnd w:id="363"/>
    </w:p>
    <w:p w14:paraId="191A971C" w14:textId="77777777" w:rsidR="00165069" w:rsidRDefault="00165069" w:rsidP="00165069">
      <w:pPr>
        <w:pStyle w:val="BodyText"/>
      </w:pPr>
      <w:r>
        <w:fldChar w:fldCharType="begin"/>
      </w:r>
      <w:r>
        <w:instrText xml:space="preserve"> REF _Ref219541736 \h </w:instrText>
      </w:r>
      <w:r>
        <w:fldChar w:fldCharType="separate"/>
      </w:r>
      <w:r w:rsidR="00D12800">
        <w:t xml:space="preserve">Table </w:t>
      </w:r>
      <w:r w:rsidR="00D12800">
        <w:rPr>
          <w:noProof/>
        </w:rPr>
        <w:t>8</w:t>
      </w:r>
      <w:r w:rsidR="00D12800">
        <w:noBreakHyphen/>
      </w:r>
      <w:r w:rsidR="00D12800">
        <w:rPr>
          <w:noProof/>
        </w:rPr>
        <w:t>1</w:t>
      </w:r>
      <w:r>
        <w:fldChar w:fldCharType="end"/>
      </w:r>
      <w:r>
        <w:t xml:space="preserve"> below shows the relationship between the basic elements of an Event Graph model and the corresponding </w:t>
      </w:r>
      <w:proofErr w:type="spellStart"/>
      <w:r>
        <w:t>Simkit</w:t>
      </w:r>
      <w:proofErr w:type="spellEnd"/>
      <w:r>
        <w:t xml:space="preserve"> 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165069" w14:paraId="33783E6C" w14:textId="77777777" w:rsidTr="00F822B6">
        <w:tc>
          <w:tcPr>
            <w:tcW w:w="4428" w:type="dxa"/>
            <w:tcBorders>
              <w:top w:val="nil"/>
              <w:left w:val="nil"/>
              <w:bottom w:val="double" w:sz="4" w:space="0" w:color="auto"/>
              <w:right w:val="nil"/>
            </w:tcBorders>
          </w:tcPr>
          <w:p w14:paraId="2C23CE5D" w14:textId="77777777" w:rsidR="00165069" w:rsidRDefault="00165069" w:rsidP="00165069">
            <w:pPr>
              <w:rPr>
                <w:b/>
                <w:bCs/>
              </w:rPr>
            </w:pPr>
            <w:r>
              <w:rPr>
                <w:b/>
                <w:bCs/>
              </w:rPr>
              <w:t>Event Graph</w:t>
            </w:r>
          </w:p>
        </w:tc>
        <w:tc>
          <w:tcPr>
            <w:tcW w:w="4428" w:type="dxa"/>
            <w:tcBorders>
              <w:top w:val="nil"/>
              <w:left w:val="nil"/>
              <w:bottom w:val="double" w:sz="4" w:space="0" w:color="auto"/>
              <w:right w:val="nil"/>
            </w:tcBorders>
          </w:tcPr>
          <w:p w14:paraId="74B088AD" w14:textId="77777777" w:rsidR="00165069" w:rsidRDefault="00165069" w:rsidP="00165069">
            <w:pPr>
              <w:rPr>
                <w:b/>
                <w:bCs/>
              </w:rPr>
            </w:pPr>
            <w:proofErr w:type="spellStart"/>
            <w:r>
              <w:rPr>
                <w:b/>
                <w:bCs/>
              </w:rPr>
              <w:t>Simkit</w:t>
            </w:r>
            <w:proofErr w:type="spellEnd"/>
          </w:p>
        </w:tc>
      </w:tr>
      <w:tr w:rsidR="00F822B6" w14:paraId="19EFD983" w14:textId="77777777" w:rsidTr="00F822B6">
        <w:tc>
          <w:tcPr>
            <w:tcW w:w="4428" w:type="dxa"/>
            <w:tcBorders>
              <w:top w:val="double" w:sz="4" w:space="0" w:color="auto"/>
              <w:left w:val="nil"/>
              <w:bottom w:val="single" w:sz="4" w:space="0" w:color="auto"/>
              <w:right w:val="nil"/>
            </w:tcBorders>
          </w:tcPr>
          <w:p w14:paraId="26FF8C87" w14:textId="77777777" w:rsidR="00F822B6" w:rsidRDefault="00F822B6" w:rsidP="00BF2B05">
            <w:r>
              <w:t>Simulation Component</w:t>
            </w:r>
          </w:p>
        </w:tc>
        <w:tc>
          <w:tcPr>
            <w:tcW w:w="4428" w:type="dxa"/>
            <w:tcBorders>
              <w:top w:val="double" w:sz="4" w:space="0" w:color="auto"/>
              <w:left w:val="nil"/>
              <w:bottom w:val="single" w:sz="4" w:space="0" w:color="auto"/>
              <w:right w:val="nil"/>
            </w:tcBorders>
          </w:tcPr>
          <w:p w14:paraId="34BEE1F9" w14:textId="77777777" w:rsidR="00F822B6" w:rsidRDefault="00F822B6" w:rsidP="00BF2B05">
            <w:r>
              <w:t xml:space="preserve">Subclass of </w:t>
            </w:r>
            <w:proofErr w:type="spellStart"/>
            <w:r w:rsidRPr="005C6C47">
              <w:t>SimEntityBase</w:t>
            </w:r>
            <w:proofErr w:type="spellEnd"/>
          </w:p>
        </w:tc>
      </w:tr>
      <w:tr w:rsidR="00165069" w14:paraId="195A7AC7" w14:textId="77777777" w:rsidTr="00F822B6">
        <w:tc>
          <w:tcPr>
            <w:tcW w:w="4428" w:type="dxa"/>
            <w:tcBorders>
              <w:top w:val="single" w:sz="4" w:space="0" w:color="auto"/>
              <w:left w:val="nil"/>
              <w:bottom w:val="single" w:sz="4" w:space="0" w:color="auto"/>
              <w:right w:val="nil"/>
            </w:tcBorders>
          </w:tcPr>
          <w:p w14:paraId="21783814" w14:textId="77777777" w:rsidR="00165069" w:rsidRDefault="00165069" w:rsidP="00165069">
            <w:r>
              <w:t>Event Graph Parameter</w:t>
            </w:r>
          </w:p>
        </w:tc>
        <w:tc>
          <w:tcPr>
            <w:tcW w:w="4428" w:type="dxa"/>
            <w:tcBorders>
              <w:top w:val="single" w:sz="4" w:space="0" w:color="auto"/>
              <w:left w:val="nil"/>
              <w:bottom w:val="single" w:sz="4" w:space="0" w:color="auto"/>
              <w:right w:val="nil"/>
            </w:tcBorders>
          </w:tcPr>
          <w:p w14:paraId="1C0C27AB" w14:textId="77777777" w:rsidR="00165069" w:rsidRDefault="00165069" w:rsidP="00165069">
            <w:r>
              <w:t>Private instance variable, setter and getter</w:t>
            </w:r>
          </w:p>
        </w:tc>
      </w:tr>
      <w:tr w:rsidR="00165069" w14:paraId="63C0423F" w14:textId="77777777" w:rsidTr="00F822B6">
        <w:tc>
          <w:tcPr>
            <w:tcW w:w="4428" w:type="dxa"/>
            <w:tcBorders>
              <w:top w:val="single" w:sz="4" w:space="0" w:color="auto"/>
              <w:left w:val="nil"/>
              <w:bottom w:val="single" w:sz="4" w:space="0" w:color="auto"/>
              <w:right w:val="nil"/>
            </w:tcBorders>
          </w:tcPr>
          <w:p w14:paraId="3F24EBDA" w14:textId="77777777" w:rsidR="00165069" w:rsidRDefault="00165069" w:rsidP="00165069">
            <w:r>
              <w:t>State Variable</w:t>
            </w:r>
          </w:p>
        </w:tc>
        <w:tc>
          <w:tcPr>
            <w:tcW w:w="4428" w:type="dxa"/>
            <w:tcBorders>
              <w:top w:val="single" w:sz="4" w:space="0" w:color="auto"/>
              <w:left w:val="nil"/>
              <w:bottom w:val="single" w:sz="4" w:space="0" w:color="auto"/>
              <w:right w:val="nil"/>
            </w:tcBorders>
          </w:tcPr>
          <w:p w14:paraId="0678CF95" w14:textId="77777777" w:rsidR="00165069" w:rsidRDefault="00165069" w:rsidP="00165069">
            <w:r>
              <w:t>Protected instance variable, getter, no setter</w:t>
            </w:r>
          </w:p>
        </w:tc>
      </w:tr>
      <w:tr w:rsidR="00165069" w14:paraId="58E06D4F" w14:textId="77777777">
        <w:tc>
          <w:tcPr>
            <w:tcW w:w="4428" w:type="dxa"/>
            <w:tcBorders>
              <w:top w:val="single" w:sz="4" w:space="0" w:color="auto"/>
              <w:left w:val="nil"/>
              <w:bottom w:val="single" w:sz="4" w:space="0" w:color="auto"/>
              <w:right w:val="nil"/>
            </w:tcBorders>
          </w:tcPr>
          <w:p w14:paraId="61BA50CA" w14:textId="77777777" w:rsidR="00165069" w:rsidRDefault="00165069" w:rsidP="00165069">
            <w:r>
              <w:t>Event</w:t>
            </w:r>
          </w:p>
        </w:tc>
        <w:tc>
          <w:tcPr>
            <w:tcW w:w="4428" w:type="dxa"/>
            <w:tcBorders>
              <w:top w:val="single" w:sz="4" w:space="0" w:color="auto"/>
              <w:left w:val="nil"/>
              <w:bottom w:val="single" w:sz="4" w:space="0" w:color="auto"/>
              <w:right w:val="nil"/>
            </w:tcBorders>
          </w:tcPr>
          <w:p w14:paraId="43BA306C" w14:textId="77777777" w:rsidR="00165069" w:rsidRDefault="00165069" w:rsidP="00165069">
            <w:r>
              <w:t>‘do’ method</w:t>
            </w:r>
          </w:p>
        </w:tc>
      </w:tr>
      <w:tr w:rsidR="00165069" w14:paraId="1A024124" w14:textId="77777777">
        <w:tc>
          <w:tcPr>
            <w:tcW w:w="4428" w:type="dxa"/>
            <w:tcBorders>
              <w:top w:val="single" w:sz="4" w:space="0" w:color="auto"/>
              <w:left w:val="nil"/>
              <w:bottom w:val="single" w:sz="4" w:space="0" w:color="auto"/>
              <w:right w:val="nil"/>
            </w:tcBorders>
          </w:tcPr>
          <w:p w14:paraId="34CE53E1" w14:textId="77777777" w:rsidR="00165069" w:rsidRDefault="00165069" w:rsidP="00165069">
            <w:r>
              <w:t>Scheduling Edge</w:t>
            </w:r>
          </w:p>
        </w:tc>
        <w:tc>
          <w:tcPr>
            <w:tcW w:w="4428" w:type="dxa"/>
            <w:tcBorders>
              <w:top w:val="single" w:sz="4" w:space="0" w:color="auto"/>
              <w:left w:val="nil"/>
              <w:bottom w:val="single" w:sz="4" w:space="0" w:color="auto"/>
              <w:right w:val="nil"/>
            </w:tcBorders>
          </w:tcPr>
          <w:p w14:paraId="6A74B2F5" w14:textId="77777777" w:rsidR="00165069" w:rsidRDefault="00165069" w:rsidP="00165069">
            <w:r>
              <w:t xml:space="preserve">Call to </w:t>
            </w:r>
            <w:proofErr w:type="spellStart"/>
            <w:proofErr w:type="gramStart"/>
            <w:r>
              <w:rPr>
                <w:rFonts w:ascii="Courier New" w:hAnsi="Courier New"/>
              </w:rPr>
              <w:t>waitDelay</w:t>
            </w:r>
            <w:proofErr w:type="spellEnd"/>
            <w:r>
              <w:rPr>
                <w:rFonts w:ascii="Courier New" w:hAnsi="Courier New"/>
              </w:rPr>
              <w:t>(</w:t>
            </w:r>
            <w:proofErr w:type="gramEnd"/>
            <w:r>
              <w:rPr>
                <w:rFonts w:ascii="Courier New" w:hAnsi="Courier New"/>
              </w:rPr>
              <w:t>)</w:t>
            </w:r>
            <w:r>
              <w:t xml:space="preserve"> in scheduling event’s ‘do’ method</w:t>
            </w:r>
          </w:p>
        </w:tc>
      </w:tr>
      <w:tr w:rsidR="00165069" w14:paraId="7599EC09" w14:textId="77777777">
        <w:tc>
          <w:tcPr>
            <w:tcW w:w="4428" w:type="dxa"/>
            <w:tcBorders>
              <w:top w:val="single" w:sz="4" w:space="0" w:color="auto"/>
              <w:left w:val="nil"/>
              <w:bottom w:val="single" w:sz="4" w:space="0" w:color="auto"/>
              <w:right w:val="nil"/>
            </w:tcBorders>
          </w:tcPr>
          <w:p w14:paraId="6389B746" w14:textId="77777777" w:rsidR="00165069" w:rsidRDefault="00165069" w:rsidP="00165069">
            <w:r>
              <w:t>Run Event</w:t>
            </w:r>
          </w:p>
        </w:tc>
        <w:tc>
          <w:tcPr>
            <w:tcW w:w="4428" w:type="dxa"/>
            <w:tcBorders>
              <w:top w:val="single" w:sz="4" w:space="0" w:color="auto"/>
              <w:left w:val="nil"/>
              <w:bottom w:val="single" w:sz="4" w:space="0" w:color="auto"/>
              <w:right w:val="nil"/>
            </w:tcBorders>
          </w:tcPr>
          <w:p w14:paraId="3548F749" w14:textId="77777777" w:rsidR="00165069" w:rsidRDefault="00165069" w:rsidP="00165069">
            <w:proofErr w:type="gramStart"/>
            <w:r>
              <w:rPr>
                <w:rFonts w:ascii="Courier New" w:hAnsi="Courier New"/>
              </w:rPr>
              <w:t>reset(</w:t>
            </w:r>
            <w:proofErr w:type="gramEnd"/>
            <w:r>
              <w:rPr>
                <w:rFonts w:ascii="Courier New" w:hAnsi="Courier New"/>
              </w:rPr>
              <w:t>)</w:t>
            </w:r>
            <w:r>
              <w:t xml:space="preserve"> method to initialize state variables;</w:t>
            </w:r>
          </w:p>
          <w:p w14:paraId="4B4372DA" w14:textId="77777777" w:rsidR="00165069" w:rsidRDefault="00165069" w:rsidP="00165069">
            <w:proofErr w:type="spellStart"/>
            <w:proofErr w:type="gramStart"/>
            <w:r w:rsidRPr="00105592">
              <w:rPr>
                <w:rFonts w:ascii="Courier New" w:hAnsi="Courier New"/>
              </w:rPr>
              <w:t>doRun</w:t>
            </w:r>
            <w:proofErr w:type="spellEnd"/>
            <w:r w:rsidRPr="00105592">
              <w:rPr>
                <w:rFonts w:ascii="Courier New" w:hAnsi="Courier New"/>
              </w:rPr>
              <w:t>(</w:t>
            </w:r>
            <w:proofErr w:type="gramEnd"/>
            <w:r w:rsidRPr="00105592">
              <w:rPr>
                <w:rFonts w:ascii="Courier New" w:hAnsi="Courier New"/>
              </w:rPr>
              <w:t>)</w:t>
            </w:r>
            <w:r>
              <w:t xml:space="preserve"> method to fire </w:t>
            </w:r>
            <w:proofErr w:type="spellStart"/>
            <w:r>
              <w:t>PropertyChange</w:t>
            </w:r>
            <w:proofErr w:type="spellEnd"/>
            <w:r>
              <w:t xml:space="preserve"> events for time-varying state variables</w:t>
            </w:r>
          </w:p>
        </w:tc>
      </w:tr>
      <w:tr w:rsidR="00165069" w14:paraId="51722668" w14:textId="77777777">
        <w:tc>
          <w:tcPr>
            <w:tcW w:w="4428" w:type="dxa"/>
            <w:tcBorders>
              <w:top w:val="single" w:sz="4" w:space="0" w:color="auto"/>
              <w:left w:val="nil"/>
              <w:bottom w:val="single" w:sz="4" w:space="0" w:color="auto"/>
              <w:right w:val="nil"/>
            </w:tcBorders>
          </w:tcPr>
          <w:p w14:paraId="2D01031E" w14:textId="77777777" w:rsidR="00165069" w:rsidRDefault="00165069" w:rsidP="00165069">
            <w:r>
              <w:t>Event scheduled from Run event</w:t>
            </w:r>
          </w:p>
        </w:tc>
        <w:tc>
          <w:tcPr>
            <w:tcW w:w="4428" w:type="dxa"/>
            <w:tcBorders>
              <w:top w:val="single" w:sz="4" w:space="0" w:color="auto"/>
              <w:left w:val="nil"/>
              <w:bottom w:val="single" w:sz="4" w:space="0" w:color="auto"/>
              <w:right w:val="nil"/>
            </w:tcBorders>
          </w:tcPr>
          <w:p w14:paraId="1AE15477" w14:textId="77777777" w:rsidR="00165069" w:rsidRDefault="00165069" w:rsidP="00165069">
            <w:r>
              <w:t xml:space="preserve">Call to </w:t>
            </w:r>
            <w:proofErr w:type="spellStart"/>
            <w:proofErr w:type="gramStart"/>
            <w:r>
              <w:rPr>
                <w:rFonts w:ascii="Courier New" w:hAnsi="Courier New"/>
              </w:rPr>
              <w:t>waitDelay</w:t>
            </w:r>
            <w:proofErr w:type="spellEnd"/>
            <w:r>
              <w:rPr>
                <w:rFonts w:ascii="Courier New" w:hAnsi="Courier New"/>
              </w:rPr>
              <w:t>(</w:t>
            </w:r>
            <w:proofErr w:type="gramEnd"/>
            <w:r>
              <w:rPr>
                <w:rFonts w:ascii="Courier New" w:hAnsi="Courier New"/>
              </w:rPr>
              <w:t>)</w:t>
            </w:r>
            <w:r>
              <w:t xml:space="preserve"> in </w:t>
            </w:r>
            <w:proofErr w:type="spellStart"/>
            <w:r>
              <w:rPr>
                <w:rFonts w:ascii="Courier New" w:hAnsi="Courier New"/>
              </w:rPr>
              <w:t>doRun</w:t>
            </w:r>
            <w:proofErr w:type="spellEnd"/>
            <w:r>
              <w:rPr>
                <w:rFonts w:ascii="Courier New" w:hAnsi="Courier New"/>
              </w:rPr>
              <w:t>()</w:t>
            </w:r>
            <w:r>
              <w:t xml:space="preserve"> method</w:t>
            </w:r>
          </w:p>
        </w:tc>
      </w:tr>
      <w:tr w:rsidR="00165069" w14:paraId="67C358AF" w14:textId="77777777">
        <w:tc>
          <w:tcPr>
            <w:tcW w:w="4428" w:type="dxa"/>
            <w:tcBorders>
              <w:top w:val="single" w:sz="4" w:space="0" w:color="auto"/>
              <w:left w:val="nil"/>
              <w:bottom w:val="single" w:sz="4" w:space="0" w:color="auto"/>
              <w:right w:val="nil"/>
            </w:tcBorders>
          </w:tcPr>
          <w:p w14:paraId="23384112" w14:textId="77777777" w:rsidR="00165069" w:rsidRDefault="00165069" w:rsidP="00165069">
            <w:r>
              <w:t>Event scheduled from any Event</w:t>
            </w:r>
          </w:p>
        </w:tc>
        <w:tc>
          <w:tcPr>
            <w:tcW w:w="4428" w:type="dxa"/>
            <w:tcBorders>
              <w:top w:val="single" w:sz="4" w:space="0" w:color="auto"/>
              <w:left w:val="nil"/>
              <w:bottom w:val="single" w:sz="4" w:space="0" w:color="auto"/>
              <w:right w:val="nil"/>
            </w:tcBorders>
          </w:tcPr>
          <w:p w14:paraId="4025087C" w14:textId="77777777" w:rsidR="00165069" w:rsidRDefault="00165069" w:rsidP="00165069">
            <w:r>
              <w:t xml:space="preserve">Call to </w:t>
            </w:r>
            <w:proofErr w:type="spellStart"/>
            <w:proofErr w:type="gramStart"/>
            <w:r w:rsidRPr="00E716CB">
              <w:rPr>
                <w:rStyle w:val="VerbatimChar"/>
              </w:rPr>
              <w:t>waitDelay</w:t>
            </w:r>
            <w:proofErr w:type="spellEnd"/>
            <w:r w:rsidRPr="00E716CB">
              <w:rPr>
                <w:rStyle w:val="VerbatimChar"/>
              </w:rPr>
              <w:t>(</w:t>
            </w:r>
            <w:proofErr w:type="gramEnd"/>
            <w:r w:rsidRPr="00E716CB">
              <w:rPr>
                <w:rStyle w:val="VerbatimChar"/>
              </w:rPr>
              <w:t>)</w:t>
            </w:r>
            <w:r>
              <w:t xml:space="preserve"> in scheduling event’s ‘do’ method</w:t>
            </w:r>
          </w:p>
        </w:tc>
      </w:tr>
      <w:tr w:rsidR="00165069" w14:paraId="091FCAE7" w14:textId="77777777">
        <w:tc>
          <w:tcPr>
            <w:tcW w:w="4428" w:type="dxa"/>
            <w:tcBorders>
              <w:top w:val="single" w:sz="4" w:space="0" w:color="auto"/>
              <w:left w:val="nil"/>
              <w:bottom w:val="single" w:sz="4" w:space="0" w:color="auto"/>
              <w:right w:val="nil"/>
            </w:tcBorders>
          </w:tcPr>
          <w:p w14:paraId="4C2E1108" w14:textId="77777777" w:rsidR="00165069" w:rsidRDefault="00165069" w:rsidP="00165069">
            <w:r>
              <w:t>Event cancelled from any Event</w:t>
            </w:r>
          </w:p>
        </w:tc>
        <w:tc>
          <w:tcPr>
            <w:tcW w:w="4428" w:type="dxa"/>
            <w:tcBorders>
              <w:top w:val="single" w:sz="4" w:space="0" w:color="auto"/>
              <w:left w:val="nil"/>
              <w:bottom w:val="single" w:sz="4" w:space="0" w:color="auto"/>
              <w:right w:val="nil"/>
            </w:tcBorders>
          </w:tcPr>
          <w:p w14:paraId="1E50497C" w14:textId="77777777" w:rsidR="00165069" w:rsidRDefault="00165069" w:rsidP="00165069">
            <w:r>
              <w:t xml:space="preserve">Call to </w:t>
            </w:r>
            <w:proofErr w:type="gramStart"/>
            <w:r>
              <w:t>interrupt(</w:t>
            </w:r>
            <w:proofErr w:type="gramEnd"/>
            <w:r>
              <w:t>) from canceling event’s ‘do’ method</w:t>
            </w:r>
          </w:p>
        </w:tc>
      </w:tr>
      <w:tr w:rsidR="00165069" w14:paraId="165FF820" w14:textId="77777777">
        <w:tc>
          <w:tcPr>
            <w:tcW w:w="4428" w:type="dxa"/>
            <w:tcBorders>
              <w:top w:val="single" w:sz="4" w:space="0" w:color="auto"/>
              <w:left w:val="nil"/>
              <w:bottom w:val="single" w:sz="4" w:space="0" w:color="auto"/>
              <w:right w:val="nil"/>
            </w:tcBorders>
          </w:tcPr>
          <w:p w14:paraId="23B7C3E1" w14:textId="77777777" w:rsidR="00165069" w:rsidRDefault="00165069" w:rsidP="00165069">
            <w:r>
              <w:t>Priority on Scheduling Edge</w:t>
            </w:r>
          </w:p>
        </w:tc>
        <w:tc>
          <w:tcPr>
            <w:tcW w:w="4428" w:type="dxa"/>
            <w:tcBorders>
              <w:top w:val="single" w:sz="4" w:space="0" w:color="auto"/>
              <w:left w:val="nil"/>
              <w:bottom w:val="single" w:sz="4" w:space="0" w:color="auto"/>
              <w:right w:val="nil"/>
            </w:tcBorders>
          </w:tcPr>
          <w:p w14:paraId="5BE25EE9" w14:textId="77777777" w:rsidR="00165069" w:rsidRDefault="00165069" w:rsidP="00165069">
            <w:r w:rsidRPr="00923873">
              <w:rPr>
                <w:rFonts w:ascii="Courier New" w:hAnsi="Courier New"/>
              </w:rPr>
              <w:t>Priority</w:t>
            </w:r>
            <w:r>
              <w:t xml:space="preserve"> instance as third argument to </w:t>
            </w:r>
            <w:proofErr w:type="spellStart"/>
            <w:proofErr w:type="gramStart"/>
            <w:r w:rsidRPr="00923873">
              <w:rPr>
                <w:rFonts w:ascii="Courier New" w:hAnsi="Courier New"/>
              </w:rPr>
              <w:t>waitDelay</w:t>
            </w:r>
            <w:proofErr w:type="spellEnd"/>
            <w:r w:rsidRPr="00923873">
              <w:rPr>
                <w:rFonts w:ascii="Courier New" w:hAnsi="Courier New"/>
              </w:rPr>
              <w:t>(</w:t>
            </w:r>
            <w:proofErr w:type="gramEnd"/>
            <w:r w:rsidRPr="00923873">
              <w:rPr>
                <w:rFonts w:ascii="Courier New" w:hAnsi="Courier New"/>
              </w:rPr>
              <w:t>)</w:t>
            </w:r>
          </w:p>
        </w:tc>
      </w:tr>
      <w:tr w:rsidR="00165069" w14:paraId="21B2B501" w14:textId="77777777">
        <w:tc>
          <w:tcPr>
            <w:tcW w:w="4428" w:type="dxa"/>
            <w:tcBorders>
              <w:top w:val="single" w:sz="4" w:space="0" w:color="auto"/>
              <w:left w:val="nil"/>
              <w:bottom w:val="single" w:sz="4" w:space="0" w:color="auto"/>
              <w:right w:val="nil"/>
            </w:tcBorders>
          </w:tcPr>
          <w:p w14:paraId="7ABE912E" w14:textId="77777777" w:rsidR="00165069" w:rsidRDefault="00165069" w:rsidP="00165069">
            <w:r>
              <w:t>Argument(</w:t>
            </w:r>
            <w:proofErr w:type="spellStart"/>
            <w:r>
              <w:t>s) on</w:t>
            </w:r>
            <w:proofErr w:type="spellEnd"/>
            <w:r>
              <w:t xml:space="preserve"> Events</w:t>
            </w:r>
          </w:p>
        </w:tc>
        <w:tc>
          <w:tcPr>
            <w:tcW w:w="4428" w:type="dxa"/>
            <w:tcBorders>
              <w:top w:val="single" w:sz="4" w:space="0" w:color="auto"/>
              <w:left w:val="nil"/>
              <w:bottom w:val="single" w:sz="4" w:space="0" w:color="auto"/>
              <w:right w:val="nil"/>
            </w:tcBorders>
          </w:tcPr>
          <w:p w14:paraId="7BD47C55" w14:textId="77777777" w:rsidR="00165069" w:rsidRPr="00FD6142" w:rsidRDefault="00165069" w:rsidP="00165069">
            <w:r w:rsidRPr="00FD6142">
              <w:t xml:space="preserve">Arguments </w:t>
            </w:r>
            <w:r>
              <w:t>in corresponding</w:t>
            </w:r>
            <w:r w:rsidRPr="00FD6142">
              <w:t xml:space="preserve"> </w:t>
            </w:r>
            <w:r>
              <w:t>‘do’ method</w:t>
            </w:r>
          </w:p>
        </w:tc>
      </w:tr>
      <w:tr w:rsidR="00165069" w14:paraId="5E75048F" w14:textId="77777777">
        <w:tc>
          <w:tcPr>
            <w:tcW w:w="4428" w:type="dxa"/>
            <w:tcBorders>
              <w:top w:val="single" w:sz="4" w:space="0" w:color="auto"/>
              <w:left w:val="nil"/>
              <w:bottom w:val="single" w:sz="4" w:space="0" w:color="auto"/>
              <w:right w:val="nil"/>
            </w:tcBorders>
          </w:tcPr>
          <w:p w14:paraId="5FD69F09" w14:textId="77777777" w:rsidR="00165069" w:rsidRDefault="00165069" w:rsidP="00165069">
            <w:r>
              <w:t>Parameter(</w:t>
            </w:r>
            <w:proofErr w:type="spellStart"/>
            <w:r>
              <w:t>s) on</w:t>
            </w:r>
            <w:proofErr w:type="spellEnd"/>
            <w:r>
              <w:t xml:space="preserve"> Edges</w:t>
            </w:r>
          </w:p>
        </w:tc>
        <w:tc>
          <w:tcPr>
            <w:tcW w:w="4428" w:type="dxa"/>
            <w:tcBorders>
              <w:top w:val="single" w:sz="4" w:space="0" w:color="auto"/>
              <w:left w:val="nil"/>
              <w:bottom w:val="single" w:sz="4" w:space="0" w:color="auto"/>
              <w:right w:val="nil"/>
            </w:tcBorders>
          </w:tcPr>
          <w:p w14:paraId="479FF489" w14:textId="77777777" w:rsidR="00165069" w:rsidRPr="00FD6142" w:rsidRDefault="00165069" w:rsidP="00165069">
            <w:r>
              <w:t xml:space="preserve">Add parameter values/expressions last (in correct order) in </w:t>
            </w:r>
            <w:proofErr w:type="spellStart"/>
            <w:proofErr w:type="gramStart"/>
            <w:r w:rsidRPr="00923873">
              <w:rPr>
                <w:rFonts w:ascii="Courier New" w:hAnsi="Courier New"/>
              </w:rPr>
              <w:t>waitDelay</w:t>
            </w:r>
            <w:proofErr w:type="spellEnd"/>
            <w:r w:rsidRPr="00923873">
              <w:rPr>
                <w:rFonts w:ascii="Courier New" w:hAnsi="Courier New"/>
              </w:rPr>
              <w:t>(</w:t>
            </w:r>
            <w:proofErr w:type="gramEnd"/>
            <w:r w:rsidRPr="00923873">
              <w:rPr>
                <w:rFonts w:ascii="Courier New" w:hAnsi="Courier New"/>
              </w:rPr>
              <w:t>)</w:t>
            </w:r>
          </w:p>
        </w:tc>
      </w:tr>
      <w:tr w:rsidR="00165069" w14:paraId="5C3FD4CF" w14:textId="77777777">
        <w:tc>
          <w:tcPr>
            <w:tcW w:w="4428" w:type="dxa"/>
            <w:tcBorders>
              <w:top w:val="single" w:sz="4" w:space="0" w:color="auto"/>
              <w:left w:val="nil"/>
              <w:bottom w:val="single" w:sz="4" w:space="0" w:color="auto"/>
              <w:right w:val="nil"/>
            </w:tcBorders>
          </w:tcPr>
          <w:p w14:paraId="4A3CC527" w14:textId="77777777" w:rsidR="00165069" w:rsidRDefault="00165069" w:rsidP="00165069">
            <w:r>
              <w:t>Canceling Edge</w:t>
            </w:r>
          </w:p>
        </w:tc>
        <w:tc>
          <w:tcPr>
            <w:tcW w:w="4428" w:type="dxa"/>
            <w:tcBorders>
              <w:top w:val="single" w:sz="4" w:space="0" w:color="auto"/>
              <w:left w:val="nil"/>
              <w:bottom w:val="single" w:sz="4" w:space="0" w:color="auto"/>
              <w:right w:val="nil"/>
            </w:tcBorders>
          </w:tcPr>
          <w:p w14:paraId="186455E4" w14:textId="77777777" w:rsidR="00165069" w:rsidRDefault="00165069" w:rsidP="00165069">
            <w:r>
              <w:t xml:space="preserve">Call to </w:t>
            </w:r>
            <w:proofErr w:type="gramStart"/>
            <w:r w:rsidRPr="00157959">
              <w:rPr>
                <w:rFonts w:ascii="Courier New" w:hAnsi="Courier New"/>
              </w:rPr>
              <w:t>interrupt(</w:t>
            </w:r>
            <w:proofErr w:type="gramEnd"/>
            <w:r w:rsidRPr="00157959">
              <w:rPr>
                <w:rFonts w:ascii="Courier New" w:hAnsi="Courier New"/>
              </w:rPr>
              <w:t>)</w:t>
            </w:r>
          </w:p>
        </w:tc>
      </w:tr>
    </w:tbl>
    <w:p w14:paraId="17D3DFE5" w14:textId="6A986FAF" w:rsidR="00165069" w:rsidRDefault="00165069" w:rsidP="00165069">
      <w:pPr>
        <w:pStyle w:val="Caption"/>
      </w:pPr>
      <w:bookmarkStart w:id="364" w:name="_Ref219541736"/>
      <w:r>
        <w:t xml:space="preserve">Table </w:t>
      </w:r>
      <w:fldSimple w:instr=" STYLEREF 1 \s ">
        <w:r w:rsidR="00D12800">
          <w:rPr>
            <w:noProof/>
          </w:rPr>
          <w:t>8</w:t>
        </w:r>
      </w:fldSimple>
      <w:r w:rsidR="00034686">
        <w:noBreakHyphen/>
      </w:r>
      <w:fldSimple w:instr=" SEQ Table \* ARABIC \s 1 ">
        <w:r w:rsidR="00D12800">
          <w:rPr>
            <w:noProof/>
          </w:rPr>
          <w:t>1</w:t>
        </w:r>
      </w:fldSimple>
      <w:bookmarkEnd w:id="364"/>
      <w:r>
        <w:t xml:space="preserve">. Event Graph Components and Their </w:t>
      </w:r>
      <w:proofErr w:type="spellStart"/>
      <w:r>
        <w:t>Simkit</w:t>
      </w:r>
      <w:proofErr w:type="spellEnd"/>
      <w:r>
        <w:t xml:space="preserve"> Counterparts</w:t>
      </w:r>
    </w:p>
    <w:p w14:paraId="36410DBD" w14:textId="77777777" w:rsidR="00165069" w:rsidRDefault="00165069" w:rsidP="00165069">
      <w:pPr>
        <w:pStyle w:val="BodyText"/>
      </w:pPr>
      <w:proofErr w:type="spellStart"/>
      <w:r>
        <w:t>Simkit</w:t>
      </w:r>
      <w:proofErr w:type="spellEnd"/>
      <w:r>
        <w:t xml:space="preserve"> components are implemented using </w:t>
      </w:r>
      <w:proofErr w:type="spellStart"/>
      <w:r>
        <w:t>Simkit</w:t>
      </w:r>
      <w:proofErr w:type="spellEnd"/>
      <w:r>
        <w:t xml:space="preserve"> by </w:t>
      </w:r>
      <w:proofErr w:type="spellStart"/>
      <w:r>
        <w:t>subclassing</w:t>
      </w:r>
      <w:proofErr w:type="spellEnd"/>
      <w:r>
        <w:t xml:space="preserve"> the abstract </w:t>
      </w:r>
      <w:proofErr w:type="spellStart"/>
      <w:r w:rsidRPr="003D4DA2">
        <w:rPr>
          <w:rStyle w:val="CodeChar"/>
        </w:rPr>
        <w:t>SimEntityBase</w:t>
      </w:r>
      <w:proofErr w:type="spellEnd"/>
      <w:r>
        <w:t xml:space="preserve"> class (in the </w:t>
      </w:r>
      <w:proofErr w:type="spellStart"/>
      <w:r>
        <w:t>s</w:t>
      </w:r>
      <w:r w:rsidRPr="003D4DA2">
        <w:rPr>
          <w:rStyle w:val="CodeChar"/>
        </w:rPr>
        <w:t>imkit</w:t>
      </w:r>
      <w:proofErr w:type="spellEnd"/>
      <w:r>
        <w:t xml:space="preserve"> package).  Each Event Graph parameter is implemented by defining a private instance variable in the subclass with both a setter and a getter method.  Similarly, each state variable is implemented by a protected instance variable with a getter method but no public setter method.</w:t>
      </w:r>
    </w:p>
    <w:p w14:paraId="78B8D250" w14:textId="77777777" w:rsidR="00165069" w:rsidRDefault="00165069" w:rsidP="00165069">
      <w:pPr>
        <w:pStyle w:val="BodyText"/>
      </w:pPr>
      <w:r>
        <w:lastRenderedPageBreak/>
        <w:t>Each Event in the Event Graph is implemented by a corresponding method in the subclass that starts with ‘</w:t>
      </w:r>
      <w:r w:rsidRPr="000E6B3E">
        <w:rPr>
          <w:rStyle w:val="CodeChar"/>
        </w:rPr>
        <w:t>do</w:t>
      </w:r>
      <w:r>
        <w:t xml:space="preserve">’ followed by the name of the Event.  </w:t>
      </w:r>
      <w:proofErr w:type="gramStart"/>
      <w:r>
        <w:t>So</w:t>
      </w:r>
      <w:proofErr w:type="gramEnd"/>
      <w:r>
        <w:t xml:space="preserve"> an event called “Foo” is implemented by a method called “</w:t>
      </w:r>
      <w:proofErr w:type="spellStart"/>
      <w:r w:rsidRPr="000E6B3E">
        <w:rPr>
          <w:rStyle w:val="CodeChar"/>
        </w:rPr>
        <w:t>doFoo</w:t>
      </w:r>
      <w:proofErr w:type="spellEnd"/>
      <w:r>
        <w:t xml:space="preserve">”.  The one slight deviation from this is the Run event, which is implemented using two methods: </w:t>
      </w:r>
      <w:proofErr w:type="gramStart"/>
      <w:r w:rsidRPr="002D636A">
        <w:rPr>
          <w:rStyle w:val="CodeChar"/>
        </w:rPr>
        <w:t>reset(</w:t>
      </w:r>
      <w:proofErr w:type="gramEnd"/>
      <w:r w:rsidRPr="002D636A">
        <w:rPr>
          <w:rStyle w:val="CodeChar"/>
        </w:rPr>
        <w:t>)</w:t>
      </w:r>
      <w:r>
        <w:t xml:space="preserve"> and </w:t>
      </w:r>
      <w:proofErr w:type="spellStart"/>
      <w:r w:rsidRPr="002D636A">
        <w:rPr>
          <w:rStyle w:val="CodeChar"/>
        </w:rPr>
        <w:t>doRun</w:t>
      </w:r>
      <w:proofErr w:type="spellEnd"/>
      <w:r w:rsidRPr="002D636A">
        <w:rPr>
          <w:rStyle w:val="CodeChar"/>
        </w:rPr>
        <w:t>()</w:t>
      </w:r>
      <w:r>
        <w:t xml:space="preserve">.  The </w:t>
      </w:r>
      <w:proofErr w:type="gramStart"/>
      <w:r>
        <w:t>reset(</w:t>
      </w:r>
      <w:proofErr w:type="gramEnd"/>
      <w:r>
        <w:t xml:space="preserve">) method is where the state variable initializations are performed, and the </w:t>
      </w:r>
      <w:proofErr w:type="spellStart"/>
      <w:r>
        <w:t>doRun</w:t>
      </w:r>
      <w:proofErr w:type="spellEnd"/>
      <w:r>
        <w:t xml:space="preserve">() method is where the corresponding </w:t>
      </w:r>
      <w:proofErr w:type="spellStart"/>
      <w:r>
        <w:t>PropertyChangeEvents</w:t>
      </w:r>
      <w:proofErr w:type="spellEnd"/>
      <w:r>
        <w:t xml:space="preserve"> are fired and other Events are scheduled, if there are any specified.</w:t>
      </w:r>
    </w:p>
    <w:p w14:paraId="65695247" w14:textId="77777777" w:rsidR="00165069" w:rsidRDefault="00165069" w:rsidP="00165069">
      <w:pPr>
        <w:pStyle w:val="BodyText"/>
      </w:pPr>
      <w:r>
        <w:t>Each ‘do’ method follows the same order of operations: (1) All state transitions are performed first; (2) Any canceling edges executed next; (3) Finally, any scheduling edges are executed.  Remember that a scheduling edge simply places the Event on the Event List, and a canceling edge only removes the next scheduled Event that matches.</w:t>
      </w:r>
    </w:p>
    <w:p w14:paraId="14865A84" w14:textId="77777777" w:rsidR="00165069" w:rsidRDefault="00165069" w:rsidP="00165069">
      <w:pPr>
        <w:pStyle w:val="BodyText"/>
      </w:pPr>
      <w:r>
        <w:t>A state transition typically entails three steps</w:t>
      </w:r>
      <w:proofErr w:type="gramStart"/>
      <w:r>
        <w:t>:  (</w:t>
      </w:r>
      <w:proofErr w:type="gramEnd"/>
      <w:r>
        <w:t xml:space="preserve">1) The old value of the state is saved in a temporary variable; (2) The new value of the state is stored in its instance variable; (2) A </w:t>
      </w:r>
      <w:proofErr w:type="spellStart"/>
      <w:r>
        <w:t>PropertyChangeEvents</w:t>
      </w:r>
      <w:proofErr w:type="spellEnd"/>
      <w:r>
        <w:t xml:space="preserve"> is fired by executing the </w:t>
      </w:r>
      <w:proofErr w:type="spellStart"/>
      <w:r w:rsidRPr="0022205B">
        <w:rPr>
          <w:rStyle w:val="CodeChar"/>
        </w:rPr>
        <w:t>firePropertyChange</w:t>
      </w:r>
      <w:proofErr w:type="spellEnd"/>
      <w:r w:rsidRPr="0022205B">
        <w:rPr>
          <w:rStyle w:val="CodeChar"/>
        </w:rPr>
        <w:t>()</w:t>
      </w:r>
      <w:r>
        <w:t xml:space="preserve"> method, passing the property name, the old value, and the new value.</w:t>
      </w:r>
    </w:p>
    <w:p w14:paraId="014B42F0" w14:textId="77777777" w:rsidR="00165069" w:rsidRDefault="00165069" w:rsidP="00165069">
      <w:pPr>
        <w:pStyle w:val="BodyText"/>
      </w:pPr>
      <w:r>
        <w:t xml:space="preserve">One exception to this is in </w:t>
      </w:r>
      <w:proofErr w:type="spellStart"/>
      <w:proofErr w:type="gramStart"/>
      <w:r w:rsidRPr="00C667BB">
        <w:rPr>
          <w:rStyle w:val="CodeChar"/>
        </w:rPr>
        <w:t>doRun</w:t>
      </w:r>
      <w:proofErr w:type="spellEnd"/>
      <w:r w:rsidRPr="00C667BB">
        <w:rPr>
          <w:rStyle w:val="CodeChar"/>
        </w:rPr>
        <w:t>(</w:t>
      </w:r>
      <w:proofErr w:type="gramEnd"/>
      <w:r w:rsidRPr="00C667BB">
        <w:rPr>
          <w:rStyle w:val="CodeChar"/>
        </w:rPr>
        <w:t>)</w:t>
      </w:r>
      <w:r>
        <w:t xml:space="preserve">, where there is no logical “old value.”  </w:t>
      </w:r>
    </w:p>
    <w:p w14:paraId="3F53A184" w14:textId="77777777" w:rsidR="00165069" w:rsidRDefault="00165069" w:rsidP="00165069">
      <w:pPr>
        <w:pStyle w:val="Heading3"/>
      </w:pPr>
      <w:bookmarkStart w:id="365" w:name="_Toc226281532"/>
      <w:bookmarkStart w:id="366" w:name="_Toc139597363"/>
      <w:bookmarkStart w:id="367" w:name="_Toc139597578"/>
      <w:bookmarkStart w:id="368" w:name="_Toc334109293"/>
      <w:r>
        <w:t>Example: Primitive State Variables</w:t>
      </w:r>
      <w:bookmarkEnd w:id="365"/>
      <w:bookmarkEnd w:id="366"/>
      <w:bookmarkEnd w:id="367"/>
      <w:bookmarkEnd w:id="368"/>
    </w:p>
    <w:p w14:paraId="066824DE" w14:textId="77777777" w:rsidR="00165069" w:rsidRDefault="00165069" w:rsidP="00165069">
      <w:pPr>
        <w:pStyle w:val="BodyText"/>
      </w:pPr>
      <w:r>
        <w:t xml:space="preserve">Suppose an Event Graph component has an </w:t>
      </w:r>
      <w:proofErr w:type="spellStart"/>
      <w:r w:rsidRPr="00BA20A4">
        <w:rPr>
          <w:rStyle w:val="CodeChar"/>
        </w:rPr>
        <w:t>int</w:t>
      </w:r>
      <w:proofErr w:type="spellEnd"/>
      <w:r>
        <w:t xml:space="preserve"> state variable called </w:t>
      </w:r>
      <w:r w:rsidRPr="00BA20A4">
        <w:rPr>
          <w:rStyle w:val="CodeChar"/>
        </w:rPr>
        <w:t>foo</w:t>
      </w:r>
      <w:r w:rsidRPr="004D3B4C">
        <w:t xml:space="preserve"> </w:t>
      </w:r>
      <w:r>
        <w:t xml:space="preserve">whose initial value is 0, and suppose the Event Bar has a state transition that increments </w:t>
      </w:r>
      <w:r w:rsidRPr="00BA20A4">
        <w:rPr>
          <w:rStyle w:val="CodeChar"/>
        </w:rPr>
        <w:t>foo</w:t>
      </w:r>
      <w:r>
        <w:t xml:space="preserve"> by 2.  The parts of the </w:t>
      </w:r>
      <w:proofErr w:type="spellStart"/>
      <w:r>
        <w:t>Simkit</w:t>
      </w:r>
      <w:proofErr w:type="spellEnd"/>
      <w:r>
        <w:t xml:space="preserve"> component class are as follows:</w:t>
      </w:r>
    </w:p>
    <w:p w14:paraId="645B0468" w14:textId="77777777" w:rsidR="00165069" w:rsidRDefault="00165069" w:rsidP="00165069">
      <w:pPr>
        <w:pStyle w:val="Verbatim"/>
      </w:pPr>
      <w:r>
        <w:t>. . .</w:t>
      </w:r>
    </w:p>
    <w:p w14:paraId="12C4E69F" w14:textId="77777777" w:rsidR="00165069" w:rsidRDefault="00165069" w:rsidP="00165069">
      <w:pPr>
        <w:pStyle w:val="Verbatim"/>
      </w:pPr>
      <w:r>
        <w:t xml:space="preserve">protected </w:t>
      </w:r>
      <w:proofErr w:type="spellStart"/>
      <w:r>
        <w:t>int</w:t>
      </w:r>
      <w:proofErr w:type="spellEnd"/>
      <w:r>
        <w:t xml:space="preserve"> foo;</w:t>
      </w:r>
    </w:p>
    <w:p w14:paraId="26D01743" w14:textId="77777777" w:rsidR="00165069" w:rsidRDefault="00165069" w:rsidP="00165069">
      <w:pPr>
        <w:pStyle w:val="Verbatim"/>
      </w:pPr>
      <w:r>
        <w:t>. . .</w:t>
      </w:r>
    </w:p>
    <w:p w14:paraId="18193358" w14:textId="77777777" w:rsidR="00165069" w:rsidRDefault="00165069" w:rsidP="00165069">
      <w:pPr>
        <w:pStyle w:val="Verbatim"/>
      </w:pPr>
      <w:r>
        <w:t xml:space="preserve">public void </w:t>
      </w:r>
      <w:proofErr w:type="gramStart"/>
      <w:r>
        <w:t>reset(</w:t>
      </w:r>
      <w:proofErr w:type="gramEnd"/>
      <w:r>
        <w:t>) {</w:t>
      </w:r>
      <w:r>
        <w:br/>
      </w:r>
      <w:r>
        <w:tab/>
      </w:r>
      <w:proofErr w:type="spellStart"/>
      <w:r>
        <w:t>super.reset</w:t>
      </w:r>
      <w:proofErr w:type="spellEnd"/>
      <w:r>
        <w:t>();</w:t>
      </w:r>
    </w:p>
    <w:p w14:paraId="19D36DD2" w14:textId="77777777" w:rsidR="00165069" w:rsidRDefault="00165069" w:rsidP="00165069">
      <w:pPr>
        <w:pStyle w:val="Verbatim"/>
      </w:pPr>
      <w:r>
        <w:tab/>
        <w:t>foo = 0;</w:t>
      </w:r>
    </w:p>
    <w:p w14:paraId="5F28C344" w14:textId="77777777" w:rsidR="00165069" w:rsidRDefault="00165069" w:rsidP="00165069">
      <w:pPr>
        <w:pStyle w:val="Verbatim"/>
      </w:pPr>
      <w:r>
        <w:t>}</w:t>
      </w:r>
    </w:p>
    <w:p w14:paraId="39D7E776" w14:textId="77777777" w:rsidR="00165069" w:rsidRDefault="00165069" w:rsidP="00165069">
      <w:pPr>
        <w:pStyle w:val="Verbatim"/>
      </w:pPr>
    </w:p>
    <w:p w14:paraId="2AD778F4" w14:textId="77777777" w:rsidR="00165069" w:rsidRDefault="00165069" w:rsidP="00165069">
      <w:pPr>
        <w:pStyle w:val="Verbatim"/>
      </w:pPr>
      <w:r>
        <w:t xml:space="preserve">public void </w:t>
      </w:r>
      <w:proofErr w:type="spellStart"/>
      <w:proofErr w:type="gramStart"/>
      <w:r>
        <w:t>doRun</w:t>
      </w:r>
      <w:proofErr w:type="spellEnd"/>
      <w:r>
        <w:t>(</w:t>
      </w:r>
      <w:proofErr w:type="gramEnd"/>
      <w:r>
        <w:t>) {</w:t>
      </w:r>
    </w:p>
    <w:p w14:paraId="2747EF60" w14:textId="77777777" w:rsidR="00165069" w:rsidRDefault="00165069" w:rsidP="00165069">
      <w:pPr>
        <w:pStyle w:val="Verbatim"/>
      </w:pPr>
      <w:r>
        <w:tab/>
      </w:r>
      <w:proofErr w:type="spellStart"/>
      <w:proofErr w:type="gramStart"/>
      <w:r>
        <w:t>firePropertyChange</w:t>
      </w:r>
      <w:proofErr w:type="spellEnd"/>
      <w:r>
        <w:t>(</w:t>
      </w:r>
      <w:proofErr w:type="gramEnd"/>
      <w:r>
        <w:t xml:space="preserve">“foo”, </w:t>
      </w:r>
      <w:proofErr w:type="spellStart"/>
      <w:r>
        <w:t>getFoo</w:t>
      </w:r>
      <w:proofErr w:type="spellEnd"/>
      <w:r>
        <w:t>());</w:t>
      </w:r>
    </w:p>
    <w:p w14:paraId="0DB6FB56" w14:textId="77777777" w:rsidR="00165069" w:rsidRDefault="00165069" w:rsidP="00165069">
      <w:pPr>
        <w:pStyle w:val="Verbatim"/>
      </w:pPr>
      <w:r>
        <w:t>}</w:t>
      </w:r>
    </w:p>
    <w:p w14:paraId="3FD4D454" w14:textId="77777777" w:rsidR="00165069" w:rsidRDefault="00165069" w:rsidP="00165069">
      <w:pPr>
        <w:pStyle w:val="Verbatim"/>
      </w:pPr>
    </w:p>
    <w:p w14:paraId="62E27C4C" w14:textId="77777777" w:rsidR="00165069" w:rsidRDefault="00165069" w:rsidP="00165069">
      <w:pPr>
        <w:pStyle w:val="Verbatim"/>
      </w:pPr>
      <w:r>
        <w:t xml:space="preserve">public void </w:t>
      </w:r>
      <w:proofErr w:type="spellStart"/>
      <w:proofErr w:type="gramStart"/>
      <w:r>
        <w:t>doFoo</w:t>
      </w:r>
      <w:proofErr w:type="spellEnd"/>
      <w:r>
        <w:t>(</w:t>
      </w:r>
      <w:proofErr w:type="gramEnd"/>
      <w:r>
        <w:t>) {</w:t>
      </w:r>
    </w:p>
    <w:p w14:paraId="25C74B06" w14:textId="77777777" w:rsidR="00165069" w:rsidRDefault="00165069" w:rsidP="00165069">
      <w:pPr>
        <w:pStyle w:val="Verbatim"/>
      </w:pPr>
      <w:r>
        <w:tab/>
      </w:r>
      <w:proofErr w:type="spellStart"/>
      <w:r>
        <w:t>int</w:t>
      </w:r>
      <w:proofErr w:type="spellEnd"/>
      <w:r>
        <w:t xml:space="preserve"> </w:t>
      </w:r>
      <w:proofErr w:type="spellStart"/>
      <w:r>
        <w:t>oldFoo</w:t>
      </w:r>
      <w:proofErr w:type="spellEnd"/>
      <w:r>
        <w:t xml:space="preserve"> = </w:t>
      </w:r>
      <w:proofErr w:type="spellStart"/>
      <w:proofErr w:type="gramStart"/>
      <w:r>
        <w:t>getFoo</w:t>
      </w:r>
      <w:proofErr w:type="spellEnd"/>
      <w:r>
        <w:t>(</w:t>
      </w:r>
      <w:proofErr w:type="gramEnd"/>
      <w:r>
        <w:t>);</w:t>
      </w:r>
    </w:p>
    <w:p w14:paraId="6995EFBB" w14:textId="77777777" w:rsidR="00165069" w:rsidRDefault="00165069" w:rsidP="00165069">
      <w:pPr>
        <w:pStyle w:val="Verbatim"/>
      </w:pPr>
      <w:r>
        <w:tab/>
        <w:t xml:space="preserve">foo = </w:t>
      </w:r>
      <w:proofErr w:type="spellStart"/>
      <w:r>
        <w:t>foo</w:t>
      </w:r>
      <w:proofErr w:type="spellEnd"/>
      <w:r>
        <w:t xml:space="preserve"> + 2;</w:t>
      </w:r>
    </w:p>
    <w:p w14:paraId="381ACEDF" w14:textId="77777777" w:rsidR="00165069" w:rsidRDefault="00165069" w:rsidP="00165069">
      <w:pPr>
        <w:pStyle w:val="Verbatim"/>
      </w:pPr>
      <w:r>
        <w:tab/>
      </w:r>
      <w:proofErr w:type="spellStart"/>
      <w:proofErr w:type="gramStart"/>
      <w:r>
        <w:t>firePropertyChange</w:t>
      </w:r>
      <w:proofErr w:type="spellEnd"/>
      <w:r>
        <w:t>(</w:t>
      </w:r>
      <w:proofErr w:type="gramEnd"/>
      <w:r>
        <w:t xml:space="preserve">“foo”, </w:t>
      </w:r>
      <w:proofErr w:type="spellStart"/>
      <w:r>
        <w:t>oldFoo</w:t>
      </w:r>
      <w:proofErr w:type="spellEnd"/>
      <w:r>
        <w:t xml:space="preserve">, </w:t>
      </w:r>
      <w:proofErr w:type="spellStart"/>
      <w:r>
        <w:t>getFoo</w:t>
      </w:r>
      <w:proofErr w:type="spellEnd"/>
      <w:r>
        <w:t>());</w:t>
      </w:r>
    </w:p>
    <w:p w14:paraId="777F171A" w14:textId="77777777" w:rsidR="00165069" w:rsidRDefault="00165069" w:rsidP="00165069">
      <w:pPr>
        <w:pStyle w:val="Verbatim"/>
      </w:pPr>
      <w:r>
        <w:t>}</w:t>
      </w:r>
    </w:p>
    <w:p w14:paraId="61A63555" w14:textId="77777777" w:rsidR="00165069" w:rsidRDefault="00165069" w:rsidP="00165069">
      <w:pPr>
        <w:pStyle w:val="Verbatim"/>
      </w:pPr>
    </w:p>
    <w:p w14:paraId="4058E581" w14:textId="77777777" w:rsidR="00165069" w:rsidRDefault="00165069" w:rsidP="00165069">
      <w:pPr>
        <w:pStyle w:val="Verbatim"/>
      </w:pPr>
      <w:r>
        <w:t xml:space="preserve">public </w:t>
      </w:r>
      <w:proofErr w:type="spellStart"/>
      <w:r>
        <w:t>int</w:t>
      </w:r>
      <w:proofErr w:type="spellEnd"/>
      <w:r>
        <w:t xml:space="preserve"> </w:t>
      </w:r>
      <w:proofErr w:type="spellStart"/>
      <w:proofErr w:type="gramStart"/>
      <w:r>
        <w:t>getFoo</w:t>
      </w:r>
      <w:proofErr w:type="spellEnd"/>
      <w:r>
        <w:t>(</w:t>
      </w:r>
      <w:proofErr w:type="gramEnd"/>
      <w:r>
        <w:t xml:space="preserve">) { </w:t>
      </w:r>
    </w:p>
    <w:p w14:paraId="2D6967B9" w14:textId="77777777" w:rsidR="00165069" w:rsidRDefault="00165069" w:rsidP="00165069">
      <w:pPr>
        <w:pStyle w:val="Verbatim"/>
      </w:pPr>
      <w:r>
        <w:tab/>
        <w:t xml:space="preserve">return foo; </w:t>
      </w:r>
    </w:p>
    <w:p w14:paraId="3FBCE03A" w14:textId="77777777" w:rsidR="00165069" w:rsidRDefault="00165069" w:rsidP="00165069">
      <w:pPr>
        <w:pStyle w:val="Verbatim"/>
      </w:pPr>
      <w:r>
        <w:t>}</w:t>
      </w:r>
    </w:p>
    <w:p w14:paraId="4BF2D781" w14:textId="77777777" w:rsidR="00165069" w:rsidRDefault="00165069" w:rsidP="00165069">
      <w:pPr>
        <w:pStyle w:val="Verbatim"/>
      </w:pPr>
    </w:p>
    <w:p w14:paraId="3E423FD0" w14:textId="77777777" w:rsidR="00165069" w:rsidRDefault="00165069" w:rsidP="00165069">
      <w:pPr>
        <w:pStyle w:val="BodyText"/>
      </w:pPr>
      <w:r>
        <w:t xml:space="preserve">The variable </w:t>
      </w:r>
      <w:r w:rsidRPr="000F20B0">
        <w:rPr>
          <w:rStyle w:val="CodeChar"/>
        </w:rPr>
        <w:t>foo</w:t>
      </w:r>
      <w:r>
        <w:t xml:space="preserve"> is first defined as a protected instance variable, given a getter </w:t>
      </w:r>
      <w:proofErr w:type="gramStart"/>
      <w:r>
        <w:t>method,  and</w:t>
      </w:r>
      <w:proofErr w:type="gramEnd"/>
      <w:r>
        <w:t xml:space="preserve"> initialized to 0 in the </w:t>
      </w:r>
      <w:r w:rsidRPr="00E6328E">
        <w:rPr>
          <w:rStyle w:val="CodeChar"/>
        </w:rPr>
        <w:t>reset()</w:t>
      </w:r>
      <w:r>
        <w:t xml:space="preserve"> method.  The </w:t>
      </w:r>
      <w:proofErr w:type="spellStart"/>
      <w:r>
        <w:t>PropertyChangeEvent</w:t>
      </w:r>
      <w:proofErr w:type="spellEnd"/>
      <w:r>
        <w:t xml:space="preserve"> is fired in </w:t>
      </w:r>
      <w:proofErr w:type="spellStart"/>
      <w:proofErr w:type="gramStart"/>
      <w:r w:rsidRPr="00E6328E">
        <w:rPr>
          <w:rStyle w:val="CodeChar"/>
        </w:rPr>
        <w:t>doRun</w:t>
      </w:r>
      <w:proofErr w:type="spellEnd"/>
      <w:r w:rsidRPr="00E6328E">
        <w:rPr>
          <w:rStyle w:val="CodeChar"/>
        </w:rPr>
        <w:t>(</w:t>
      </w:r>
      <w:proofErr w:type="gramEnd"/>
      <w:r w:rsidRPr="00E6328E">
        <w:rPr>
          <w:rStyle w:val="CodeChar"/>
        </w:rPr>
        <w:t>)</w:t>
      </w:r>
      <w:r>
        <w:t xml:space="preserve"> using the 2-argument version of the </w:t>
      </w:r>
      <w:proofErr w:type="spellStart"/>
      <w:r w:rsidRPr="00E6328E">
        <w:rPr>
          <w:rStyle w:val="CodeChar"/>
        </w:rPr>
        <w:t>firePropertyChange</w:t>
      </w:r>
      <w:proofErr w:type="spellEnd"/>
      <w:r>
        <w:t xml:space="preserve"> method.  The state transition in </w:t>
      </w:r>
      <w:proofErr w:type="spellStart"/>
      <w:proofErr w:type="gramStart"/>
      <w:r w:rsidRPr="006E23E4">
        <w:rPr>
          <w:rStyle w:val="CodeChar"/>
        </w:rPr>
        <w:t>doFoo</w:t>
      </w:r>
      <w:proofErr w:type="spellEnd"/>
      <w:r w:rsidRPr="006E23E4">
        <w:rPr>
          <w:rStyle w:val="CodeChar"/>
        </w:rPr>
        <w:t>(</w:t>
      </w:r>
      <w:proofErr w:type="gramEnd"/>
      <w:r w:rsidRPr="006E23E4">
        <w:rPr>
          <w:rStyle w:val="CodeChar"/>
        </w:rPr>
        <w:t>)</w:t>
      </w:r>
      <w:r>
        <w:t xml:space="preserve"> is done in the three steps described above.</w:t>
      </w:r>
    </w:p>
    <w:p w14:paraId="0E96E123" w14:textId="77777777" w:rsidR="00165069" w:rsidRDefault="00165069" w:rsidP="00165069">
      <w:pPr>
        <w:pStyle w:val="Verbatim"/>
      </w:pPr>
    </w:p>
    <w:p w14:paraId="4D47B5A2" w14:textId="77777777" w:rsidR="00165069" w:rsidRDefault="00165069" w:rsidP="00165069">
      <w:pPr>
        <w:pStyle w:val="Heading2"/>
      </w:pPr>
      <w:bookmarkStart w:id="369" w:name="_Toc226281533"/>
      <w:bookmarkStart w:id="370" w:name="_Toc139597364"/>
      <w:bookmarkStart w:id="371" w:name="_Toc139597579"/>
      <w:bookmarkStart w:id="372" w:name="_Toc334109294"/>
      <w:r>
        <w:t>Scheduling Edg</w:t>
      </w:r>
      <w:r w:rsidRPr="00C469AD">
        <w:t>e</w:t>
      </w:r>
      <w:r>
        <w:t xml:space="preserve"> Options</w:t>
      </w:r>
      <w:bookmarkEnd w:id="369"/>
      <w:bookmarkEnd w:id="370"/>
      <w:bookmarkEnd w:id="371"/>
      <w:bookmarkEnd w:id="372"/>
    </w:p>
    <w:p w14:paraId="530FF15A" w14:textId="77777777" w:rsidR="00165069" w:rsidRDefault="00165069" w:rsidP="00165069">
      <w:pPr>
        <w:pStyle w:val="BodyText"/>
      </w:pPr>
      <w:r>
        <w:t>In addition to denoting the event that initiates the scheduling of another event (the event at the tail of the edge) and the event that is scheduled (the event at the head of the edge), every scheduling edge has four additional properties</w:t>
      </w:r>
      <w:proofErr w:type="gramStart"/>
      <w:r>
        <w:t>:  (</w:t>
      </w:r>
      <w:proofErr w:type="gramEnd"/>
      <w:r>
        <w:t>1) A non-negative number, the time delay; (2) An optional Boolean condition; (3) Optional edge parameters; and (4) An optional priority.</w:t>
      </w:r>
    </w:p>
    <w:p w14:paraId="25AAD9F2" w14:textId="77777777" w:rsidR="00165069" w:rsidRDefault="00165069" w:rsidP="00165069">
      <w:pPr>
        <w:pStyle w:val="BodyText"/>
      </w:pPr>
      <w:r>
        <w:t>Some Prototypical examples follow.</w:t>
      </w:r>
    </w:p>
    <w:p w14:paraId="2677E0FF" w14:textId="77777777" w:rsidR="00165069" w:rsidRDefault="00165069" w:rsidP="00165069">
      <w:pPr>
        <w:pStyle w:val="Heading3"/>
      </w:pPr>
      <w:bookmarkStart w:id="373" w:name="_Toc226281534"/>
      <w:bookmarkStart w:id="374" w:name="_Toc139597365"/>
      <w:bookmarkStart w:id="375" w:name="_Toc139597580"/>
      <w:bookmarkStart w:id="376" w:name="_Toc334109295"/>
      <w:r>
        <w:t>Simplest Scheduling Edge</w:t>
      </w:r>
      <w:bookmarkEnd w:id="373"/>
      <w:bookmarkEnd w:id="374"/>
      <w:bookmarkEnd w:id="375"/>
      <w:bookmarkEnd w:id="376"/>
    </w:p>
    <w:p w14:paraId="5FFF666F" w14:textId="77777777" w:rsidR="00165069" w:rsidRPr="001409E4" w:rsidRDefault="00846D03" w:rsidP="00165069">
      <w:pPr>
        <w:jc w:val="center"/>
      </w:pPr>
      <w:r>
        <w:rPr>
          <w:noProof/>
        </w:rPr>
        <w:drawing>
          <wp:inline distT="0" distB="0" distL="0" distR="0" wp14:anchorId="3A019871" wp14:editId="6A41EF48">
            <wp:extent cx="2543175" cy="714375"/>
            <wp:effectExtent l="0" t="0" r="9525" b="9525"/>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4099B52" w14:textId="77777777" w:rsidR="00165069" w:rsidRPr="00B0648B" w:rsidRDefault="00165069" w:rsidP="00165069">
      <w:pPr>
        <w:pStyle w:val="Heading4NoNumber"/>
      </w:pPr>
      <w:proofErr w:type="spellStart"/>
      <w:r>
        <w:t>Simkit</w:t>
      </w:r>
      <w:proofErr w:type="spellEnd"/>
      <w:r>
        <w:t xml:space="preserve"> Code</w:t>
      </w:r>
    </w:p>
    <w:p w14:paraId="5F988150"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78A5C2CF" w14:textId="77777777" w:rsidR="00165069" w:rsidRDefault="00165069" w:rsidP="00165069">
      <w:pPr>
        <w:pStyle w:val="Verbatim"/>
      </w:pPr>
      <w:r>
        <w:tab/>
        <w:t>// State transitions for Event A</w:t>
      </w:r>
    </w:p>
    <w:p w14:paraId="0A2F7CDC" w14:textId="77777777" w:rsidR="00165069" w:rsidRDefault="00165069" w:rsidP="00165069">
      <w:pPr>
        <w:pStyle w:val="Verbatim"/>
      </w:pPr>
      <w:r>
        <w:tab/>
      </w:r>
      <w:proofErr w:type="spellStart"/>
      <w:proofErr w:type="gramStart"/>
      <w:r>
        <w:t>waitDelay</w:t>
      </w:r>
      <w:proofErr w:type="spellEnd"/>
      <w:r>
        <w:t>(</w:t>
      </w:r>
      <w:proofErr w:type="gramEnd"/>
      <w:r>
        <w:t>“B”, t);</w:t>
      </w:r>
    </w:p>
    <w:p w14:paraId="5AD5A88F" w14:textId="77777777" w:rsidR="00165069" w:rsidRDefault="00165069" w:rsidP="00165069">
      <w:pPr>
        <w:pStyle w:val="Verbatim"/>
      </w:pPr>
      <w:r>
        <w:t>}</w:t>
      </w:r>
    </w:p>
    <w:p w14:paraId="51B06F55" w14:textId="77777777" w:rsidR="00165069" w:rsidRDefault="00165069" w:rsidP="00165069">
      <w:pPr>
        <w:pStyle w:val="Verbatim"/>
      </w:pPr>
      <w:r>
        <w:t xml:space="preserve">public void </w:t>
      </w:r>
      <w:proofErr w:type="spellStart"/>
      <w:proofErr w:type="gramStart"/>
      <w:r>
        <w:t>doB</w:t>
      </w:r>
      <w:proofErr w:type="spellEnd"/>
      <w:r>
        <w:t>(</w:t>
      </w:r>
      <w:proofErr w:type="gramEnd"/>
      <w:r>
        <w:t>) {</w:t>
      </w:r>
    </w:p>
    <w:p w14:paraId="78ABF39B" w14:textId="77777777" w:rsidR="00165069" w:rsidRDefault="00165069" w:rsidP="00165069">
      <w:pPr>
        <w:pStyle w:val="Verbatim"/>
      </w:pPr>
      <w:r>
        <w:tab/>
        <w:t>// State transitions for Event B.</w:t>
      </w:r>
    </w:p>
    <w:p w14:paraId="77AD7871" w14:textId="77777777" w:rsidR="00165069" w:rsidRDefault="00165069" w:rsidP="00165069">
      <w:pPr>
        <w:pStyle w:val="Verbatim"/>
      </w:pPr>
      <w:r>
        <w:t>}</w:t>
      </w:r>
    </w:p>
    <w:p w14:paraId="54F2800F" w14:textId="77777777" w:rsidR="00165069" w:rsidRDefault="00165069" w:rsidP="00165069">
      <w:pPr>
        <w:pStyle w:val="Heading3"/>
      </w:pPr>
      <w:bookmarkStart w:id="377" w:name="_Toc226281535"/>
      <w:bookmarkStart w:id="378" w:name="_Toc139597366"/>
      <w:bookmarkStart w:id="379" w:name="_Toc139597581"/>
      <w:bookmarkStart w:id="380" w:name="_Toc334109296"/>
      <w:r>
        <w:t>Scheduling Edge with Boolean Condition</w:t>
      </w:r>
      <w:bookmarkEnd w:id="377"/>
      <w:bookmarkEnd w:id="378"/>
      <w:bookmarkEnd w:id="379"/>
      <w:bookmarkEnd w:id="380"/>
    </w:p>
    <w:p w14:paraId="7627A6C6" w14:textId="77777777" w:rsidR="00165069" w:rsidRDefault="00846D03" w:rsidP="00165069">
      <w:pPr>
        <w:jc w:val="center"/>
      </w:pPr>
      <w:r>
        <w:rPr>
          <w:noProof/>
        </w:rPr>
        <w:drawing>
          <wp:inline distT="0" distB="0" distL="0" distR="0" wp14:anchorId="7E857AE3" wp14:editId="61C85F95">
            <wp:extent cx="2543175" cy="71437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A35E646" w14:textId="77777777" w:rsidR="00165069" w:rsidRDefault="00165069" w:rsidP="00165069">
      <w:pPr>
        <w:pStyle w:val="Heading4NoNumber"/>
      </w:pPr>
      <w:proofErr w:type="spellStart"/>
      <w:r>
        <w:t>Simkit</w:t>
      </w:r>
      <w:proofErr w:type="spellEnd"/>
      <w:r>
        <w:t xml:space="preserve"> Code</w:t>
      </w:r>
    </w:p>
    <w:p w14:paraId="30CFFE72"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36612E49" w14:textId="77777777" w:rsidR="00165069" w:rsidRDefault="00165069" w:rsidP="00165069">
      <w:pPr>
        <w:pStyle w:val="Verbatim"/>
      </w:pPr>
      <w:r>
        <w:tab/>
        <w:t>// State transitions for Event A</w:t>
      </w:r>
    </w:p>
    <w:p w14:paraId="49397C50" w14:textId="77777777" w:rsidR="00165069" w:rsidRDefault="00165069" w:rsidP="00165069">
      <w:pPr>
        <w:pStyle w:val="Verbatim"/>
      </w:pPr>
      <w:r>
        <w:tab/>
        <w:t>if (</w:t>
      </w:r>
      <w:proofErr w:type="spellStart"/>
      <w:r>
        <w:t>i</w:t>
      </w:r>
      <w:proofErr w:type="spellEnd"/>
      <w:r>
        <w:t>) {</w:t>
      </w:r>
    </w:p>
    <w:p w14:paraId="3D62E214" w14:textId="77777777" w:rsidR="00165069" w:rsidRDefault="00165069" w:rsidP="00165069">
      <w:pPr>
        <w:pStyle w:val="Verbatim"/>
      </w:pPr>
      <w:r>
        <w:tab/>
      </w:r>
      <w:r>
        <w:tab/>
      </w:r>
      <w:proofErr w:type="spellStart"/>
      <w:proofErr w:type="gramStart"/>
      <w:r>
        <w:t>waitDelay</w:t>
      </w:r>
      <w:proofErr w:type="spellEnd"/>
      <w:r>
        <w:t>(</w:t>
      </w:r>
      <w:proofErr w:type="gramEnd"/>
      <w:r>
        <w:t>“B”, t);</w:t>
      </w:r>
    </w:p>
    <w:p w14:paraId="1587EB04" w14:textId="77777777" w:rsidR="00165069" w:rsidRDefault="00165069" w:rsidP="00165069">
      <w:pPr>
        <w:pStyle w:val="Verbatim"/>
      </w:pPr>
      <w:r>
        <w:tab/>
        <w:t>}</w:t>
      </w:r>
    </w:p>
    <w:p w14:paraId="1A4FB273" w14:textId="77777777" w:rsidR="00165069" w:rsidRDefault="00165069" w:rsidP="00165069">
      <w:pPr>
        <w:pStyle w:val="Verbatim"/>
      </w:pPr>
      <w:r>
        <w:t>}</w:t>
      </w:r>
    </w:p>
    <w:p w14:paraId="7E7DAFE1" w14:textId="77777777" w:rsidR="00165069" w:rsidRDefault="00165069" w:rsidP="00165069">
      <w:pPr>
        <w:pStyle w:val="Verbatim"/>
      </w:pPr>
      <w:r>
        <w:t xml:space="preserve">public void </w:t>
      </w:r>
      <w:proofErr w:type="spellStart"/>
      <w:proofErr w:type="gramStart"/>
      <w:r>
        <w:t>doB</w:t>
      </w:r>
      <w:proofErr w:type="spellEnd"/>
      <w:r>
        <w:t>(</w:t>
      </w:r>
      <w:proofErr w:type="gramEnd"/>
      <w:r>
        <w:t>) {</w:t>
      </w:r>
    </w:p>
    <w:p w14:paraId="36D13D3B" w14:textId="77777777" w:rsidR="00165069" w:rsidRDefault="00165069" w:rsidP="00165069">
      <w:pPr>
        <w:pStyle w:val="Verbatim"/>
      </w:pPr>
      <w:r>
        <w:tab/>
        <w:t>// State transitions for Event B.</w:t>
      </w:r>
    </w:p>
    <w:p w14:paraId="1426C8E4" w14:textId="77777777" w:rsidR="00165069" w:rsidRDefault="00165069" w:rsidP="00165069">
      <w:pPr>
        <w:pStyle w:val="Verbatim"/>
      </w:pPr>
      <w:r>
        <w:t>}</w:t>
      </w:r>
    </w:p>
    <w:p w14:paraId="2EF59F1B" w14:textId="77777777" w:rsidR="00165069" w:rsidRDefault="00165069" w:rsidP="00165069">
      <w:pPr>
        <w:pStyle w:val="Heading3"/>
      </w:pPr>
      <w:bookmarkStart w:id="381" w:name="_Toc226281536"/>
      <w:bookmarkStart w:id="382" w:name="_Toc139597367"/>
      <w:bookmarkStart w:id="383" w:name="_Toc139597582"/>
      <w:bookmarkStart w:id="384" w:name="_Toc334109297"/>
      <w:r w:rsidRPr="00EF6913">
        <w:lastRenderedPageBreak/>
        <w:t>Scheduling</w:t>
      </w:r>
      <w:r>
        <w:t xml:space="preserve"> Edge with Priority</w:t>
      </w:r>
      <w:bookmarkEnd w:id="381"/>
      <w:bookmarkEnd w:id="382"/>
      <w:bookmarkEnd w:id="383"/>
      <w:bookmarkEnd w:id="384"/>
    </w:p>
    <w:p w14:paraId="1FE5A534" w14:textId="77777777" w:rsidR="00165069" w:rsidRDefault="00846D03" w:rsidP="00165069">
      <w:pPr>
        <w:jc w:val="center"/>
      </w:pPr>
      <w:r>
        <w:rPr>
          <w:noProof/>
        </w:rPr>
        <w:drawing>
          <wp:inline distT="0" distB="0" distL="0" distR="0" wp14:anchorId="5F07C08D" wp14:editId="4772D0DE">
            <wp:extent cx="2543175" cy="714375"/>
            <wp:effectExtent l="0" t="0" r="9525" b="9525"/>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47FF7FED" w14:textId="77777777" w:rsidR="00165069" w:rsidRDefault="00165069" w:rsidP="00165069">
      <w:pPr>
        <w:pStyle w:val="Heading4NoNumber"/>
      </w:pPr>
      <w:proofErr w:type="spellStart"/>
      <w:r>
        <w:t>Simkit</w:t>
      </w:r>
      <w:proofErr w:type="spellEnd"/>
      <w:r>
        <w:t xml:space="preserve"> Code</w:t>
      </w:r>
    </w:p>
    <w:p w14:paraId="2FDB7E3E"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1286CD85" w14:textId="77777777" w:rsidR="00165069" w:rsidRDefault="00165069" w:rsidP="00165069">
      <w:pPr>
        <w:pStyle w:val="Verbatim"/>
      </w:pPr>
      <w:r>
        <w:tab/>
        <w:t>// State transitions for Event A</w:t>
      </w:r>
    </w:p>
    <w:p w14:paraId="5887153F" w14:textId="77777777" w:rsidR="00165069" w:rsidRDefault="00165069" w:rsidP="00165069">
      <w:pPr>
        <w:pStyle w:val="Verbatim"/>
      </w:pPr>
      <w:r>
        <w:tab/>
        <w:t>if (</w:t>
      </w:r>
      <w:proofErr w:type="spellStart"/>
      <w:r>
        <w:t>i</w:t>
      </w:r>
      <w:proofErr w:type="spellEnd"/>
      <w:r>
        <w:t>) {</w:t>
      </w:r>
    </w:p>
    <w:p w14:paraId="5146F8FD" w14:textId="77777777" w:rsidR="00165069" w:rsidRDefault="00165069" w:rsidP="00165069">
      <w:pPr>
        <w:pStyle w:val="Verbatim"/>
      </w:pPr>
      <w:r>
        <w:tab/>
      </w:r>
      <w:r>
        <w:tab/>
      </w:r>
      <w:proofErr w:type="spellStart"/>
      <w:proofErr w:type="gramStart"/>
      <w:r>
        <w:t>waitDelay</w:t>
      </w:r>
      <w:proofErr w:type="spellEnd"/>
      <w:r>
        <w:t>(</w:t>
      </w:r>
      <w:proofErr w:type="gramEnd"/>
      <w:r>
        <w:t xml:space="preserve">“B”, t, </w:t>
      </w:r>
      <w:proofErr w:type="spellStart"/>
      <w:r>
        <w:t>Priority.HIGH</w:t>
      </w:r>
      <w:proofErr w:type="spellEnd"/>
      <w:r>
        <w:t>);</w:t>
      </w:r>
    </w:p>
    <w:p w14:paraId="2ACAD95A" w14:textId="77777777" w:rsidR="00165069" w:rsidRDefault="00165069" w:rsidP="00165069">
      <w:pPr>
        <w:pStyle w:val="Verbatim"/>
      </w:pPr>
      <w:r>
        <w:tab/>
        <w:t>}</w:t>
      </w:r>
    </w:p>
    <w:p w14:paraId="43012A8F" w14:textId="77777777" w:rsidR="00165069" w:rsidRDefault="00165069" w:rsidP="00165069">
      <w:pPr>
        <w:pStyle w:val="Verbatim"/>
      </w:pPr>
      <w:r>
        <w:t>}</w:t>
      </w:r>
    </w:p>
    <w:p w14:paraId="1ECA9A20" w14:textId="77777777" w:rsidR="00165069" w:rsidRDefault="00165069" w:rsidP="00165069">
      <w:pPr>
        <w:pStyle w:val="Verbatim"/>
      </w:pPr>
      <w:r>
        <w:t xml:space="preserve">public void </w:t>
      </w:r>
      <w:proofErr w:type="spellStart"/>
      <w:proofErr w:type="gramStart"/>
      <w:r>
        <w:t>doB</w:t>
      </w:r>
      <w:proofErr w:type="spellEnd"/>
      <w:r>
        <w:t>(</w:t>
      </w:r>
      <w:proofErr w:type="gramEnd"/>
      <w:r>
        <w:t>) {</w:t>
      </w:r>
    </w:p>
    <w:p w14:paraId="5D877FDC" w14:textId="77777777" w:rsidR="00165069" w:rsidRDefault="00165069" w:rsidP="00165069">
      <w:pPr>
        <w:pStyle w:val="Verbatim"/>
      </w:pPr>
      <w:r>
        <w:tab/>
        <w:t>// State transitions for Event B.</w:t>
      </w:r>
    </w:p>
    <w:p w14:paraId="32410AA4" w14:textId="77777777" w:rsidR="00165069" w:rsidRDefault="00165069" w:rsidP="00165069">
      <w:pPr>
        <w:pStyle w:val="Verbatim"/>
      </w:pPr>
      <w:r>
        <w:t>}</w:t>
      </w:r>
    </w:p>
    <w:p w14:paraId="044208C1" w14:textId="77777777" w:rsidR="00165069" w:rsidRDefault="00165069" w:rsidP="00165069">
      <w:pPr>
        <w:pStyle w:val="BodyText"/>
      </w:pPr>
      <w:r>
        <w:t xml:space="preserve">Note: This assumes that “p” is “High” priority.  Other </w:t>
      </w:r>
      <w:proofErr w:type="spellStart"/>
      <w:r>
        <w:t>Simkit</w:t>
      </w:r>
      <w:proofErr w:type="spellEnd"/>
      <w:r>
        <w:t xml:space="preserve"> built-in options include “HIGHER,” “HIGHEST,” “LOW,” “LOWER,” “LOWEST,” and “DEFAULT.”  The user can also define custom priority levels </w:t>
      </w:r>
    </w:p>
    <w:p w14:paraId="7456790D" w14:textId="77777777" w:rsidR="00165069" w:rsidRDefault="00165069" w:rsidP="00165069">
      <w:pPr>
        <w:pStyle w:val="Heading3"/>
      </w:pPr>
      <w:bookmarkStart w:id="385" w:name="_Toc226281537"/>
      <w:bookmarkStart w:id="386" w:name="_Toc139597368"/>
      <w:bookmarkStart w:id="387" w:name="_Toc139597583"/>
      <w:bookmarkStart w:id="388" w:name="_Toc334109298"/>
      <w:r w:rsidRPr="00EF6913">
        <w:t>Scheduling</w:t>
      </w:r>
      <w:r>
        <w:t xml:space="preserve"> Edge with Argument</w:t>
      </w:r>
      <w:bookmarkEnd w:id="385"/>
      <w:bookmarkEnd w:id="386"/>
      <w:bookmarkEnd w:id="387"/>
      <w:bookmarkEnd w:id="388"/>
    </w:p>
    <w:p w14:paraId="346ED69E" w14:textId="77777777" w:rsidR="00165069" w:rsidRDefault="00846D03" w:rsidP="00165069">
      <w:pPr>
        <w:jc w:val="center"/>
      </w:pPr>
      <w:r>
        <w:rPr>
          <w:noProof/>
        </w:rPr>
        <w:drawing>
          <wp:inline distT="0" distB="0" distL="0" distR="0" wp14:anchorId="1AC3A0DA" wp14:editId="5DFE9A9E">
            <wp:extent cx="2543175" cy="714375"/>
            <wp:effectExtent l="0" t="0" r="9525" b="9525"/>
            <wp:docPr id="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1B2C3EA5" w14:textId="77777777" w:rsidR="00165069" w:rsidRPr="005E5C69" w:rsidRDefault="00165069" w:rsidP="00165069"/>
    <w:p w14:paraId="0B6C1237" w14:textId="77777777" w:rsidR="00165069" w:rsidRDefault="00165069" w:rsidP="00165069">
      <w:pPr>
        <w:pStyle w:val="Heading4NoNumber"/>
      </w:pPr>
      <w:proofErr w:type="spellStart"/>
      <w:r>
        <w:t>Simkit</w:t>
      </w:r>
      <w:proofErr w:type="spellEnd"/>
      <w:r>
        <w:t xml:space="preserve"> </w:t>
      </w:r>
      <w:r w:rsidRPr="004F5258">
        <w:t>Code</w:t>
      </w:r>
    </w:p>
    <w:p w14:paraId="4C038C64"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3F2DABF3" w14:textId="77777777" w:rsidR="00165069" w:rsidRDefault="00165069" w:rsidP="00165069">
      <w:pPr>
        <w:pStyle w:val="Verbatim"/>
      </w:pPr>
      <w:r>
        <w:tab/>
      </w:r>
      <w:proofErr w:type="spellStart"/>
      <w:r>
        <w:t>int</w:t>
      </w:r>
      <w:proofErr w:type="spellEnd"/>
      <w:r>
        <w:t xml:space="preserve"> j = . . .;</w:t>
      </w:r>
    </w:p>
    <w:p w14:paraId="562A5807" w14:textId="77777777" w:rsidR="00165069" w:rsidRDefault="00165069" w:rsidP="00165069">
      <w:pPr>
        <w:pStyle w:val="Verbatim"/>
      </w:pPr>
      <w:r>
        <w:tab/>
        <w:t>// State transitions for Event A</w:t>
      </w:r>
    </w:p>
    <w:p w14:paraId="317FDAB6" w14:textId="77777777" w:rsidR="00165069" w:rsidRDefault="00165069" w:rsidP="00165069">
      <w:pPr>
        <w:pStyle w:val="Verbatim"/>
      </w:pPr>
      <w:r>
        <w:tab/>
        <w:t>if (</w:t>
      </w:r>
      <w:proofErr w:type="spellStart"/>
      <w:r>
        <w:t>i</w:t>
      </w:r>
      <w:proofErr w:type="spellEnd"/>
      <w:r>
        <w:t>) {</w:t>
      </w:r>
    </w:p>
    <w:p w14:paraId="10F64D9D" w14:textId="77777777" w:rsidR="00165069" w:rsidRDefault="00165069" w:rsidP="00165069">
      <w:pPr>
        <w:pStyle w:val="Verbatim"/>
      </w:pPr>
      <w:r>
        <w:tab/>
      </w:r>
      <w:r>
        <w:tab/>
      </w:r>
      <w:proofErr w:type="spellStart"/>
      <w:proofErr w:type="gramStart"/>
      <w:r>
        <w:t>waitDelay</w:t>
      </w:r>
      <w:proofErr w:type="spellEnd"/>
      <w:r>
        <w:t>(</w:t>
      </w:r>
      <w:proofErr w:type="gramEnd"/>
      <w:r>
        <w:t>“B”, t, j);</w:t>
      </w:r>
    </w:p>
    <w:p w14:paraId="540C3D2D" w14:textId="77777777" w:rsidR="00165069" w:rsidRDefault="00165069" w:rsidP="00165069">
      <w:pPr>
        <w:pStyle w:val="Verbatim"/>
      </w:pPr>
      <w:r>
        <w:tab/>
        <w:t>}</w:t>
      </w:r>
    </w:p>
    <w:p w14:paraId="7493C993" w14:textId="77777777" w:rsidR="00165069" w:rsidRDefault="00165069" w:rsidP="00165069">
      <w:pPr>
        <w:pStyle w:val="Verbatim"/>
      </w:pPr>
      <w:r>
        <w:t>}</w:t>
      </w:r>
    </w:p>
    <w:p w14:paraId="64A9119F" w14:textId="77777777" w:rsidR="00165069" w:rsidRDefault="00165069" w:rsidP="00165069">
      <w:pPr>
        <w:pStyle w:val="Verbatim"/>
      </w:pPr>
      <w:r>
        <w:t xml:space="preserve">public void </w:t>
      </w:r>
      <w:proofErr w:type="spellStart"/>
      <w:proofErr w:type="gramStart"/>
      <w:r>
        <w:t>doB</w:t>
      </w:r>
      <w:proofErr w:type="spellEnd"/>
      <w:r>
        <w:t>(</w:t>
      </w:r>
      <w:proofErr w:type="spellStart"/>
      <w:proofErr w:type="gramEnd"/>
      <w:r>
        <w:t>int</w:t>
      </w:r>
      <w:proofErr w:type="spellEnd"/>
      <w:r>
        <w:t xml:space="preserve"> k) {</w:t>
      </w:r>
    </w:p>
    <w:p w14:paraId="4515FF77" w14:textId="77777777" w:rsidR="00165069" w:rsidRDefault="00165069" w:rsidP="00165069">
      <w:pPr>
        <w:pStyle w:val="Verbatim"/>
      </w:pPr>
      <w:r>
        <w:tab/>
        <w:t>// State transitions for Event B.</w:t>
      </w:r>
    </w:p>
    <w:p w14:paraId="77F657FC" w14:textId="77777777" w:rsidR="00165069" w:rsidRDefault="00165069" w:rsidP="00165069">
      <w:pPr>
        <w:pStyle w:val="Verbatim"/>
      </w:pPr>
      <w:r>
        <w:t>}</w:t>
      </w:r>
    </w:p>
    <w:p w14:paraId="409A63FF" w14:textId="77777777" w:rsidR="00165069" w:rsidRDefault="00165069" w:rsidP="00165069">
      <w:pPr>
        <w:pStyle w:val="BodyText"/>
      </w:pPr>
      <w:r>
        <w:t xml:space="preserve">Note: this assumes that the argument k is of type </w:t>
      </w:r>
      <w:r w:rsidRPr="004073D0">
        <w:rPr>
          <w:rStyle w:val="CodeChar"/>
        </w:rPr>
        <w:t>int</w:t>
      </w:r>
      <w:r>
        <w:t>.  In general, the argument(s) can be any type.  The parameter(s) can be any compatible expression.</w:t>
      </w:r>
    </w:p>
    <w:p w14:paraId="7DFAF471" w14:textId="77777777" w:rsidR="00165069" w:rsidRDefault="00165069" w:rsidP="00165069">
      <w:pPr>
        <w:pStyle w:val="Heading3"/>
      </w:pPr>
      <w:bookmarkStart w:id="389" w:name="_Toc226281538"/>
      <w:bookmarkStart w:id="390" w:name="_Toc139597369"/>
      <w:bookmarkStart w:id="391" w:name="_Toc139597584"/>
      <w:bookmarkStart w:id="392" w:name="_Toc334109299"/>
      <w:r w:rsidRPr="00EF6913">
        <w:lastRenderedPageBreak/>
        <w:t>Scheduling</w:t>
      </w:r>
      <w:r>
        <w:t xml:space="preserve"> Edge with Argument and Priority</w:t>
      </w:r>
      <w:bookmarkEnd w:id="389"/>
      <w:bookmarkEnd w:id="390"/>
      <w:bookmarkEnd w:id="391"/>
      <w:bookmarkEnd w:id="392"/>
    </w:p>
    <w:p w14:paraId="1F8085D8" w14:textId="77777777" w:rsidR="00165069" w:rsidRDefault="00846D03" w:rsidP="00165069">
      <w:pPr>
        <w:jc w:val="center"/>
      </w:pPr>
      <w:r>
        <w:rPr>
          <w:noProof/>
        </w:rPr>
        <w:drawing>
          <wp:inline distT="0" distB="0" distL="0" distR="0" wp14:anchorId="0B7E8DEC" wp14:editId="11174724">
            <wp:extent cx="2543175" cy="714375"/>
            <wp:effectExtent l="0" t="0" r="9525" b="9525"/>
            <wp:docPr id="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09B6D70" w14:textId="77777777" w:rsidR="00165069" w:rsidRPr="00F86E01" w:rsidRDefault="00165069" w:rsidP="00165069"/>
    <w:p w14:paraId="05C21D7C" w14:textId="77777777" w:rsidR="00165069" w:rsidRDefault="00165069" w:rsidP="00165069">
      <w:pPr>
        <w:pStyle w:val="Heading4NoNumber"/>
      </w:pPr>
      <w:proofErr w:type="spellStart"/>
      <w:r>
        <w:t>Simkit</w:t>
      </w:r>
      <w:proofErr w:type="spellEnd"/>
      <w:r>
        <w:t xml:space="preserve"> Code</w:t>
      </w:r>
    </w:p>
    <w:p w14:paraId="02F1CF94"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11B516B8" w14:textId="77777777" w:rsidR="00165069" w:rsidRDefault="00165069" w:rsidP="00165069">
      <w:pPr>
        <w:pStyle w:val="Verbatim"/>
      </w:pPr>
      <w:r>
        <w:tab/>
      </w:r>
      <w:proofErr w:type="spellStart"/>
      <w:r>
        <w:t>int</w:t>
      </w:r>
      <w:proofErr w:type="spellEnd"/>
      <w:r>
        <w:t xml:space="preserve"> j = . . .;</w:t>
      </w:r>
    </w:p>
    <w:p w14:paraId="6B353BED" w14:textId="77777777" w:rsidR="00165069" w:rsidRDefault="00165069" w:rsidP="00165069">
      <w:pPr>
        <w:pStyle w:val="Verbatim"/>
      </w:pPr>
      <w:r>
        <w:tab/>
        <w:t>// State transitions for Event A</w:t>
      </w:r>
    </w:p>
    <w:p w14:paraId="7448F4F2" w14:textId="77777777" w:rsidR="00165069" w:rsidRDefault="00165069" w:rsidP="00165069">
      <w:pPr>
        <w:pStyle w:val="Verbatim"/>
      </w:pPr>
      <w:r>
        <w:tab/>
        <w:t>if (</w:t>
      </w:r>
      <w:proofErr w:type="spellStart"/>
      <w:r>
        <w:t>i</w:t>
      </w:r>
      <w:proofErr w:type="spellEnd"/>
      <w:r>
        <w:t>) {</w:t>
      </w:r>
    </w:p>
    <w:p w14:paraId="2DE9DFE0" w14:textId="77777777" w:rsidR="00165069" w:rsidRDefault="00165069" w:rsidP="00165069">
      <w:pPr>
        <w:pStyle w:val="Verbatim"/>
      </w:pPr>
      <w:r>
        <w:tab/>
      </w:r>
      <w:r>
        <w:tab/>
      </w:r>
      <w:proofErr w:type="spellStart"/>
      <w:proofErr w:type="gramStart"/>
      <w:r>
        <w:t>waitDelay</w:t>
      </w:r>
      <w:proofErr w:type="spellEnd"/>
      <w:r>
        <w:t>(</w:t>
      </w:r>
      <w:proofErr w:type="gramEnd"/>
      <w:r>
        <w:t xml:space="preserve">“B”, t, </w:t>
      </w:r>
      <w:proofErr w:type="spellStart"/>
      <w:r>
        <w:t>Priority.HIGH</w:t>
      </w:r>
      <w:proofErr w:type="spellEnd"/>
      <w:r>
        <w:t>, j);</w:t>
      </w:r>
    </w:p>
    <w:p w14:paraId="003E66E0" w14:textId="77777777" w:rsidR="00165069" w:rsidRDefault="00165069" w:rsidP="00165069">
      <w:pPr>
        <w:pStyle w:val="Verbatim"/>
      </w:pPr>
      <w:r>
        <w:tab/>
        <w:t>}</w:t>
      </w:r>
    </w:p>
    <w:p w14:paraId="74FD5253" w14:textId="77777777" w:rsidR="00165069" w:rsidRDefault="00165069" w:rsidP="00165069">
      <w:pPr>
        <w:pStyle w:val="Verbatim"/>
      </w:pPr>
      <w:r>
        <w:t>}</w:t>
      </w:r>
    </w:p>
    <w:p w14:paraId="354C27C6" w14:textId="77777777" w:rsidR="00165069" w:rsidRDefault="00165069" w:rsidP="00165069">
      <w:pPr>
        <w:pStyle w:val="Verbatim"/>
      </w:pPr>
      <w:r>
        <w:t xml:space="preserve">public void </w:t>
      </w:r>
      <w:proofErr w:type="spellStart"/>
      <w:proofErr w:type="gramStart"/>
      <w:r>
        <w:t>doB</w:t>
      </w:r>
      <w:proofErr w:type="spellEnd"/>
      <w:r>
        <w:t>(</w:t>
      </w:r>
      <w:proofErr w:type="spellStart"/>
      <w:proofErr w:type="gramEnd"/>
      <w:r>
        <w:t>int</w:t>
      </w:r>
      <w:proofErr w:type="spellEnd"/>
      <w:r>
        <w:t xml:space="preserve"> k) {</w:t>
      </w:r>
    </w:p>
    <w:p w14:paraId="459EB544" w14:textId="77777777" w:rsidR="00165069" w:rsidRDefault="00165069" w:rsidP="00165069">
      <w:pPr>
        <w:pStyle w:val="Verbatim"/>
      </w:pPr>
      <w:r>
        <w:tab/>
        <w:t>// State transitions for Event B.</w:t>
      </w:r>
    </w:p>
    <w:p w14:paraId="749CBF7A" w14:textId="77777777" w:rsidR="00165069" w:rsidRDefault="00165069" w:rsidP="00165069">
      <w:pPr>
        <w:pStyle w:val="Verbatim"/>
      </w:pPr>
      <w:r>
        <w:t>}</w:t>
      </w:r>
    </w:p>
    <w:p w14:paraId="3C6A99FD" w14:textId="77777777" w:rsidR="00165069" w:rsidRDefault="00165069" w:rsidP="00165069">
      <w:pPr>
        <w:pStyle w:val="BodyText"/>
      </w:pPr>
      <w:r>
        <w:t>Note: again, priority p is assumed to be “HIGH.”</w:t>
      </w:r>
    </w:p>
    <w:p w14:paraId="60A263B0" w14:textId="77777777" w:rsidR="00165069" w:rsidRDefault="00165069" w:rsidP="00165069">
      <w:pPr>
        <w:pStyle w:val="Heading3"/>
      </w:pPr>
      <w:bookmarkStart w:id="393" w:name="_Toc226281539"/>
      <w:bookmarkStart w:id="394" w:name="_Toc139597370"/>
      <w:bookmarkStart w:id="395" w:name="_Toc139597585"/>
      <w:bookmarkStart w:id="396" w:name="_Toc334109300"/>
      <w:r>
        <w:t>Scheduling Edge with Multiple Arguments</w:t>
      </w:r>
      <w:bookmarkEnd w:id="393"/>
      <w:bookmarkEnd w:id="394"/>
      <w:bookmarkEnd w:id="395"/>
      <w:bookmarkEnd w:id="396"/>
    </w:p>
    <w:p w14:paraId="50D73C8A" w14:textId="77777777" w:rsidR="00165069" w:rsidRDefault="00846D03" w:rsidP="00165069">
      <w:pPr>
        <w:jc w:val="center"/>
      </w:pPr>
      <w:r>
        <w:rPr>
          <w:noProof/>
        </w:rPr>
        <w:drawing>
          <wp:inline distT="0" distB="0" distL="0" distR="0" wp14:anchorId="4510F097" wp14:editId="35EAB9C2">
            <wp:extent cx="2543175" cy="714375"/>
            <wp:effectExtent l="0" t="0" r="9525" b="9525"/>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6C3A5FA9" w14:textId="77777777" w:rsidR="00165069" w:rsidRDefault="00165069" w:rsidP="00165069">
      <w:pPr>
        <w:pStyle w:val="Heading4NoNumber"/>
      </w:pPr>
      <w:proofErr w:type="spellStart"/>
      <w:r>
        <w:t>Simkit</w:t>
      </w:r>
      <w:proofErr w:type="spellEnd"/>
      <w:r>
        <w:t xml:space="preserve"> Code</w:t>
      </w:r>
    </w:p>
    <w:p w14:paraId="1674B4F5"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164ED779" w14:textId="77777777" w:rsidR="00165069" w:rsidRDefault="00165069" w:rsidP="00165069">
      <w:pPr>
        <w:pStyle w:val="Verbatim"/>
      </w:pPr>
      <w:r>
        <w:tab/>
      </w:r>
      <w:proofErr w:type="spellStart"/>
      <w:r>
        <w:t>int</w:t>
      </w:r>
      <w:proofErr w:type="spellEnd"/>
      <w:r>
        <w:t xml:space="preserve"> j = . . .;</w:t>
      </w:r>
    </w:p>
    <w:p w14:paraId="69AD06D6" w14:textId="77777777" w:rsidR="00165069" w:rsidRDefault="00165069" w:rsidP="00165069">
      <w:pPr>
        <w:pStyle w:val="Verbatim"/>
      </w:pPr>
      <w:r>
        <w:tab/>
        <w:t xml:space="preserve">String x = . . .; </w:t>
      </w:r>
    </w:p>
    <w:p w14:paraId="2DEC1D54" w14:textId="77777777" w:rsidR="00165069" w:rsidRDefault="00165069" w:rsidP="00165069">
      <w:pPr>
        <w:pStyle w:val="Verbatim"/>
      </w:pPr>
      <w:r>
        <w:tab/>
        <w:t>// State transitions for Event A</w:t>
      </w:r>
    </w:p>
    <w:p w14:paraId="562DF455" w14:textId="77777777" w:rsidR="00165069" w:rsidRDefault="00165069" w:rsidP="00165069">
      <w:pPr>
        <w:pStyle w:val="Verbatim"/>
      </w:pPr>
      <w:r>
        <w:tab/>
        <w:t>if (</w:t>
      </w:r>
      <w:proofErr w:type="spellStart"/>
      <w:r>
        <w:t>i</w:t>
      </w:r>
      <w:proofErr w:type="spellEnd"/>
      <w:r>
        <w:t>) {</w:t>
      </w:r>
    </w:p>
    <w:p w14:paraId="3C035265" w14:textId="77777777" w:rsidR="00165069" w:rsidRDefault="00165069" w:rsidP="00165069">
      <w:pPr>
        <w:pStyle w:val="Verbatim"/>
      </w:pPr>
      <w:r>
        <w:tab/>
      </w:r>
      <w:r>
        <w:tab/>
      </w:r>
      <w:proofErr w:type="spellStart"/>
      <w:proofErr w:type="gramStart"/>
      <w:r>
        <w:t>waitDelay</w:t>
      </w:r>
      <w:proofErr w:type="spellEnd"/>
      <w:r>
        <w:t>(</w:t>
      </w:r>
      <w:proofErr w:type="gramEnd"/>
      <w:r>
        <w:t>“B”, t, j, x);</w:t>
      </w:r>
    </w:p>
    <w:p w14:paraId="667CCDA6" w14:textId="77777777" w:rsidR="00165069" w:rsidRDefault="00165069" w:rsidP="00165069">
      <w:pPr>
        <w:pStyle w:val="Verbatim"/>
      </w:pPr>
      <w:r>
        <w:tab/>
        <w:t>}</w:t>
      </w:r>
    </w:p>
    <w:p w14:paraId="5CEA34CA" w14:textId="77777777" w:rsidR="00165069" w:rsidRDefault="00165069" w:rsidP="00165069">
      <w:pPr>
        <w:pStyle w:val="Verbatim"/>
      </w:pPr>
      <w:r>
        <w:t>}</w:t>
      </w:r>
    </w:p>
    <w:p w14:paraId="1FF82145" w14:textId="77777777" w:rsidR="00165069" w:rsidRDefault="00165069" w:rsidP="00165069">
      <w:pPr>
        <w:pStyle w:val="Verbatim"/>
      </w:pPr>
      <w:r>
        <w:t xml:space="preserve">public void </w:t>
      </w:r>
      <w:proofErr w:type="spellStart"/>
      <w:proofErr w:type="gramStart"/>
      <w:r>
        <w:t>doB</w:t>
      </w:r>
      <w:proofErr w:type="spellEnd"/>
      <w:r>
        <w:t>(</w:t>
      </w:r>
      <w:proofErr w:type="spellStart"/>
      <w:proofErr w:type="gramEnd"/>
      <w:r>
        <w:t>int</w:t>
      </w:r>
      <w:proofErr w:type="spellEnd"/>
      <w:r>
        <w:t xml:space="preserve"> k, String y) {</w:t>
      </w:r>
    </w:p>
    <w:p w14:paraId="0D211F86" w14:textId="77777777" w:rsidR="00165069" w:rsidRDefault="00165069" w:rsidP="00165069">
      <w:pPr>
        <w:pStyle w:val="Verbatim"/>
      </w:pPr>
      <w:r>
        <w:tab/>
        <w:t>// State transitions for Event B.</w:t>
      </w:r>
    </w:p>
    <w:p w14:paraId="4AC307C9" w14:textId="77777777" w:rsidR="00165069" w:rsidRDefault="00165069" w:rsidP="00165069">
      <w:pPr>
        <w:pStyle w:val="Verbatim"/>
      </w:pPr>
      <w:r>
        <w:t>}</w:t>
      </w:r>
    </w:p>
    <w:p w14:paraId="370E7506" w14:textId="77777777" w:rsidR="00165069" w:rsidRDefault="00165069" w:rsidP="00165069">
      <w:r>
        <w:t xml:space="preserve">Note: This assumes that k is an </w:t>
      </w:r>
      <w:proofErr w:type="spellStart"/>
      <w:r w:rsidRPr="00A62391">
        <w:rPr>
          <w:rStyle w:val="CodeChar"/>
        </w:rPr>
        <w:t>int</w:t>
      </w:r>
      <w:proofErr w:type="spellEnd"/>
      <w:r>
        <w:t xml:space="preserve"> and y is a </w:t>
      </w:r>
      <w:r w:rsidRPr="00A62391">
        <w:rPr>
          <w:rStyle w:val="CodeChar"/>
        </w:rPr>
        <w:t>String</w:t>
      </w:r>
      <w:r w:rsidRPr="001808CD">
        <w:t>.</w:t>
      </w:r>
    </w:p>
    <w:p w14:paraId="40AC3A33" w14:textId="77777777" w:rsidR="00165069" w:rsidRDefault="00165069" w:rsidP="00165069">
      <w:pPr>
        <w:pStyle w:val="Heading2"/>
      </w:pPr>
      <w:bookmarkStart w:id="397" w:name="_Toc226281540"/>
      <w:bookmarkStart w:id="398" w:name="_Toc139597371"/>
      <w:bookmarkStart w:id="399" w:name="_Toc139597586"/>
      <w:bookmarkStart w:id="400" w:name="_Toc334109301"/>
      <w:r>
        <w:t>Canceling Edge Options</w:t>
      </w:r>
      <w:bookmarkEnd w:id="397"/>
      <w:bookmarkEnd w:id="398"/>
      <w:bookmarkEnd w:id="399"/>
      <w:bookmarkEnd w:id="400"/>
    </w:p>
    <w:p w14:paraId="2A419A42" w14:textId="77777777" w:rsidR="00165069" w:rsidRDefault="00165069" w:rsidP="00165069">
      <w:pPr>
        <w:pStyle w:val="BodyText"/>
      </w:pPr>
      <w:r>
        <w:t>Similar to a sch</w:t>
      </w:r>
      <w:r w:rsidRPr="005F12DC">
        <w:t>e</w:t>
      </w:r>
      <w:r>
        <w:t>duling edge, every canceling edge has two additional properties: (1) An optional Boolean condition; and (2) Optional edge parameter(s).  Canceling Edges do not have time delays or priorities.</w:t>
      </w:r>
    </w:p>
    <w:p w14:paraId="31C7A6C0" w14:textId="77777777" w:rsidR="00165069" w:rsidRDefault="00165069" w:rsidP="00165069">
      <w:pPr>
        <w:pStyle w:val="Heading3"/>
      </w:pPr>
      <w:bookmarkStart w:id="401" w:name="_Toc226281541"/>
      <w:bookmarkStart w:id="402" w:name="_Toc139597372"/>
      <w:bookmarkStart w:id="403" w:name="_Toc139597587"/>
      <w:bookmarkStart w:id="404" w:name="_Toc334109302"/>
      <w:r>
        <w:lastRenderedPageBreak/>
        <w:t>Simplest Case</w:t>
      </w:r>
      <w:bookmarkEnd w:id="401"/>
      <w:bookmarkEnd w:id="402"/>
      <w:bookmarkEnd w:id="403"/>
      <w:bookmarkEnd w:id="404"/>
    </w:p>
    <w:p w14:paraId="5354E63F" w14:textId="77777777" w:rsidR="00165069" w:rsidRDefault="00846D03" w:rsidP="00165069">
      <w:pPr>
        <w:jc w:val="center"/>
      </w:pPr>
      <w:r>
        <w:rPr>
          <w:noProof/>
        </w:rPr>
        <w:drawing>
          <wp:inline distT="0" distB="0" distL="0" distR="0" wp14:anchorId="08E50658" wp14:editId="553120A7">
            <wp:extent cx="2543175" cy="714375"/>
            <wp:effectExtent l="0" t="0" r="9525"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7B11D833" w14:textId="77777777" w:rsidR="00165069" w:rsidRPr="00C27CAA" w:rsidRDefault="00165069" w:rsidP="00165069"/>
    <w:p w14:paraId="76A00A25" w14:textId="77777777" w:rsidR="00165069" w:rsidRPr="00B0648B" w:rsidRDefault="00165069" w:rsidP="00165069">
      <w:pPr>
        <w:pStyle w:val="Heading4NoNumber"/>
      </w:pPr>
      <w:proofErr w:type="spellStart"/>
      <w:r>
        <w:t>Simkit</w:t>
      </w:r>
      <w:proofErr w:type="spellEnd"/>
      <w:r>
        <w:t xml:space="preserve"> Code</w:t>
      </w:r>
    </w:p>
    <w:p w14:paraId="74B223C0"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711275C2" w14:textId="77777777" w:rsidR="00165069" w:rsidRDefault="00165069" w:rsidP="00165069">
      <w:pPr>
        <w:pStyle w:val="Verbatim"/>
      </w:pPr>
      <w:r>
        <w:tab/>
        <w:t>// State transitions for Event A</w:t>
      </w:r>
    </w:p>
    <w:p w14:paraId="6C3C7ACD" w14:textId="77777777" w:rsidR="00165069" w:rsidRDefault="00165069" w:rsidP="00165069">
      <w:pPr>
        <w:pStyle w:val="Verbatim"/>
      </w:pPr>
      <w:r>
        <w:tab/>
        <w:t>interrupt(“B”);</w:t>
      </w:r>
    </w:p>
    <w:p w14:paraId="673FF6E4" w14:textId="77777777" w:rsidR="00165069" w:rsidRDefault="00165069" w:rsidP="00165069">
      <w:pPr>
        <w:pStyle w:val="Verbatim"/>
      </w:pPr>
      <w:r>
        <w:t>}</w:t>
      </w:r>
    </w:p>
    <w:p w14:paraId="1BEF82BD" w14:textId="77777777" w:rsidR="00165069" w:rsidRDefault="00165069" w:rsidP="00165069">
      <w:pPr>
        <w:pStyle w:val="Verbatim"/>
      </w:pPr>
      <w:r>
        <w:t xml:space="preserve">public void </w:t>
      </w:r>
      <w:proofErr w:type="spellStart"/>
      <w:proofErr w:type="gramStart"/>
      <w:r>
        <w:t>doB</w:t>
      </w:r>
      <w:proofErr w:type="spellEnd"/>
      <w:r>
        <w:t>(</w:t>
      </w:r>
      <w:proofErr w:type="gramEnd"/>
      <w:r>
        <w:t>) {</w:t>
      </w:r>
    </w:p>
    <w:p w14:paraId="4E775471" w14:textId="77777777" w:rsidR="00165069" w:rsidRDefault="00165069" w:rsidP="00165069">
      <w:pPr>
        <w:pStyle w:val="Verbatim"/>
      </w:pPr>
      <w:r>
        <w:tab/>
        <w:t>// State transitions for Event B.</w:t>
      </w:r>
    </w:p>
    <w:p w14:paraId="52EF4D57" w14:textId="77777777" w:rsidR="00165069" w:rsidRDefault="00165069" w:rsidP="00165069">
      <w:pPr>
        <w:pStyle w:val="Verbatim"/>
      </w:pPr>
      <w:r>
        <w:t>}</w:t>
      </w:r>
    </w:p>
    <w:p w14:paraId="4176D7B9" w14:textId="77777777" w:rsidR="00165069" w:rsidRDefault="00165069" w:rsidP="00165069">
      <w:pPr>
        <w:pStyle w:val="Heading3"/>
      </w:pPr>
      <w:bookmarkStart w:id="405" w:name="_Toc226281542"/>
      <w:bookmarkStart w:id="406" w:name="_Toc139597373"/>
      <w:bookmarkStart w:id="407" w:name="_Toc139597588"/>
      <w:bookmarkStart w:id="408" w:name="_Toc334109303"/>
      <w:r>
        <w:t>Canceling Edge with Boolean Condition</w:t>
      </w:r>
      <w:bookmarkEnd w:id="405"/>
      <w:bookmarkEnd w:id="406"/>
      <w:bookmarkEnd w:id="407"/>
      <w:bookmarkEnd w:id="408"/>
    </w:p>
    <w:p w14:paraId="073EBB3D" w14:textId="77777777" w:rsidR="00165069" w:rsidRDefault="00846D03" w:rsidP="00165069">
      <w:pPr>
        <w:jc w:val="center"/>
      </w:pPr>
      <w:r>
        <w:rPr>
          <w:noProof/>
        </w:rPr>
        <w:drawing>
          <wp:inline distT="0" distB="0" distL="0" distR="0" wp14:anchorId="58BE99D5" wp14:editId="23206130">
            <wp:extent cx="2543175" cy="714375"/>
            <wp:effectExtent l="0" t="0" r="9525" b="9525"/>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0CA1BD46" w14:textId="77777777" w:rsidR="00165069" w:rsidRDefault="00165069" w:rsidP="00165069"/>
    <w:p w14:paraId="33E6DD0E" w14:textId="77777777" w:rsidR="00165069" w:rsidRPr="00B0648B" w:rsidRDefault="00165069" w:rsidP="00165069">
      <w:pPr>
        <w:pStyle w:val="Heading4NoNumber"/>
      </w:pPr>
      <w:proofErr w:type="spellStart"/>
      <w:r>
        <w:t>Simkit</w:t>
      </w:r>
      <w:proofErr w:type="spellEnd"/>
      <w:r>
        <w:t xml:space="preserve"> Code</w:t>
      </w:r>
    </w:p>
    <w:p w14:paraId="3ABB2586"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389B4B70" w14:textId="77777777" w:rsidR="00165069" w:rsidRDefault="00165069" w:rsidP="00165069">
      <w:pPr>
        <w:pStyle w:val="Verbatim"/>
      </w:pPr>
      <w:r>
        <w:tab/>
        <w:t>// State transitions for Event A</w:t>
      </w:r>
    </w:p>
    <w:p w14:paraId="38A9E5A6" w14:textId="77777777" w:rsidR="00165069" w:rsidRDefault="00165069" w:rsidP="00165069">
      <w:pPr>
        <w:pStyle w:val="Verbatim"/>
      </w:pPr>
      <w:r>
        <w:tab/>
        <w:t>if (</w:t>
      </w:r>
      <w:proofErr w:type="spellStart"/>
      <w:r>
        <w:t>i</w:t>
      </w:r>
      <w:proofErr w:type="spellEnd"/>
      <w:r>
        <w:t>) {</w:t>
      </w:r>
    </w:p>
    <w:p w14:paraId="68DBE29A" w14:textId="77777777" w:rsidR="00165069" w:rsidRDefault="00165069" w:rsidP="00165069">
      <w:pPr>
        <w:pStyle w:val="Verbatim"/>
      </w:pPr>
      <w:r>
        <w:tab/>
      </w:r>
      <w:r>
        <w:tab/>
        <w:t>interrupt(“B”);</w:t>
      </w:r>
    </w:p>
    <w:p w14:paraId="56910ADB" w14:textId="77777777" w:rsidR="00165069" w:rsidRDefault="00165069" w:rsidP="00165069">
      <w:pPr>
        <w:pStyle w:val="Verbatim"/>
      </w:pPr>
      <w:r>
        <w:tab/>
        <w:t>}</w:t>
      </w:r>
    </w:p>
    <w:p w14:paraId="155A5664" w14:textId="77777777" w:rsidR="00165069" w:rsidRDefault="00165069" w:rsidP="00165069">
      <w:pPr>
        <w:pStyle w:val="Verbatim"/>
      </w:pPr>
      <w:r>
        <w:t>}</w:t>
      </w:r>
    </w:p>
    <w:p w14:paraId="45B10435" w14:textId="77777777" w:rsidR="00165069" w:rsidRDefault="00165069" w:rsidP="00165069">
      <w:pPr>
        <w:pStyle w:val="Verbatim"/>
      </w:pPr>
      <w:r>
        <w:t xml:space="preserve">public void </w:t>
      </w:r>
      <w:proofErr w:type="spellStart"/>
      <w:proofErr w:type="gramStart"/>
      <w:r>
        <w:t>doB</w:t>
      </w:r>
      <w:proofErr w:type="spellEnd"/>
      <w:r>
        <w:t>(</w:t>
      </w:r>
      <w:proofErr w:type="gramEnd"/>
      <w:r>
        <w:t>) {</w:t>
      </w:r>
    </w:p>
    <w:p w14:paraId="32FB42D7" w14:textId="77777777" w:rsidR="00165069" w:rsidRDefault="00165069" w:rsidP="00165069">
      <w:pPr>
        <w:pStyle w:val="Verbatim"/>
      </w:pPr>
      <w:r>
        <w:tab/>
        <w:t>// State transitions for Event B.</w:t>
      </w:r>
    </w:p>
    <w:p w14:paraId="6C4006EC" w14:textId="77777777" w:rsidR="00165069" w:rsidRDefault="00165069" w:rsidP="00165069">
      <w:pPr>
        <w:pStyle w:val="Verbatim"/>
      </w:pPr>
      <w:r>
        <w:t>}</w:t>
      </w:r>
    </w:p>
    <w:p w14:paraId="6F567D40" w14:textId="77777777" w:rsidR="00165069" w:rsidRDefault="00165069" w:rsidP="00165069">
      <w:pPr>
        <w:pStyle w:val="Heading3"/>
      </w:pPr>
      <w:bookmarkStart w:id="409" w:name="_Toc226281543"/>
      <w:bookmarkStart w:id="410" w:name="_Toc139597374"/>
      <w:bookmarkStart w:id="411" w:name="_Toc139597589"/>
      <w:bookmarkStart w:id="412" w:name="_Toc334109304"/>
      <w:r>
        <w:t>Canceling Edge with Argument</w:t>
      </w:r>
      <w:bookmarkEnd w:id="409"/>
      <w:bookmarkEnd w:id="410"/>
      <w:bookmarkEnd w:id="411"/>
      <w:bookmarkEnd w:id="412"/>
    </w:p>
    <w:p w14:paraId="640FE148" w14:textId="77777777" w:rsidR="00165069" w:rsidRDefault="00846D03" w:rsidP="00165069">
      <w:pPr>
        <w:jc w:val="center"/>
      </w:pPr>
      <w:r>
        <w:rPr>
          <w:noProof/>
        </w:rPr>
        <w:drawing>
          <wp:inline distT="0" distB="0" distL="0" distR="0" wp14:anchorId="2C3D3BFD" wp14:editId="443332AD">
            <wp:extent cx="2543175" cy="714375"/>
            <wp:effectExtent l="0" t="0" r="9525"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504269B0" w14:textId="77777777" w:rsidR="00165069" w:rsidRPr="00B0648B" w:rsidRDefault="00165069" w:rsidP="00165069">
      <w:pPr>
        <w:pStyle w:val="Heading4NoNumber"/>
      </w:pPr>
      <w:proofErr w:type="spellStart"/>
      <w:r>
        <w:t>Simkit</w:t>
      </w:r>
      <w:proofErr w:type="spellEnd"/>
      <w:r>
        <w:t xml:space="preserve"> Code</w:t>
      </w:r>
    </w:p>
    <w:p w14:paraId="1EDD594F"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2CB7F368" w14:textId="77777777" w:rsidR="00165069" w:rsidRDefault="00165069" w:rsidP="00165069">
      <w:pPr>
        <w:pStyle w:val="Verbatim"/>
      </w:pPr>
      <w:r>
        <w:tab/>
      </w:r>
      <w:proofErr w:type="spellStart"/>
      <w:r>
        <w:t>int</w:t>
      </w:r>
      <w:proofErr w:type="spellEnd"/>
      <w:r>
        <w:t xml:space="preserve"> j = . . .;</w:t>
      </w:r>
    </w:p>
    <w:p w14:paraId="2801B01A" w14:textId="77777777" w:rsidR="00165069" w:rsidRDefault="00165069" w:rsidP="00165069">
      <w:pPr>
        <w:pStyle w:val="Verbatim"/>
      </w:pPr>
      <w:r>
        <w:tab/>
        <w:t>// State transitions for Event A</w:t>
      </w:r>
    </w:p>
    <w:p w14:paraId="63CDAEAF" w14:textId="77777777" w:rsidR="00165069" w:rsidRDefault="00165069" w:rsidP="00165069">
      <w:pPr>
        <w:pStyle w:val="Verbatim"/>
      </w:pPr>
      <w:r>
        <w:tab/>
        <w:t>if (</w:t>
      </w:r>
      <w:proofErr w:type="spellStart"/>
      <w:r>
        <w:t>i</w:t>
      </w:r>
      <w:proofErr w:type="spellEnd"/>
      <w:r>
        <w:t>) {</w:t>
      </w:r>
    </w:p>
    <w:p w14:paraId="64B35639" w14:textId="77777777" w:rsidR="00165069" w:rsidRDefault="00165069" w:rsidP="00165069">
      <w:pPr>
        <w:pStyle w:val="Verbatim"/>
      </w:pPr>
      <w:r>
        <w:lastRenderedPageBreak/>
        <w:tab/>
      </w:r>
      <w:r>
        <w:tab/>
      </w:r>
      <w:proofErr w:type="gramStart"/>
      <w:r>
        <w:t>interrupt(</w:t>
      </w:r>
      <w:proofErr w:type="gramEnd"/>
      <w:r>
        <w:t>“B”, j);</w:t>
      </w:r>
    </w:p>
    <w:p w14:paraId="4EFFC310" w14:textId="77777777" w:rsidR="00165069" w:rsidRDefault="00165069" w:rsidP="00165069">
      <w:pPr>
        <w:pStyle w:val="Verbatim"/>
      </w:pPr>
      <w:r>
        <w:tab/>
        <w:t>}</w:t>
      </w:r>
    </w:p>
    <w:p w14:paraId="44EB2E67" w14:textId="77777777" w:rsidR="00165069" w:rsidRDefault="00165069" w:rsidP="00165069">
      <w:pPr>
        <w:pStyle w:val="Verbatim"/>
      </w:pPr>
      <w:r>
        <w:t>}</w:t>
      </w:r>
    </w:p>
    <w:p w14:paraId="0D600D59" w14:textId="77777777" w:rsidR="00165069" w:rsidRDefault="00165069" w:rsidP="00165069">
      <w:pPr>
        <w:pStyle w:val="Verbatim"/>
      </w:pPr>
      <w:r>
        <w:t xml:space="preserve">public void </w:t>
      </w:r>
      <w:proofErr w:type="spellStart"/>
      <w:proofErr w:type="gramStart"/>
      <w:r>
        <w:t>doB</w:t>
      </w:r>
      <w:proofErr w:type="spellEnd"/>
      <w:r>
        <w:t>(</w:t>
      </w:r>
      <w:proofErr w:type="spellStart"/>
      <w:proofErr w:type="gramEnd"/>
      <w:r>
        <w:t>int</w:t>
      </w:r>
      <w:proofErr w:type="spellEnd"/>
      <w:r>
        <w:t xml:space="preserve"> k) {</w:t>
      </w:r>
    </w:p>
    <w:p w14:paraId="38ECC056" w14:textId="77777777" w:rsidR="00165069" w:rsidRDefault="00165069" w:rsidP="00165069">
      <w:pPr>
        <w:pStyle w:val="Verbatim"/>
      </w:pPr>
      <w:r>
        <w:tab/>
        <w:t>// State transitions for Event B.</w:t>
      </w:r>
    </w:p>
    <w:p w14:paraId="6D9B7523" w14:textId="77777777" w:rsidR="00165069" w:rsidRDefault="00165069" w:rsidP="00165069">
      <w:pPr>
        <w:pStyle w:val="Verbatim"/>
      </w:pPr>
      <w:r>
        <w:t>}</w:t>
      </w:r>
    </w:p>
    <w:p w14:paraId="7FE9AE01" w14:textId="77777777" w:rsidR="00165069" w:rsidRDefault="00165069" w:rsidP="00165069">
      <w:pPr>
        <w:pStyle w:val="Heading3"/>
      </w:pPr>
      <w:bookmarkStart w:id="413" w:name="_Toc226281544"/>
      <w:bookmarkStart w:id="414" w:name="_Toc139597375"/>
      <w:bookmarkStart w:id="415" w:name="_Toc139597590"/>
      <w:bookmarkStart w:id="416" w:name="_Toc334109305"/>
      <w:r>
        <w:t>Canceling Edge with Multiple Arguments</w:t>
      </w:r>
      <w:bookmarkEnd w:id="413"/>
      <w:bookmarkEnd w:id="414"/>
      <w:bookmarkEnd w:id="415"/>
      <w:bookmarkEnd w:id="416"/>
    </w:p>
    <w:p w14:paraId="42C56AF4" w14:textId="77777777" w:rsidR="00165069" w:rsidRDefault="00846D03" w:rsidP="00165069">
      <w:pPr>
        <w:jc w:val="center"/>
      </w:pPr>
      <w:r>
        <w:rPr>
          <w:noProof/>
        </w:rPr>
        <w:drawing>
          <wp:inline distT="0" distB="0" distL="0" distR="0" wp14:anchorId="7B2BE18C" wp14:editId="5D78BBBB">
            <wp:extent cx="2543175" cy="714375"/>
            <wp:effectExtent l="0" t="0" r="9525" b="9525"/>
            <wp:docPr id="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543175" cy="714375"/>
                    </a:xfrm>
                    <a:prstGeom prst="rect">
                      <a:avLst/>
                    </a:prstGeom>
                    <a:noFill/>
                    <a:ln>
                      <a:noFill/>
                    </a:ln>
                  </pic:spPr>
                </pic:pic>
              </a:graphicData>
            </a:graphic>
          </wp:inline>
        </w:drawing>
      </w:r>
    </w:p>
    <w:p w14:paraId="2AA4DF98" w14:textId="77777777" w:rsidR="00165069" w:rsidRPr="00B0648B" w:rsidRDefault="00165069" w:rsidP="00165069">
      <w:pPr>
        <w:pStyle w:val="Heading4NoNumber"/>
      </w:pPr>
      <w:proofErr w:type="spellStart"/>
      <w:r>
        <w:t>Simkit</w:t>
      </w:r>
      <w:proofErr w:type="spellEnd"/>
      <w:r>
        <w:t xml:space="preserve"> Code</w:t>
      </w:r>
    </w:p>
    <w:p w14:paraId="1222929A" w14:textId="77777777" w:rsidR="00165069" w:rsidRDefault="00165069" w:rsidP="00165069">
      <w:pPr>
        <w:pStyle w:val="Verbatim"/>
      </w:pPr>
      <w:r>
        <w:t xml:space="preserve">public void </w:t>
      </w:r>
      <w:proofErr w:type="spellStart"/>
      <w:proofErr w:type="gramStart"/>
      <w:r>
        <w:t>doA</w:t>
      </w:r>
      <w:proofErr w:type="spellEnd"/>
      <w:r>
        <w:t>(</w:t>
      </w:r>
      <w:proofErr w:type="gramEnd"/>
      <w:r>
        <w:t>) {</w:t>
      </w:r>
    </w:p>
    <w:p w14:paraId="535EE341" w14:textId="77777777" w:rsidR="00165069" w:rsidRDefault="00165069" w:rsidP="00165069">
      <w:pPr>
        <w:pStyle w:val="Verbatim"/>
      </w:pPr>
      <w:r>
        <w:tab/>
      </w:r>
      <w:proofErr w:type="spellStart"/>
      <w:r>
        <w:t>int</w:t>
      </w:r>
      <w:proofErr w:type="spellEnd"/>
      <w:r>
        <w:t xml:space="preserve"> j = . . .;</w:t>
      </w:r>
    </w:p>
    <w:p w14:paraId="7A410F20" w14:textId="77777777" w:rsidR="00165069" w:rsidRDefault="00165069" w:rsidP="00165069">
      <w:pPr>
        <w:pStyle w:val="Verbatim"/>
      </w:pPr>
      <w:r>
        <w:tab/>
        <w:t>String x = . . .;</w:t>
      </w:r>
    </w:p>
    <w:p w14:paraId="2CEE28A6" w14:textId="77777777" w:rsidR="00165069" w:rsidRDefault="00165069" w:rsidP="00165069">
      <w:pPr>
        <w:pStyle w:val="Verbatim"/>
      </w:pPr>
      <w:r>
        <w:tab/>
        <w:t>// State transitions for Event A</w:t>
      </w:r>
    </w:p>
    <w:p w14:paraId="479A430B" w14:textId="77777777" w:rsidR="00165069" w:rsidRDefault="00165069" w:rsidP="00165069">
      <w:pPr>
        <w:pStyle w:val="Verbatim"/>
      </w:pPr>
      <w:r>
        <w:tab/>
        <w:t>if (</w:t>
      </w:r>
      <w:proofErr w:type="spellStart"/>
      <w:r>
        <w:t>i</w:t>
      </w:r>
      <w:proofErr w:type="spellEnd"/>
      <w:r>
        <w:t>) {</w:t>
      </w:r>
    </w:p>
    <w:p w14:paraId="040AD591" w14:textId="77777777" w:rsidR="00165069" w:rsidRDefault="00165069" w:rsidP="00165069">
      <w:pPr>
        <w:pStyle w:val="Verbatim"/>
      </w:pPr>
      <w:r>
        <w:tab/>
      </w:r>
      <w:r>
        <w:tab/>
      </w:r>
      <w:proofErr w:type="gramStart"/>
      <w:r>
        <w:t>interrupt(</w:t>
      </w:r>
      <w:proofErr w:type="gramEnd"/>
      <w:r>
        <w:t>“B”, j, x);</w:t>
      </w:r>
    </w:p>
    <w:p w14:paraId="2EAFC39D" w14:textId="77777777" w:rsidR="00165069" w:rsidRDefault="00165069" w:rsidP="00165069">
      <w:pPr>
        <w:pStyle w:val="Verbatim"/>
      </w:pPr>
      <w:r>
        <w:tab/>
        <w:t>}</w:t>
      </w:r>
    </w:p>
    <w:p w14:paraId="27F030C2" w14:textId="77777777" w:rsidR="00165069" w:rsidRDefault="00165069" w:rsidP="00165069">
      <w:pPr>
        <w:pStyle w:val="Verbatim"/>
      </w:pPr>
      <w:r>
        <w:t>}</w:t>
      </w:r>
    </w:p>
    <w:p w14:paraId="448B4A55" w14:textId="77777777" w:rsidR="00165069" w:rsidRDefault="00165069" w:rsidP="00165069">
      <w:pPr>
        <w:pStyle w:val="Verbatim"/>
      </w:pPr>
      <w:r>
        <w:t xml:space="preserve">public void </w:t>
      </w:r>
      <w:proofErr w:type="spellStart"/>
      <w:proofErr w:type="gramStart"/>
      <w:r>
        <w:t>doB</w:t>
      </w:r>
      <w:proofErr w:type="spellEnd"/>
      <w:r>
        <w:t>(</w:t>
      </w:r>
      <w:proofErr w:type="spellStart"/>
      <w:proofErr w:type="gramEnd"/>
      <w:r>
        <w:t>int</w:t>
      </w:r>
      <w:proofErr w:type="spellEnd"/>
      <w:r>
        <w:t xml:space="preserve"> k, String y) {</w:t>
      </w:r>
    </w:p>
    <w:p w14:paraId="2EAF8023" w14:textId="77777777" w:rsidR="00165069" w:rsidRDefault="00165069" w:rsidP="00165069">
      <w:pPr>
        <w:pStyle w:val="Verbatim"/>
      </w:pPr>
      <w:r>
        <w:tab/>
        <w:t>// State transitions for Event B.</w:t>
      </w:r>
    </w:p>
    <w:p w14:paraId="1DD38FB7" w14:textId="77777777" w:rsidR="00165069" w:rsidRDefault="00165069" w:rsidP="00165069">
      <w:pPr>
        <w:pStyle w:val="Verbatim"/>
      </w:pPr>
      <w:r>
        <w:t>}</w:t>
      </w:r>
    </w:p>
    <w:p w14:paraId="583D2084" w14:textId="77777777" w:rsidR="00165069" w:rsidRDefault="00165069" w:rsidP="00165069"/>
    <w:p w14:paraId="3C155B45" w14:textId="77777777" w:rsidR="00165069" w:rsidRDefault="00165069" w:rsidP="00165069">
      <w:pPr>
        <w:pStyle w:val="BodyText"/>
      </w:pPr>
      <w:r>
        <w:t xml:space="preserve">Note:  As previously, this assumes that k is an </w:t>
      </w:r>
      <w:proofErr w:type="spellStart"/>
      <w:r w:rsidRPr="00A62391">
        <w:rPr>
          <w:rStyle w:val="CodeChar"/>
        </w:rPr>
        <w:t>int</w:t>
      </w:r>
      <w:proofErr w:type="spellEnd"/>
      <w:r>
        <w:t xml:space="preserve"> and y is a </w:t>
      </w:r>
      <w:r w:rsidRPr="00A62391">
        <w:rPr>
          <w:rStyle w:val="CodeChar"/>
        </w:rPr>
        <w:t>String</w:t>
      </w:r>
      <w:r w:rsidRPr="00363C88">
        <w:t>.</w:t>
      </w:r>
    </w:p>
    <w:p w14:paraId="1A5B2E73" w14:textId="77777777" w:rsidR="00165069" w:rsidRDefault="00165069" w:rsidP="00165069">
      <w:pPr>
        <w:pStyle w:val="Heading2"/>
      </w:pPr>
      <w:bookmarkStart w:id="417" w:name="_Toc226281545"/>
      <w:bookmarkStart w:id="418" w:name="_Toc139597376"/>
      <w:bookmarkStart w:id="419" w:name="_Toc139597591"/>
      <w:bookmarkStart w:id="420" w:name="_Toc334109306"/>
      <w:proofErr w:type="spellStart"/>
      <w:r>
        <w:t>RandomVariates</w:t>
      </w:r>
      <w:bookmarkEnd w:id="417"/>
      <w:bookmarkEnd w:id="418"/>
      <w:bookmarkEnd w:id="419"/>
      <w:bookmarkEnd w:id="420"/>
      <w:proofErr w:type="spellEnd"/>
    </w:p>
    <w:p w14:paraId="3711B716" w14:textId="77777777" w:rsidR="00165069" w:rsidRDefault="00165069" w:rsidP="00165069">
      <w:pPr>
        <w:pStyle w:val="BodyText"/>
      </w:pPr>
      <w:r>
        <w:t xml:space="preserve">Streams of random variates are obtained in </w:t>
      </w:r>
      <w:proofErr w:type="spellStart"/>
      <w:r>
        <w:t>Simkit</w:t>
      </w:r>
      <w:proofErr w:type="spellEnd"/>
      <w:r>
        <w:t xml:space="preserve"> using instances of </w:t>
      </w:r>
      <w:proofErr w:type="spellStart"/>
      <w:r w:rsidRPr="00081D46">
        <w:rPr>
          <w:rStyle w:val="CodeChar"/>
        </w:rPr>
        <w:t>RandomVariate</w:t>
      </w:r>
      <w:proofErr w:type="spellEnd"/>
      <w:r>
        <w:t xml:space="preserve">.  Since </w:t>
      </w:r>
      <w:proofErr w:type="spellStart"/>
      <w:r w:rsidRPr="00081D46">
        <w:rPr>
          <w:rStyle w:val="CodeChar"/>
        </w:rPr>
        <w:t>RandomVariate</w:t>
      </w:r>
      <w:proofErr w:type="spellEnd"/>
      <w:r>
        <w:t xml:space="preserve"> is an interface, it cannot be instantiated.  Instead, instances of </w:t>
      </w:r>
      <w:proofErr w:type="spellStart"/>
      <w:r w:rsidRPr="00081D46">
        <w:rPr>
          <w:rStyle w:val="CodeChar"/>
        </w:rPr>
        <w:t>RandomVariate</w:t>
      </w:r>
      <w:proofErr w:type="spellEnd"/>
      <w:r>
        <w:t xml:space="preserve"> are obtained from the </w:t>
      </w:r>
      <w:proofErr w:type="spellStart"/>
      <w:r w:rsidRPr="00081D46">
        <w:rPr>
          <w:rStyle w:val="CodeChar"/>
        </w:rPr>
        <w:t>RandomVariateFactory</w:t>
      </w:r>
      <w:proofErr w:type="spellEnd"/>
      <w:r>
        <w:t xml:space="preserve"> class using the static method </w:t>
      </w:r>
      <w:proofErr w:type="spellStart"/>
      <w:proofErr w:type="gramStart"/>
      <w:r w:rsidRPr="00081D46">
        <w:rPr>
          <w:rStyle w:val="CodeChar"/>
        </w:rPr>
        <w:t>getInstance</w:t>
      </w:r>
      <w:proofErr w:type="spellEnd"/>
      <w:r w:rsidRPr="00081D46">
        <w:rPr>
          <w:rStyle w:val="CodeChar"/>
        </w:rPr>
        <w:t>(</w:t>
      </w:r>
      <w:proofErr w:type="gramEnd"/>
      <w:r w:rsidRPr="00081D46">
        <w:rPr>
          <w:rStyle w:val="CodeChar"/>
        </w:rPr>
        <w:t>)</w:t>
      </w:r>
      <w:r>
        <w:t xml:space="preserve">.  Many of the common distributions are in </w:t>
      </w:r>
      <w:proofErr w:type="spellStart"/>
      <w:r>
        <w:t>Simkit</w:t>
      </w:r>
      <w:proofErr w:type="spellEnd"/>
      <w:r>
        <w:t xml:space="preserve">.  If a distribution that is not in </w:t>
      </w:r>
      <w:proofErr w:type="spellStart"/>
      <w:r>
        <w:t>Simkit</w:t>
      </w:r>
      <w:proofErr w:type="spellEnd"/>
      <w:r>
        <w:t xml:space="preserve"> is desired, then a class must be written that implements the </w:t>
      </w:r>
      <w:proofErr w:type="spellStart"/>
      <w:r w:rsidRPr="00B840F7">
        <w:rPr>
          <w:rStyle w:val="CodeChar"/>
        </w:rPr>
        <w:t>RandomVariate</w:t>
      </w:r>
      <w:proofErr w:type="spellEnd"/>
      <w:r>
        <w:t xml:space="preserve"> interface.  Once this has been done, </w:t>
      </w:r>
      <w:proofErr w:type="spellStart"/>
      <w:proofErr w:type="gramStart"/>
      <w:r w:rsidRPr="00C82733">
        <w:rPr>
          <w:rStyle w:val="CodeChar"/>
        </w:rPr>
        <w:t>getInstance</w:t>
      </w:r>
      <w:proofErr w:type="spellEnd"/>
      <w:r w:rsidRPr="00C82733">
        <w:rPr>
          <w:rStyle w:val="CodeChar"/>
        </w:rPr>
        <w:t>(</w:t>
      </w:r>
      <w:proofErr w:type="gramEnd"/>
      <w:r w:rsidRPr="00C82733">
        <w:rPr>
          <w:rStyle w:val="CodeChar"/>
        </w:rPr>
        <w:t>)</w:t>
      </w:r>
      <w:r>
        <w:t xml:space="preserve"> can be used to obtain instances of the new class using </w:t>
      </w:r>
      <w:proofErr w:type="spellStart"/>
      <w:r w:rsidRPr="00C82733">
        <w:rPr>
          <w:rStyle w:val="CodeChar"/>
        </w:rPr>
        <w:t>RandomVariateFactory</w:t>
      </w:r>
      <w:proofErr w:type="spellEnd"/>
      <w:r>
        <w:t>.</w:t>
      </w:r>
    </w:p>
    <w:p w14:paraId="3DA9A182" w14:textId="77777777" w:rsidR="00165069" w:rsidRDefault="00165069" w:rsidP="00165069">
      <w:pPr>
        <w:pStyle w:val="BodyText"/>
      </w:pPr>
      <w:r>
        <w:t xml:space="preserve">The </w:t>
      </w:r>
      <w:proofErr w:type="spellStart"/>
      <w:r>
        <w:t>RandomVariate</w:t>
      </w:r>
      <w:proofErr w:type="spellEnd"/>
      <w:r>
        <w:t xml:space="preserve"> instances in </w:t>
      </w:r>
      <w:proofErr w:type="spellStart"/>
      <w:r>
        <w:t>Simkit</w:t>
      </w:r>
      <w:proofErr w:type="spellEnd"/>
      <w:r>
        <w:t xml:space="preserve"> can be requested by the name of the distribution, such as “Exponential,” “Gamma,” etc.  Consult the </w:t>
      </w:r>
      <w:proofErr w:type="spellStart"/>
      <w:r>
        <w:t>Simkit</w:t>
      </w:r>
      <w:proofErr w:type="spellEnd"/>
      <w:r>
        <w:t xml:space="preserve"> documentation to see which distributions are included.</w:t>
      </w:r>
    </w:p>
    <w:p w14:paraId="2FA5BBE3" w14:textId="77777777" w:rsidR="00165069" w:rsidRDefault="00165069" w:rsidP="00165069">
      <w:pPr>
        <w:pStyle w:val="BodyText"/>
      </w:pPr>
      <w:r>
        <w:t xml:space="preserve">The convention for naming a </w:t>
      </w:r>
      <w:proofErr w:type="spellStart"/>
      <w:r>
        <w:t>RandomVariate</w:t>
      </w:r>
      <w:proofErr w:type="spellEnd"/>
      <w:r>
        <w:t xml:space="preserve"> class is &lt;Name&gt;</w:t>
      </w:r>
      <w:r w:rsidRPr="007A3255">
        <w:rPr>
          <w:rStyle w:val="CodeChar"/>
        </w:rPr>
        <w:t>Variate</w:t>
      </w:r>
      <w:r>
        <w:t xml:space="preserve">.  If desired, the full name may be used.  The full class name or the fully-qualified name can always be used.  The </w:t>
      </w:r>
      <w:proofErr w:type="spellStart"/>
      <w:r w:rsidRPr="00DD33FC">
        <w:rPr>
          <w:rStyle w:val="CodeChar"/>
        </w:rPr>
        <w:t>RandomVariate</w:t>
      </w:r>
      <w:proofErr w:type="spellEnd"/>
      <w:r>
        <w:t xml:space="preserve"> classes in </w:t>
      </w:r>
      <w:proofErr w:type="spellStart"/>
      <w:r>
        <w:t>Simkit</w:t>
      </w:r>
      <w:proofErr w:type="spellEnd"/>
      <w:r>
        <w:t xml:space="preserve"> are in the </w:t>
      </w:r>
      <w:proofErr w:type="spellStart"/>
      <w:proofErr w:type="gramStart"/>
      <w:r w:rsidRPr="00DD33FC">
        <w:rPr>
          <w:rStyle w:val="CodeChar"/>
        </w:rPr>
        <w:t>simkit.random</w:t>
      </w:r>
      <w:proofErr w:type="spellEnd"/>
      <w:proofErr w:type="gramEnd"/>
      <w:r>
        <w:t xml:space="preserve"> package.</w:t>
      </w:r>
    </w:p>
    <w:p w14:paraId="0425CE22" w14:textId="77777777" w:rsidR="00165069" w:rsidRDefault="00165069" w:rsidP="00165069">
      <w:pPr>
        <w:pStyle w:val="Heading3"/>
      </w:pPr>
      <w:bookmarkStart w:id="421" w:name="_Toc226281546"/>
      <w:bookmarkStart w:id="422" w:name="_Toc139597377"/>
      <w:bookmarkStart w:id="423" w:name="_Toc139597592"/>
      <w:bookmarkStart w:id="424" w:name="_Toc334109307"/>
      <w:r>
        <w:t>Examples</w:t>
      </w:r>
      <w:bookmarkEnd w:id="421"/>
      <w:bookmarkEnd w:id="422"/>
      <w:bookmarkEnd w:id="423"/>
      <w:bookmarkEnd w:id="424"/>
    </w:p>
    <w:p w14:paraId="39619996" w14:textId="77777777" w:rsidR="00165069" w:rsidRDefault="00165069" w:rsidP="00165069">
      <w:pPr>
        <w:pStyle w:val="BodyText"/>
      </w:pPr>
      <w:r>
        <w:t>Exponential with mean of 1.7 using shorthand:</w:t>
      </w:r>
    </w:p>
    <w:p w14:paraId="704DE1E9" w14:textId="77777777" w:rsidR="00165069" w:rsidRDefault="00165069" w:rsidP="00165069">
      <w:pPr>
        <w:pStyle w:val="Verbatim"/>
      </w:pPr>
      <w:proofErr w:type="spellStart"/>
      <w:r>
        <w:lastRenderedPageBreak/>
        <w:t>RandomVariate</w:t>
      </w:r>
      <w:proofErr w:type="spellEnd"/>
      <w:r>
        <w:t xml:space="preserve"> </w:t>
      </w:r>
      <w:proofErr w:type="spellStart"/>
      <w:r>
        <w:t>rv</w:t>
      </w:r>
      <w:proofErr w:type="spellEnd"/>
      <w:r>
        <w:t xml:space="preserve"> =   </w:t>
      </w:r>
      <w:proofErr w:type="spellStart"/>
      <w:r>
        <w:t>RandomVariateFactory.getInstance</w:t>
      </w:r>
      <w:proofErr w:type="spellEnd"/>
      <w:r>
        <w:t>(“Exponential”, 1.7);</w:t>
      </w:r>
    </w:p>
    <w:p w14:paraId="76E0A05A" w14:textId="77777777" w:rsidR="00165069" w:rsidRDefault="00165069" w:rsidP="00165069">
      <w:pPr>
        <w:pStyle w:val="BodyText"/>
      </w:pPr>
      <w:r>
        <w:t>Obtaining this distribution using the full class name:</w:t>
      </w:r>
    </w:p>
    <w:p w14:paraId="22748E83" w14:textId="77777777" w:rsidR="00165069" w:rsidRDefault="00165069" w:rsidP="00165069">
      <w:pPr>
        <w:pStyle w:val="Verbatim"/>
      </w:pPr>
      <w:proofErr w:type="spellStart"/>
      <w:r>
        <w:t>RandomVariate</w:t>
      </w:r>
      <w:proofErr w:type="spellEnd"/>
      <w:r>
        <w:t xml:space="preserve"> </w:t>
      </w:r>
      <w:proofErr w:type="spellStart"/>
      <w:r>
        <w:t>rv</w:t>
      </w:r>
      <w:proofErr w:type="spellEnd"/>
      <w:r>
        <w:t xml:space="preserve"> =</w:t>
      </w:r>
    </w:p>
    <w:p w14:paraId="6C8C0E21" w14:textId="77777777" w:rsidR="00165069" w:rsidRDefault="00165069" w:rsidP="00165069">
      <w:pPr>
        <w:pStyle w:val="Verbatim"/>
        <w:ind w:left="720" w:firstLine="720"/>
      </w:pPr>
      <w:proofErr w:type="spellStart"/>
      <w:r>
        <w:t>RandomVariateFactory.getInstance</w:t>
      </w:r>
      <w:proofErr w:type="spellEnd"/>
      <w:r>
        <w:t>(“</w:t>
      </w:r>
      <w:proofErr w:type="spellStart"/>
      <w:r>
        <w:t>ExponentialVariate</w:t>
      </w:r>
      <w:proofErr w:type="spellEnd"/>
      <w:r>
        <w:t>”, 1.7);</w:t>
      </w:r>
    </w:p>
    <w:p w14:paraId="54070052" w14:textId="77777777" w:rsidR="00165069" w:rsidRDefault="00165069" w:rsidP="00165069">
      <w:pPr>
        <w:pStyle w:val="BodyText"/>
      </w:pPr>
      <w:r>
        <w:t>Obtaining this distribution using the fully-qualified class name:</w:t>
      </w:r>
    </w:p>
    <w:p w14:paraId="2BA43F34" w14:textId="77777777" w:rsidR="00165069" w:rsidRDefault="00165069" w:rsidP="00165069">
      <w:pPr>
        <w:pStyle w:val="Verbatim"/>
      </w:pPr>
      <w:proofErr w:type="spellStart"/>
      <w:r>
        <w:t>RandomVariate</w:t>
      </w:r>
      <w:proofErr w:type="spellEnd"/>
      <w:r>
        <w:t xml:space="preserve"> </w:t>
      </w:r>
      <w:proofErr w:type="spellStart"/>
      <w:r>
        <w:t>rv</w:t>
      </w:r>
      <w:proofErr w:type="spellEnd"/>
      <w:r>
        <w:t xml:space="preserve"> = </w:t>
      </w:r>
      <w:proofErr w:type="spellStart"/>
      <w:r>
        <w:t>RandomVariateFactory.getInstance</w:t>
      </w:r>
      <w:proofErr w:type="spellEnd"/>
      <w:r>
        <w:t>(</w:t>
      </w:r>
    </w:p>
    <w:p w14:paraId="57197991" w14:textId="77777777" w:rsidR="00165069" w:rsidRDefault="00165069" w:rsidP="00165069">
      <w:pPr>
        <w:pStyle w:val="Verbatim"/>
        <w:ind w:left="720" w:firstLine="720"/>
      </w:pPr>
      <w:r>
        <w:t>“</w:t>
      </w:r>
      <w:proofErr w:type="spellStart"/>
      <w:proofErr w:type="gramStart"/>
      <w:r>
        <w:t>simkit.random</w:t>
      </w:r>
      <w:proofErr w:type="gramEnd"/>
      <w:r>
        <w:t>.ExponentialVariate</w:t>
      </w:r>
      <w:proofErr w:type="spellEnd"/>
      <w:r>
        <w:t>”, 1.7);</w:t>
      </w:r>
    </w:p>
    <w:p w14:paraId="07599B0D" w14:textId="77777777" w:rsidR="00165069" w:rsidRDefault="00165069" w:rsidP="00165069">
      <w:pPr>
        <w:pStyle w:val="BodyText"/>
      </w:pPr>
      <w:r>
        <w:t>Gamma with parameters α = 1.2 and β = 2.5:</w:t>
      </w:r>
    </w:p>
    <w:p w14:paraId="139E005E" w14:textId="77777777" w:rsidR="00165069" w:rsidRDefault="00165069" w:rsidP="00165069">
      <w:pPr>
        <w:pStyle w:val="Verbatim"/>
      </w:pPr>
      <w:proofErr w:type="spellStart"/>
      <w:r>
        <w:t>RandomVariate</w:t>
      </w:r>
      <w:proofErr w:type="spellEnd"/>
      <w:r>
        <w:t xml:space="preserve"> </w:t>
      </w:r>
      <w:proofErr w:type="spellStart"/>
      <w:r>
        <w:t>rv</w:t>
      </w:r>
      <w:proofErr w:type="spellEnd"/>
      <w:r>
        <w:t xml:space="preserve"> = </w:t>
      </w:r>
    </w:p>
    <w:p w14:paraId="2F80C3EE" w14:textId="77777777" w:rsidR="00165069" w:rsidRDefault="00165069" w:rsidP="00165069">
      <w:pPr>
        <w:pStyle w:val="Verbatim"/>
        <w:ind w:firstLine="720"/>
      </w:pPr>
      <w:proofErr w:type="spellStart"/>
      <w:r>
        <w:t>RandomVariateFactory.getInstance</w:t>
      </w:r>
      <w:proofErr w:type="spellEnd"/>
      <w:r>
        <w:t>(“Gamma”, 1.2, 2.5);</w:t>
      </w:r>
    </w:p>
    <w:p w14:paraId="79E95A9F" w14:textId="77777777" w:rsidR="00165069" w:rsidRDefault="00165069" w:rsidP="00165069">
      <w:pPr>
        <w:pStyle w:val="BodyText"/>
      </w:pPr>
      <w:r>
        <w:t>Constant with value 5.6 (only generates values of 5.6):</w:t>
      </w:r>
    </w:p>
    <w:p w14:paraId="08468BD0" w14:textId="77777777" w:rsidR="00165069" w:rsidRDefault="00165069" w:rsidP="00165069">
      <w:pPr>
        <w:pStyle w:val="Verbatim"/>
      </w:pPr>
      <w:proofErr w:type="spellStart"/>
      <w:r>
        <w:t>RandomVariate</w:t>
      </w:r>
      <w:proofErr w:type="spellEnd"/>
      <w:r>
        <w:t xml:space="preserve"> </w:t>
      </w:r>
      <w:proofErr w:type="spellStart"/>
      <w:r>
        <w:t>rv</w:t>
      </w:r>
      <w:proofErr w:type="spellEnd"/>
      <w:r>
        <w:t xml:space="preserve"> = </w:t>
      </w:r>
    </w:p>
    <w:p w14:paraId="156E5C65" w14:textId="77777777" w:rsidR="00165069" w:rsidRDefault="00165069" w:rsidP="00165069">
      <w:pPr>
        <w:pStyle w:val="Verbatim"/>
        <w:ind w:firstLine="720"/>
      </w:pPr>
      <w:proofErr w:type="spellStart"/>
      <w:r>
        <w:t>RandomVariateFactory.getInstance</w:t>
      </w:r>
      <w:proofErr w:type="spellEnd"/>
      <w:r>
        <w:t>(“Constant”, 5.6);</w:t>
      </w:r>
    </w:p>
    <w:p w14:paraId="45DB3A26" w14:textId="77777777" w:rsidR="00165069" w:rsidRDefault="00165069" w:rsidP="00165069">
      <w:pPr>
        <w:pStyle w:val="Heading3"/>
      </w:pPr>
      <w:bookmarkStart w:id="425" w:name="_Toc226281547"/>
      <w:bookmarkStart w:id="426" w:name="_Toc139597378"/>
      <w:bookmarkStart w:id="427" w:name="_Toc139597593"/>
      <w:bookmarkStart w:id="428" w:name="_Toc334109308"/>
      <w:r>
        <w:t>User-Defined Random Variate Classes</w:t>
      </w:r>
      <w:bookmarkEnd w:id="425"/>
      <w:bookmarkEnd w:id="426"/>
      <w:bookmarkEnd w:id="427"/>
      <w:bookmarkEnd w:id="428"/>
    </w:p>
    <w:p w14:paraId="0652AB22" w14:textId="77777777" w:rsidR="00165069" w:rsidRDefault="00165069" w:rsidP="00165069">
      <w:pPr>
        <w:pStyle w:val="BodyText"/>
      </w:pPr>
      <w:r>
        <w:t xml:space="preserve">More random variate distributions may be written by implementing the </w:t>
      </w:r>
      <w:proofErr w:type="spellStart"/>
      <w:r w:rsidRPr="00E70730">
        <w:rPr>
          <w:rStyle w:val="CodeChar"/>
        </w:rPr>
        <w:t>RandomVariate</w:t>
      </w:r>
      <w:proofErr w:type="spellEnd"/>
      <w:r>
        <w:t xml:space="preserve"> interface and its methods.  These may be obtained using </w:t>
      </w:r>
      <w:proofErr w:type="spellStart"/>
      <w:r w:rsidRPr="00E70730">
        <w:rPr>
          <w:rStyle w:val="CodeChar"/>
        </w:rPr>
        <w:t>RandomVariateFactory.getInstance</w:t>
      </w:r>
      <w:proofErr w:type="spellEnd"/>
      <w:r w:rsidRPr="00E70730">
        <w:rPr>
          <w:rStyle w:val="CodeChar"/>
        </w:rPr>
        <w:t>()</w:t>
      </w:r>
      <w:r w:rsidRPr="00E70730">
        <w:t xml:space="preserve"> in </w:t>
      </w:r>
      <w:r>
        <w:t xml:space="preserve">the same manner as for the distributions in </w:t>
      </w:r>
      <w:proofErr w:type="spellStart"/>
      <w:r>
        <w:t>Simkit</w:t>
      </w:r>
      <w:proofErr w:type="spellEnd"/>
      <w:r>
        <w:t xml:space="preserve">. The fully-qualified class name will always work.  In addition, the user-defined package it is in may be added to the search list with the </w:t>
      </w:r>
      <w:proofErr w:type="spellStart"/>
      <w:r w:rsidRPr="001F5595">
        <w:rPr>
          <w:rStyle w:val="CodeChar"/>
        </w:rPr>
        <w:t>RandomVariateFactory.addSearchPackage</w:t>
      </w:r>
      <w:proofErr w:type="spellEnd"/>
      <w:r w:rsidRPr="001F5595">
        <w:rPr>
          <w:rStyle w:val="CodeChar"/>
        </w:rPr>
        <w:t>(String)</w:t>
      </w:r>
      <w:r>
        <w:t xml:space="preserve"> method, passing in the name of the package.  The </w:t>
      </w:r>
      <w:proofErr w:type="spellStart"/>
      <w:r w:rsidRPr="001F5595">
        <w:rPr>
          <w:rStyle w:val="CodeChar"/>
        </w:rPr>
        <w:t>XXXVariate</w:t>
      </w:r>
      <w:proofErr w:type="spellEnd"/>
      <w:r>
        <w:t xml:space="preserve"> convention, if followed, will allow the abbreviated name as well.</w:t>
      </w:r>
    </w:p>
    <w:p w14:paraId="2C7BFD56" w14:textId="77777777" w:rsidR="00165069" w:rsidRDefault="00165069" w:rsidP="00165069">
      <w:pPr>
        <w:pStyle w:val="BodyText"/>
      </w:pPr>
      <w:r>
        <w:t xml:space="preserve">For example, suppose the class </w:t>
      </w:r>
      <w:proofErr w:type="spellStart"/>
      <w:r>
        <w:rPr>
          <w:rStyle w:val="CodeChar"/>
        </w:rPr>
        <w:t>Cauchy</w:t>
      </w:r>
      <w:r w:rsidRPr="002143A3">
        <w:rPr>
          <w:rStyle w:val="CodeChar"/>
        </w:rPr>
        <w:t>Variate</w:t>
      </w:r>
      <w:proofErr w:type="spellEnd"/>
      <w:r>
        <w:t xml:space="preserve"> is implemented in the </w:t>
      </w:r>
      <w:proofErr w:type="spellStart"/>
      <w:r w:rsidRPr="002143A3">
        <w:rPr>
          <w:rStyle w:val="CodeChar"/>
        </w:rPr>
        <w:t>myrng</w:t>
      </w:r>
      <w:proofErr w:type="spellEnd"/>
      <w:r>
        <w:t xml:space="preserve"> package.  If </w:t>
      </w:r>
      <w:proofErr w:type="spellStart"/>
      <w:r w:rsidRPr="00365ABF">
        <w:rPr>
          <w:rStyle w:val="CodeChar"/>
        </w:rPr>
        <w:t>RandomVariateFactory.addSearchPackage</w:t>
      </w:r>
      <w:proofErr w:type="spellEnd"/>
      <w:r w:rsidRPr="001F5595">
        <w:rPr>
          <w:rStyle w:val="CodeChar"/>
        </w:rPr>
        <w:t>(</w:t>
      </w:r>
      <w:proofErr w:type="spellStart"/>
      <w:r w:rsidRPr="002143A3">
        <w:rPr>
          <w:rStyle w:val="CodeChar"/>
        </w:rPr>
        <w:t>myrng</w:t>
      </w:r>
      <w:proofErr w:type="spellEnd"/>
      <w:r w:rsidRPr="001F5595">
        <w:rPr>
          <w:rStyle w:val="CodeChar"/>
        </w:rPr>
        <w:t>)</w:t>
      </w:r>
      <w:r w:rsidRPr="002143A3">
        <w:t xml:space="preserve"> is</w:t>
      </w:r>
      <w:r>
        <w:t xml:space="preserve"> invoked somewhere, then an instance may be obtained by any of the following invocations:</w:t>
      </w:r>
    </w:p>
    <w:p w14:paraId="2BB298BF" w14:textId="77777777" w:rsidR="00165069" w:rsidRPr="004B0984" w:rsidRDefault="00165069" w:rsidP="00165069">
      <w:pPr>
        <w:pStyle w:val="Verbatim"/>
      </w:pPr>
      <w:proofErr w:type="spellStart"/>
      <w:r w:rsidRPr="00E70730">
        <w:rPr>
          <w:rStyle w:val="CodeChar"/>
        </w:rPr>
        <w:t>RandomVariateFactory.getInstance</w:t>
      </w:r>
      <w:proofErr w:type="spellEnd"/>
      <w:r w:rsidRPr="00E70730">
        <w:rPr>
          <w:rStyle w:val="CodeChar"/>
        </w:rPr>
        <w:t>(</w:t>
      </w:r>
      <w:r>
        <w:rPr>
          <w:rStyle w:val="CodeChar"/>
        </w:rPr>
        <w:t>“Cauchy”</w:t>
      </w:r>
      <w:r w:rsidRPr="00E70730">
        <w:rPr>
          <w:rStyle w:val="CodeChar"/>
        </w:rPr>
        <w:t>)</w:t>
      </w:r>
      <w:r>
        <w:rPr>
          <w:rStyle w:val="CodeChar"/>
        </w:rPr>
        <w:t>;</w:t>
      </w:r>
    </w:p>
    <w:p w14:paraId="7D9A9C51" w14:textId="77777777" w:rsidR="00165069" w:rsidRPr="00BD21C5" w:rsidRDefault="00165069" w:rsidP="00165069">
      <w:pPr>
        <w:pStyle w:val="Verbatim"/>
      </w:pPr>
      <w:proofErr w:type="spellStart"/>
      <w:r w:rsidRPr="00E70730">
        <w:rPr>
          <w:rStyle w:val="CodeChar"/>
        </w:rPr>
        <w:t>RandomVariateFactory.getInstance</w:t>
      </w:r>
      <w:proofErr w:type="spellEnd"/>
      <w:r w:rsidRPr="00E70730">
        <w:rPr>
          <w:rStyle w:val="CodeChar"/>
        </w:rPr>
        <w:t>(</w:t>
      </w:r>
      <w:r>
        <w:rPr>
          <w:rStyle w:val="CodeChar"/>
        </w:rPr>
        <w:t>“</w:t>
      </w:r>
      <w:proofErr w:type="spellStart"/>
      <w:r>
        <w:rPr>
          <w:rStyle w:val="CodeChar"/>
        </w:rPr>
        <w:t>Cauchy</w:t>
      </w:r>
      <w:r w:rsidRPr="002143A3">
        <w:rPr>
          <w:rStyle w:val="CodeChar"/>
        </w:rPr>
        <w:t>Variate</w:t>
      </w:r>
      <w:proofErr w:type="spellEnd"/>
      <w:r>
        <w:rPr>
          <w:rStyle w:val="CodeChar"/>
        </w:rPr>
        <w:t>”</w:t>
      </w:r>
      <w:r w:rsidRPr="00E70730">
        <w:rPr>
          <w:rStyle w:val="CodeChar"/>
        </w:rPr>
        <w:t>)</w:t>
      </w:r>
      <w:r>
        <w:rPr>
          <w:rStyle w:val="CodeChar"/>
        </w:rPr>
        <w:t>;</w:t>
      </w:r>
    </w:p>
    <w:p w14:paraId="2F6BD3D3" w14:textId="77777777" w:rsidR="00165069" w:rsidRDefault="00165069" w:rsidP="00165069">
      <w:pPr>
        <w:pStyle w:val="Verbatim"/>
        <w:rPr>
          <w:rStyle w:val="CodeChar"/>
        </w:rPr>
      </w:pPr>
      <w:proofErr w:type="spellStart"/>
      <w:r w:rsidRPr="00E70730">
        <w:rPr>
          <w:rStyle w:val="CodeChar"/>
        </w:rPr>
        <w:t>RandomVariateFactory.getInstance</w:t>
      </w:r>
      <w:proofErr w:type="spellEnd"/>
      <w:r w:rsidRPr="00E70730">
        <w:rPr>
          <w:rStyle w:val="CodeChar"/>
        </w:rPr>
        <w:t>(</w:t>
      </w:r>
      <w:r>
        <w:rPr>
          <w:rStyle w:val="CodeChar"/>
        </w:rPr>
        <w:t>“</w:t>
      </w:r>
      <w:proofErr w:type="spellStart"/>
      <w:proofErr w:type="gramStart"/>
      <w:r>
        <w:rPr>
          <w:rStyle w:val="CodeChar"/>
        </w:rPr>
        <w:t>myrng.Cauchy</w:t>
      </w:r>
      <w:r w:rsidRPr="002143A3">
        <w:rPr>
          <w:rStyle w:val="CodeChar"/>
        </w:rPr>
        <w:t>Variate</w:t>
      </w:r>
      <w:proofErr w:type="spellEnd"/>
      <w:proofErr w:type="gramEnd"/>
      <w:r>
        <w:rPr>
          <w:rStyle w:val="CodeChar"/>
        </w:rPr>
        <w:t>”</w:t>
      </w:r>
      <w:r w:rsidRPr="00E70730">
        <w:rPr>
          <w:rStyle w:val="CodeChar"/>
        </w:rPr>
        <w:t>)</w:t>
      </w:r>
      <w:r>
        <w:rPr>
          <w:rStyle w:val="CodeChar"/>
        </w:rPr>
        <w:t>;</w:t>
      </w:r>
    </w:p>
    <w:p w14:paraId="56AA1DFE" w14:textId="77777777" w:rsidR="00165069" w:rsidRDefault="00165069" w:rsidP="00165069">
      <w:pPr>
        <w:pStyle w:val="Heading2"/>
      </w:pPr>
      <w:bookmarkStart w:id="429" w:name="_Toc226281548"/>
      <w:bookmarkStart w:id="430" w:name="_Toc139597379"/>
      <w:bookmarkStart w:id="431" w:name="_Toc139597594"/>
      <w:bookmarkStart w:id="432" w:name="_Toc334109309"/>
      <w:r>
        <w:t xml:space="preserve">Event Graph Component Examples in </w:t>
      </w:r>
      <w:proofErr w:type="spellStart"/>
      <w:r>
        <w:t>Simkit</w:t>
      </w:r>
      <w:bookmarkEnd w:id="429"/>
      <w:bookmarkEnd w:id="430"/>
      <w:bookmarkEnd w:id="431"/>
      <w:bookmarkEnd w:id="432"/>
      <w:proofErr w:type="spellEnd"/>
    </w:p>
    <w:p w14:paraId="574D7908" w14:textId="77777777" w:rsidR="00165069" w:rsidRPr="00B515E8" w:rsidRDefault="00165069" w:rsidP="00165069">
      <w:pPr>
        <w:pStyle w:val="BodyText"/>
      </w:pPr>
      <w:r>
        <w:t>This section will illustrate the mapping between Event Graph models with some Event Graph components that are more concrete and useful.</w:t>
      </w:r>
    </w:p>
    <w:p w14:paraId="522906FD" w14:textId="77777777" w:rsidR="00165069" w:rsidRDefault="00165069" w:rsidP="00165069">
      <w:pPr>
        <w:pStyle w:val="Heading3"/>
      </w:pPr>
      <w:bookmarkStart w:id="433" w:name="_Toc226281549"/>
      <w:bookmarkStart w:id="434" w:name="_Toc139597380"/>
      <w:bookmarkStart w:id="435" w:name="_Toc139597595"/>
      <w:bookmarkStart w:id="436" w:name="_Toc334109310"/>
      <w:r>
        <w:t>The Arrival Process</w:t>
      </w:r>
      <w:bookmarkEnd w:id="433"/>
      <w:bookmarkEnd w:id="434"/>
      <w:bookmarkEnd w:id="435"/>
      <w:bookmarkEnd w:id="436"/>
    </w:p>
    <w:p w14:paraId="0AFE0502" w14:textId="77777777" w:rsidR="00165069" w:rsidRDefault="00165069" w:rsidP="00165069">
      <w:pPr>
        <w:pStyle w:val="BodyText"/>
      </w:pPr>
      <w:r>
        <w:t xml:space="preserve">The mapping between the parts of an Event Graph component and a </w:t>
      </w:r>
      <w:proofErr w:type="spellStart"/>
      <w:r>
        <w:t>Simkit</w:t>
      </w:r>
      <w:proofErr w:type="spellEnd"/>
      <w:r>
        <w:t xml:space="preserve"> class will now be illustrated with an example.  Recall the definition of the </w:t>
      </w:r>
      <w:proofErr w:type="spellStart"/>
      <w:r>
        <w:t>ArrivalProcess</w:t>
      </w:r>
      <w:proofErr w:type="spellEnd"/>
      <w:r>
        <w:t xml:space="preserve"> Event Graph component.</w:t>
      </w:r>
    </w:p>
    <w:p w14:paraId="4E12E32F" w14:textId="77777777" w:rsidR="00165069" w:rsidRDefault="00165069" w:rsidP="00165069">
      <w:pPr>
        <w:pStyle w:val="BodyText"/>
      </w:pPr>
      <w:r>
        <w:t xml:space="preserve">The single parameter is the sequence of </w:t>
      </w:r>
      <w:proofErr w:type="spellStart"/>
      <w:r>
        <w:t>interarrival</w:t>
      </w:r>
      <w:proofErr w:type="spellEnd"/>
      <w:r>
        <w:t xml:space="preserve"> times</w:t>
      </w:r>
      <w:r w:rsidRPr="008F7041">
        <w:rPr>
          <w:position w:val="-10"/>
        </w:rPr>
        <w:object w:dxaOrig="460" w:dyaOrig="340" w14:anchorId="7BC6E925">
          <v:shape id="_x0000_i1095" type="#_x0000_t75" style="width:23.35pt;height:17.35pt" o:ole="">
            <v:imagedata r:id="rId200" o:title=""/>
          </v:shape>
          <o:OLEObject Type="Embed" ProgID="Equation.3" ShapeID="_x0000_i1095" DrawAspect="Content" ObjectID="_1552282047" r:id="rId201"/>
        </w:object>
      </w:r>
      <w:r>
        <w:t xml:space="preserve">.  The corresponding </w:t>
      </w:r>
      <w:proofErr w:type="spellStart"/>
      <w:r>
        <w:t>Simkit</w:t>
      </w:r>
      <w:proofErr w:type="spellEnd"/>
      <w:r>
        <w:t xml:space="preserve"> variable will be called “</w:t>
      </w:r>
      <w:proofErr w:type="spellStart"/>
      <w:r w:rsidRPr="00441B19">
        <w:rPr>
          <w:rStyle w:val="CodeChar"/>
        </w:rPr>
        <w:t>interarrivalTime</w:t>
      </w:r>
      <w:proofErr w:type="spellEnd"/>
      <w:r>
        <w:t xml:space="preserve">” to make the code more </w:t>
      </w:r>
      <w:r>
        <w:lastRenderedPageBreak/>
        <w:t xml:space="preserve">readable.  It is defined to be a private instance variable with a setter and a getter, as described previously.  The connection is shown in </w:t>
      </w:r>
      <w:r>
        <w:fldChar w:fldCharType="begin"/>
      </w:r>
      <w:r>
        <w:instrText xml:space="preserve"> REF _Ref219522073 \h </w:instrText>
      </w:r>
      <w:r>
        <w:fldChar w:fldCharType="separate"/>
      </w:r>
      <w:r w:rsidR="00D12800">
        <w:t xml:space="preserve">Figure </w:t>
      </w:r>
      <w:r w:rsidR="00D12800">
        <w:rPr>
          <w:noProof/>
        </w:rPr>
        <w:t>8</w:t>
      </w:r>
      <w:r w:rsidR="00D12800">
        <w:noBreakHyphen/>
      </w:r>
      <w:r w:rsidR="00D12800">
        <w:rPr>
          <w:noProof/>
        </w:rPr>
        <w:t>1</w:t>
      </w:r>
      <w:r>
        <w:fldChar w:fldCharType="end"/>
      </w:r>
      <w:r>
        <w:t>.  Note also that the parameter is also an argument to the constructor for the class.</w:t>
      </w:r>
    </w:p>
    <w:p w14:paraId="45A26A86" w14:textId="77777777" w:rsidR="00165069" w:rsidRDefault="00846D03" w:rsidP="00165069">
      <w:pPr>
        <w:pStyle w:val="FigureCentered"/>
      </w:pPr>
      <w:r>
        <w:rPr>
          <w:noProof/>
        </w:rPr>
        <w:drawing>
          <wp:inline distT="0" distB="0" distL="0" distR="0" wp14:anchorId="18EB2615" wp14:editId="1020AE00">
            <wp:extent cx="5486400" cy="26860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14:paraId="02DD7877" w14:textId="5081E2F8" w:rsidR="00165069" w:rsidRDefault="00165069" w:rsidP="00165069">
      <w:pPr>
        <w:pStyle w:val="Caption"/>
      </w:pPr>
      <w:bookmarkStart w:id="437" w:name="_Ref219522073"/>
      <w:r>
        <w:t xml:space="preserve">Figure </w:t>
      </w:r>
      <w:fldSimple w:instr=" STYLEREF 1 \s ">
        <w:r w:rsidR="00D12800">
          <w:rPr>
            <w:noProof/>
          </w:rPr>
          <w:t>8</w:t>
        </w:r>
      </w:fldSimple>
      <w:r w:rsidR="001C4598">
        <w:noBreakHyphen/>
      </w:r>
      <w:fldSimple w:instr=" SEQ Figure \* ARABIC \s 1 ">
        <w:r w:rsidR="00D12800">
          <w:rPr>
            <w:noProof/>
          </w:rPr>
          <w:t>1</w:t>
        </w:r>
      </w:fldSimple>
      <w:bookmarkEnd w:id="437"/>
      <w:r>
        <w:t xml:space="preserve">. </w:t>
      </w:r>
      <w:proofErr w:type="spellStart"/>
      <w:r>
        <w:t>ArrivalProcess</w:t>
      </w:r>
      <w:proofErr w:type="spellEnd"/>
      <w:r>
        <w:t xml:space="preserve"> Parameter Defined in </w:t>
      </w:r>
      <w:proofErr w:type="spellStart"/>
      <w:r>
        <w:t>Simkit</w:t>
      </w:r>
      <w:proofErr w:type="spellEnd"/>
      <w:r>
        <w:t xml:space="preserve"> Component</w:t>
      </w:r>
    </w:p>
    <w:p w14:paraId="05632249" w14:textId="77777777" w:rsidR="00165069" w:rsidRPr="00CF203F" w:rsidRDefault="00165069" w:rsidP="00165069">
      <w:pPr>
        <w:pStyle w:val="BodyText"/>
      </w:pPr>
      <w:r>
        <w:t>Similarly, the state variable N will be called “</w:t>
      </w:r>
      <w:proofErr w:type="spellStart"/>
      <w:r>
        <w:t>numberArrivals</w:t>
      </w:r>
      <w:proofErr w:type="spellEnd"/>
      <w:r>
        <w:t xml:space="preserve">” and is defined to be a protected instance variable with a getter but no setter, as shown in </w:t>
      </w:r>
      <w:r>
        <w:fldChar w:fldCharType="begin"/>
      </w:r>
      <w:r>
        <w:instrText xml:space="preserve"> REF _Ref219522150 \h </w:instrText>
      </w:r>
      <w:r>
        <w:fldChar w:fldCharType="separate"/>
      </w:r>
      <w:r w:rsidR="00D12800">
        <w:t xml:space="preserve">Figure </w:t>
      </w:r>
      <w:r w:rsidR="00D12800">
        <w:rPr>
          <w:noProof/>
        </w:rPr>
        <w:t>8</w:t>
      </w:r>
      <w:r w:rsidR="00D12800">
        <w:noBreakHyphen/>
      </w:r>
      <w:r w:rsidR="00D12800">
        <w:rPr>
          <w:noProof/>
        </w:rPr>
        <w:t>2</w:t>
      </w:r>
      <w:r>
        <w:fldChar w:fldCharType="end"/>
      </w:r>
      <w:r>
        <w:t>.</w:t>
      </w:r>
    </w:p>
    <w:p w14:paraId="4726EEB6" w14:textId="77777777" w:rsidR="00165069" w:rsidRDefault="00846D03" w:rsidP="00165069">
      <w:pPr>
        <w:pStyle w:val="FigureCentered"/>
      </w:pPr>
      <w:r>
        <w:rPr>
          <w:noProof/>
        </w:rPr>
        <w:drawing>
          <wp:inline distT="0" distB="0" distL="0" distR="0" wp14:anchorId="50BFFC95" wp14:editId="7049BE03">
            <wp:extent cx="5438775" cy="10096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38775" cy="1009650"/>
                    </a:xfrm>
                    <a:prstGeom prst="rect">
                      <a:avLst/>
                    </a:prstGeom>
                    <a:noFill/>
                    <a:ln>
                      <a:noFill/>
                    </a:ln>
                  </pic:spPr>
                </pic:pic>
              </a:graphicData>
            </a:graphic>
          </wp:inline>
        </w:drawing>
      </w:r>
    </w:p>
    <w:p w14:paraId="3BA0A2AF" w14:textId="01F1E047" w:rsidR="00165069" w:rsidRDefault="00165069" w:rsidP="00165069">
      <w:pPr>
        <w:pStyle w:val="Caption"/>
      </w:pPr>
      <w:bookmarkStart w:id="438" w:name="_Ref219522150"/>
      <w:r>
        <w:t xml:space="preserve">Figure </w:t>
      </w:r>
      <w:fldSimple w:instr=" STYLEREF 1 \s ">
        <w:r w:rsidR="00D12800">
          <w:rPr>
            <w:noProof/>
          </w:rPr>
          <w:t>8</w:t>
        </w:r>
      </w:fldSimple>
      <w:r w:rsidR="001C4598">
        <w:noBreakHyphen/>
      </w:r>
      <w:fldSimple w:instr=" SEQ Figure \* ARABIC \s 1 ">
        <w:r w:rsidR="00D12800">
          <w:rPr>
            <w:noProof/>
          </w:rPr>
          <w:t>2</w:t>
        </w:r>
      </w:fldSimple>
      <w:bookmarkEnd w:id="438"/>
      <w:r>
        <w:t xml:space="preserve">. Arrival Process State Defined in </w:t>
      </w:r>
      <w:proofErr w:type="spellStart"/>
      <w:r>
        <w:t>Simkit</w:t>
      </w:r>
      <w:proofErr w:type="spellEnd"/>
      <w:r>
        <w:t xml:space="preserve"> Component</w:t>
      </w:r>
    </w:p>
    <w:p w14:paraId="1C8DF7AE" w14:textId="77777777" w:rsidR="00165069" w:rsidRPr="00E7698C" w:rsidRDefault="00165069" w:rsidP="00165069">
      <w:pPr>
        <w:pStyle w:val="BodyText"/>
      </w:pPr>
      <w:r>
        <w:t xml:space="preserve">The </w:t>
      </w:r>
      <w:r w:rsidRPr="004807DE">
        <w:rPr>
          <w:rStyle w:val="Event"/>
        </w:rPr>
        <w:t>Run</w:t>
      </w:r>
      <w:r>
        <w:t xml:space="preserve"> Event is implemented as both </w:t>
      </w:r>
      <w:proofErr w:type="gramStart"/>
      <w:r w:rsidRPr="00E75E4D">
        <w:rPr>
          <w:rStyle w:val="CodeChar"/>
        </w:rPr>
        <w:t>reset(</w:t>
      </w:r>
      <w:proofErr w:type="gramEnd"/>
      <w:r w:rsidRPr="00E75E4D">
        <w:rPr>
          <w:rStyle w:val="CodeChar"/>
        </w:rPr>
        <w:t>)</w:t>
      </w:r>
      <w:r>
        <w:t xml:space="preserve"> and </w:t>
      </w:r>
      <w:proofErr w:type="spellStart"/>
      <w:r w:rsidRPr="00E75E4D">
        <w:rPr>
          <w:rStyle w:val="CodeChar"/>
        </w:rPr>
        <w:t>doRun</w:t>
      </w:r>
      <w:proofErr w:type="spellEnd"/>
      <w:r w:rsidRPr="00E75E4D">
        <w:rPr>
          <w:rStyle w:val="CodeChar"/>
        </w:rPr>
        <w:t>()</w:t>
      </w:r>
      <w:r>
        <w:t xml:space="preserve"> methods, while the </w:t>
      </w:r>
      <w:r w:rsidRPr="0066428C">
        <w:rPr>
          <w:rStyle w:val="Event"/>
        </w:rPr>
        <w:t>Arrival</w:t>
      </w:r>
      <w:r>
        <w:t xml:space="preserve"> Event is defined to be the method </w:t>
      </w:r>
      <w:proofErr w:type="spellStart"/>
      <w:r w:rsidRPr="0066428C">
        <w:rPr>
          <w:rStyle w:val="CodeChar"/>
        </w:rPr>
        <w:t>doArrival</w:t>
      </w:r>
      <w:proofErr w:type="spellEnd"/>
      <w:r w:rsidRPr="0066428C">
        <w:rPr>
          <w:rStyle w:val="CodeChar"/>
        </w:rPr>
        <w:t>()</w:t>
      </w:r>
      <w:r>
        <w:t xml:space="preserve">, as shown in </w:t>
      </w:r>
      <w:r>
        <w:fldChar w:fldCharType="begin"/>
      </w:r>
      <w:r>
        <w:instrText xml:space="preserve"> REF _Ref219522184 \h </w:instrText>
      </w:r>
      <w:r>
        <w:fldChar w:fldCharType="separate"/>
      </w:r>
      <w:r w:rsidR="00D12800">
        <w:t xml:space="preserve">Figure </w:t>
      </w:r>
      <w:r w:rsidR="00D12800">
        <w:rPr>
          <w:noProof/>
        </w:rPr>
        <w:t>8</w:t>
      </w:r>
      <w:r w:rsidR="00D12800">
        <w:noBreakHyphen/>
      </w:r>
      <w:r w:rsidR="00D12800">
        <w:rPr>
          <w:noProof/>
        </w:rPr>
        <w:t>3</w:t>
      </w:r>
      <w:r>
        <w:fldChar w:fldCharType="end"/>
      </w:r>
      <w:r>
        <w:t>.</w:t>
      </w:r>
    </w:p>
    <w:p w14:paraId="0D639B77" w14:textId="77777777" w:rsidR="00165069" w:rsidRDefault="00846D03" w:rsidP="00165069">
      <w:pPr>
        <w:pStyle w:val="FigureCentered"/>
      </w:pPr>
      <w:r>
        <w:rPr>
          <w:noProof/>
        </w:rPr>
        <w:drawing>
          <wp:inline distT="0" distB="0" distL="0" distR="0" wp14:anchorId="580B69C8" wp14:editId="48E5FEB0">
            <wp:extent cx="5486400" cy="20383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14:paraId="414FE21F" w14:textId="08988151" w:rsidR="00165069" w:rsidRDefault="00165069" w:rsidP="00165069">
      <w:pPr>
        <w:pStyle w:val="Caption"/>
      </w:pPr>
      <w:bookmarkStart w:id="439" w:name="_Ref219522184"/>
      <w:r>
        <w:t xml:space="preserve">Figure </w:t>
      </w:r>
      <w:fldSimple w:instr=" STYLEREF 1 \s ">
        <w:r w:rsidR="00D12800">
          <w:rPr>
            <w:noProof/>
          </w:rPr>
          <w:t>8</w:t>
        </w:r>
      </w:fldSimple>
      <w:r w:rsidR="001C4598">
        <w:noBreakHyphen/>
      </w:r>
      <w:fldSimple w:instr=" SEQ Figure \* ARABIC \s 1 ">
        <w:r w:rsidR="00D12800">
          <w:rPr>
            <w:noProof/>
          </w:rPr>
          <w:t>3</w:t>
        </w:r>
      </w:fldSimple>
      <w:bookmarkEnd w:id="439"/>
      <w:r>
        <w:t xml:space="preserve">. </w:t>
      </w:r>
      <w:proofErr w:type="spellStart"/>
      <w:r>
        <w:t>ArrivalProcess</w:t>
      </w:r>
      <w:proofErr w:type="spellEnd"/>
      <w:r>
        <w:t xml:space="preserve">: Defining Events in </w:t>
      </w:r>
      <w:proofErr w:type="spellStart"/>
      <w:r>
        <w:t>Simkit</w:t>
      </w:r>
      <w:proofErr w:type="spellEnd"/>
      <w:r>
        <w:t xml:space="preserve"> Component</w:t>
      </w:r>
    </w:p>
    <w:p w14:paraId="30A29A73" w14:textId="77777777" w:rsidR="00165069" w:rsidRPr="00FD3C8F" w:rsidRDefault="00165069" w:rsidP="00165069">
      <w:pPr>
        <w:pStyle w:val="BodyText"/>
      </w:pPr>
      <w:r>
        <w:lastRenderedPageBreak/>
        <w:t xml:space="preserve">The state transition for Run has one part in </w:t>
      </w:r>
      <w:proofErr w:type="gramStart"/>
      <w:r w:rsidRPr="00033EBC">
        <w:rPr>
          <w:rStyle w:val="CodeChar"/>
        </w:rPr>
        <w:t>reset(</w:t>
      </w:r>
      <w:proofErr w:type="gramEnd"/>
      <w:r w:rsidRPr="00033EBC">
        <w:rPr>
          <w:rStyle w:val="CodeChar"/>
        </w:rPr>
        <w:t>)</w:t>
      </w:r>
      <w:r>
        <w:t xml:space="preserve"> and another in </w:t>
      </w:r>
      <w:proofErr w:type="spellStart"/>
      <w:r w:rsidRPr="00033EBC">
        <w:rPr>
          <w:rStyle w:val="CodeChar"/>
        </w:rPr>
        <w:t>doRun</w:t>
      </w:r>
      <w:proofErr w:type="spellEnd"/>
      <w:r w:rsidRPr="00033EBC">
        <w:rPr>
          <w:rStyle w:val="CodeChar"/>
        </w:rPr>
        <w:t>()</w:t>
      </w:r>
      <w:r>
        <w:t xml:space="preserve">.  The initial value is assigned in </w:t>
      </w:r>
      <w:proofErr w:type="gramStart"/>
      <w:r w:rsidRPr="00033EBC">
        <w:rPr>
          <w:rStyle w:val="CodeChar"/>
        </w:rPr>
        <w:t>reset(</w:t>
      </w:r>
      <w:proofErr w:type="gramEnd"/>
      <w:r w:rsidRPr="00033EBC">
        <w:rPr>
          <w:rStyle w:val="CodeChar"/>
        </w:rPr>
        <w:t>)</w:t>
      </w:r>
      <w:r>
        <w:t xml:space="preserve"> and the corresponding property change is fired in </w:t>
      </w:r>
      <w:proofErr w:type="spellStart"/>
      <w:r w:rsidRPr="000B0385">
        <w:rPr>
          <w:rStyle w:val="CodeChar"/>
        </w:rPr>
        <w:t>doRun</w:t>
      </w:r>
      <w:proofErr w:type="spellEnd"/>
      <w:r w:rsidRPr="000B0385">
        <w:rPr>
          <w:rStyle w:val="CodeChar"/>
        </w:rPr>
        <w:t>()</w:t>
      </w:r>
      <w:r>
        <w:t xml:space="preserve">, as shown in </w:t>
      </w:r>
      <w:r>
        <w:fldChar w:fldCharType="begin"/>
      </w:r>
      <w:r>
        <w:instrText xml:space="preserve"> REF _Ref219522392 \h </w:instrText>
      </w:r>
      <w:r>
        <w:fldChar w:fldCharType="separate"/>
      </w:r>
      <w:r w:rsidR="00D12800">
        <w:t xml:space="preserve">Figure </w:t>
      </w:r>
      <w:r w:rsidR="00D12800">
        <w:rPr>
          <w:noProof/>
        </w:rPr>
        <w:t>8</w:t>
      </w:r>
      <w:r w:rsidR="00D12800">
        <w:noBreakHyphen/>
      </w:r>
      <w:r w:rsidR="00D12800">
        <w:rPr>
          <w:noProof/>
        </w:rPr>
        <w:t>4</w:t>
      </w:r>
      <w:r>
        <w:fldChar w:fldCharType="end"/>
      </w:r>
      <w:r>
        <w:t xml:space="preserve">.  The </w:t>
      </w:r>
      <w:proofErr w:type="spellStart"/>
      <w:proofErr w:type="gramStart"/>
      <w:r w:rsidRPr="000756A2">
        <w:rPr>
          <w:rStyle w:val="CodeChar"/>
        </w:rPr>
        <w:t>firePropertyChange</w:t>
      </w:r>
      <w:proofErr w:type="spellEnd"/>
      <w:r w:rsidRPr="000756A2">
        <w:rPr>
          <w:rStyle w:val="CodeChar"/>
        </w:rPr>
        <w:t>(</w:t>
      </w:r>
      <w:proofErr w:type="gramEnd"/>
      <w:r w:rsidRPr="000756A2">
        <w:rPr>
          <w:rStyle w:val="CodeChar"/>
        </w:rPr>
        <w:t>)</w:t>
      </w:r>
      <w:r>
        <w:t xml:space="preserve"> call in </w:t>
      </w:r>
      <w:proofErr w:type="spellStart"/>
      <w:r w:rsidRPr="000756A2">
        <w:rPr>
          <w:rStyle w:val="CodeChar"/>
        </w:rPr>
        <w:t>doRun</w:t>
      </w:r>
      <w:proofErr w:type="spellEnd"/>
      <w:r w:rsidRPr="000756A2">
        <w:rPr>
          <w:rStyle w:val="CodeChar"/>
        </w:rPr>
        <w:t>()</w:t>
      </w:r>
      <w:r>
        <w:t xml:space="preserve"> is the 2-argument type.  In contrast, the state transition for </w:t>
      </w:r>
      <w:r w:rsidRPr="00761259">
        <w:rPr>
          <w:rStyle w:val="Event"/>
        </w:rPr>
        <w:t>Arrival</w:t>
      </w:r>
      <w:r>
        <w:t xml:space="preserve"> is completely in the </w:t>
      </w:r>
      <w:proofErr w:type="spellStart"/>
      <w:proofErr w:type="gramStart"/>
      <w:r w:rsidRPr="00761259">
        <w:rPr>
          <w:rStyle w:val="CodeChar"/>
        </w:rPr>
        <w:t>doArrival</w:t>
      </w:r>
      <w:proofErr w:type="spellEnd"/>
      <w:r w:rsidRPr="00761259">
        <w:rPr>
          <w:rStyle w:val="CodeChar"/>
        </w:rPr>
        <w:t>(</w:t>
      </w:r>
      <w:proofErr w:type="gramEnd"/>
      <w:r w:rsidRPr="00761259">
        <w:rPr>
          <w:rStyle w:val="CodeChar"/>
        </w:rPr>
        <w:t>)</w:t>
      </w:r>
      <w:r>
        <w:t xml:space="preserve"> method and consists of three parts: saving the old value, making the state transition, and finally firing the property change with the old value and the new value, as seen in </w:t>
      </w:r>
      <w:r>
        <w:fldChar w:fldCharType="begin"/>
      </w:r>
      <w:r>
        <w:instrText xml:space="preserve"> REF _Ref219522392 \h </w:instrText>
      </w:r>
      <w:r>
        <w:fldChar w:fldCharType="separate"/>
      </w:r>
      <w:r w:rsidR="00D12800">
        <w:t xml:space="preserve">Figure </w:t>
      </w:r>
      <w:r w:rsidR="00D12800">
        <w:rPr>
          <w:noProof/>
        </w:rPr>
        <w:t>8</w:t>
      </w:r>
      <w:r w:rsidR="00D12800">
        <w:noBreakHyphen/>
      </w:r>
      <w:r w:rsidR="00D12800">
        <w:rPr>
          <w:noProof/>
        </w:rPr>
        <w:t>4</w:t>
      </w:r>
      <w:r>
        <w:fldChar w:fldCharType="end"/>
      </w:r>
      <w:r>
        <w:t>.</w:t>
      </w:r>
    </w:p>
    <w:p w14:paraId="690C09C9" w14:textId="77777777" w:rsidR="00165069" w:rsidRDefault="00846D03" w:rsidP="00165069">
      <w:pPr>
        <w:pStyle w:val="FigureCentered"/>
      </w:pPr>
      <w:r>
        <w:rPr>
          <w:noProof/>
        </w:rPr>
        <w:drawing>
          <wp:inline distT="0" distB="0" distL="0" distR="0" wp14:anchorId="3A688865" wp14:editId="57455817">
            <wp:extent cx="5486400" cy="20383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14:paraId="0DE06653" w14:textId="111FD58D" w:rsidR="00165069" w:rsidRDefault="00165069" w:rsidP="00165069">
      <w:pPr>
        <w:pStyle w:val="Caption"/>
      </w:pPr>
      <w:bookmarkStart w:id="440" w:name="_Ref219522392"/>
      <w:r>
        <w:t xml:space="preserve">Figure </w:t>
      </w:r>
      <w:fldSimple w:instr=" STYLEREF 1 \s ">
        <w:r w:rsidR="00D12800">
          <w:rPr>
            <w:noProof/>
          </w:rPr>
          <w:t>8</w:t>
        </w:r>
      </w:fldSimple>
      <w:r w:rsidR="001C4598">
        <w:noBreakHyphen/>
      </w:r>
      <w:fldSimple w:instr=" SEQ Figure \* ARABIC \s 1 ">
        <w:r w:rsidR="00D12800">
          <w:rPr>
            <w:noProof/>
          </w:rPr>
          <w:t>4</w:t>
        </w:r>
      </w:fldSimple>
      <w:bookmarkEnd w:id="440"/>
      <w:r>
        <w:t xml:space="preserve">. </w:t>
      </w:r>
      <w:proofErr w:type="spellStart"/>
      <w:r>
        <w:t>ArrivalProcess</w:t>
      </w:r>
      <w:proofErr w:type="spellEnd"/>
      <w:r>
        <w:t xml:space="preserve">: State transitions in </w:t>
      </w:r>
      <w:proofErr w:type="spellStart"/>
      <w:r>
        <w:t>Simkit</w:t>
      </w:r>
      <w:proofErr w:type="spellEnd"/>
      <w:r>
        <w:t xml:space="preserve"> Component</w:t>
      </w:r>
    </w:p>
    <w:p w14:paraId="74C22CC1" w14:textId="77777777" w:rsidR="00165069" w:rsidRPr="00E00995" w:rsidRDefault="00165069" w:rsidP="00165069">
      <w:pPr>
        <w:pStyle w:val="BodyText"/>
      </w:pPr>
      <w:r>
        <w:t xml:space="preserve">Scheduling edges are implemented by calls to </w:t>
      </w:r>
      <w:proofErr w:type="spellStart"/>
      <w:proofErr w:type="gramStart"/>
      <w:r w:rsidRPr="005967B4">
        <w:rPr>
          <w:rStyle w:val="CodeChar"/>
        </w:rPr>
        <w:t>waitDelay</w:t>
      </w:r>
      <w:proofErr w:type="spellEnd"/>
      <w:r w:rsidRPr="005967B4">
        <w:rPr>
          <w:rStyle w:val="CodeChar"/>
        </w:rPr>
        <w:t>(</w:t>
      </w:r>
      <w:proofErr w:type="gramEnd"/>
      <w:r w:rsidRPr="005967B4">
        <w:rPr>
          <w:rStyle w:val="CodeChar"/>
        </w:rPr>
        <w:t>)</w:t>
      </w:r>
      <w:r>
        <w:t xml:space="preserve">.  The arguments to the respective </w:t>
      </w:r>
      <w:proofErr w:type="spellStart"/>
      <w:proofErr w:type="gramStart"/>
      <w:r>
        <w:t>waitDelay</w:t>
      </w:r>
      <w:proofErr w:type="spellEnd"/>
      <w:r>
        <w:t>(</w:t>
      </w:r>
      <w:proofErr w:type="gramEnd"/>
      <w:r>
        <w:t xml:space="preserve">) calls for Run and Arrival events are shown in </w:t>
      </w:r>
      <w:r>
        <w:fldChar w:fldCharType="begin"/>
      </w:r>
      <w:r>
        <w:instrText xml:space="preserve"> REF _Ref219522911 \h </w:instrText>
      </w:r>
      <w:r>
        <w:fldChar w:fldCharType="separate"/>
      </w:r>
      <w:r w:rsidR="00D12800">
        <w:t xml:space="preserve">Figure </w:t>
      </w:r>
      <w:r w:rsidR="00D12800">
        <w:rPr>
          <w:noProof/>
        </w:rPr>
        <w:t>8</w:t>
      </w:r>
      <w:r w:rsidR="00D12800">
        <w:noBreakHyphen/>
      </w:r>
      <w:r w:rsidR="00D12800">
        <w:rPr>
          <w:noProof/>
        </w:rPr>
        <w:t>5</w:t>
      </w:r>
      <w:r>
        <w:fldChar w:fldCharType="end"/>
      </w:r>
      <w:r>
        <w:t>.</w:t>
      </w:r>
    </w:p>
    <w:p w14:paraId="583BE791" w14:textId="77777777" w:rsidR="00165069" w:rsidRDefault="00846D03" w:rsidP="00165069">
      <w:pPr>
        <w:pStyle w:val="FigureCentered"/>
      </w:pPr>
      <w:r>
        <w:rPr>
          <w:noProof/>
        </w:rPr>
        <w:drawing>
          <wp:inline distT="0" distB="0" distL="0" distR="0" wp14:anchorId="1A515C8C" wp14:editId="3E5839CE">
            <wp:extent cx="5486400" cy="2819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0D2F7E78" w14:textId="72C5EC93" w:rsidR="00165069" w:rsidRDefault="00165069" w:rsidP="00165069">
      <w:pPr>
        <w:pStyle w:val="Caption"/>
      </w:pPr>
      <w:bookmarkStart w:id="441" w:name="_Ref219522911"/>
      <w:r>
        <w:t xml:space="preserve">Figure </w:t>
      </w:r>
      <w:fldSimple w:instr=" STYLEREF 1 \s ">
        <w:r w:rsidR="00D12800">
          <w:rPr>
            <w:noProof/>
          </w:rPr>
          <w:t>8</w:t>
        </w:r>
      </w:fldSimple>
      <w:r w:rsidR="001C4598">
        <w:noBreakHyphen/>
      </w:r>
      <w:fldSimple w:instr=" SEQ Figure \* ARABIC \s 1 ">
        <w:r w:rsidR="00D12800">
          <w:rPr>
            <w:noProof/>
          </w:rPr>
          <w:t>5</w:t>
        </w:r>
      </w:fldSimple>
      <w:bookmarkEnd w:id="441"/>
      <w:r>
        <w:t xml:space="preserve">. </w:t>
      </w:r>
      <w:proofErr w:type="spellStart"/>
      <w:r>
        <w:t>ArrivalProcess</w:t>
      </w:r>
      <w:proofErr w:type="spellEnd"/>
      <w:r>
        <w:t xml:space="preserve">: Scheduling Edges and Delays in </w:t>
      </w:r>
      <w:proofErr w:type="spellStart"/>
      <w:r>
        <w:t>Simkit</w:t>
      </w:r>
      <w:proofErr w:type="spellEnd"/>
      <w:r>
        <w:t xml:space="preserve"> Component</w:t>
      </w:r>
    </w:p>
    <w:p w14:paraId="72137E6F" w14:textId="77777777" w:rsidR="00165069" w:rsidRDefault="00165069" w:rsidP="00165069">
      <w:pPr>
        <w:pStyle w:val="BodyText"/>
      </w:pPr>
      <w:r>
        <w:t xml:space="preserve">Note that the Event nodes each scheduling edge points to corresponds to a String of the same name that is the first argument of the corresponding </w:t>
      </w:r>
      <w:proofErr w:type="spellStart"/>
      <w:proofErr w:type="gramStart"/>
      <w:r w:rsidRPr="00A7018D">
        <w:rPr>
          <w:rStyle w:val="CodeChar"/>
        </w:rPr>
        <w:t>waitDelay</w:t>
      </w:r>
      <w:proofErr w:type="spellEnd"/>
      <w:r w:rsidRPr="00A7018D">
        <w:rPr>
          <w:rStyle w:val="CodeChar"/>
        </w:rPr>
        <w:t>(</w:t>
      </w:r>
      <w:proofErr w:type="gramEnd"/>
      <w:r w:rsidRPr="00A7018D">
        <w:rPr>
          <w:rStyle w:val="CodeChar"/>
        </w:rPr>
        <w:t>)</w:t>
      </w:r>
      <w:r>
        <w:t xml:space="preserve"> call.  Also, the delays on each scheduling edge correspond to a reference to </w:t>
      </w:r>
      <w:proofErr w:type="spellStart"/>
      <w:r w:rsidRPr="00A7018D">
        <w:rPr>
          <w:rStyle w:val="CodeChar"/>
        </w:rPr>
        <w:t>interarrivalTime</w:t>
      </w:r>
      <w:proofErr w:type="spellEnd"/>
      <w:r>
        <w:t xml:space="preserve">, the </w:t>
      </w:r>
      <w:proofErr w:type="spellStart"/>
      <w:r w:rsidRPr="00A7018D">
        <w:rPr>
          <w:rStyle w:val="CodeChar"/>
        </w:rPr>
        <w:t>RandomVariate</w:t>
      </w:r>
      <w:proofErr w:type="spellEnd"/>
      <w:r>
        <w:t xml:space="preserve"> that implements the parameter</w:t>
      </w:r>
      <w:r w:rsidRPr="00367EE6">
        <w:rPr>
          <w:position w:val="-10"/>
        </w:rPr>
        <w:object w:dxaOrig="460" w:dyaOrig="340" w14:anchorId="59AE7099">
          <v:shape id="_x0000_i1096" type="#_x0000_t75" style="width:23.35pt;height:17.35pt" o:ole="">
            <v:imagedata r:id="rId207" o:title=""/>
          </v:shape>
          <o:OLEObject Type="Embed" ProgID="Equation.3" ShapeID="_x0000_i1096" DrawAspect="Content" ObjectID="_1552282048" r:id="rId208"/>
        </w:object>
      </w:r>
      <w:r>
        <w:t>.</w:t>
      </w:r>
    </w:p>
    <w:p w14:paraId="70E6550B" w14:textId="2E759234" w:rsidR="00165069" w:rsidRDefault="00165069" w:rsidP="00165069">
      <w:pPr>
        <w:pStyle w:val="BodyText"/>
      </w:pPr>
      <w:r>
        <w:lastRenderedPageBreak/>
        <w:t xml:space="preserve">Putting it all together, the complete code for the </w:t>
      </w:r>
      <w:proofErr w:type="spellStart"/>
      <w:r>
        <w:t>Simkit</w:t>
      </w:r>
      <w:proofErr w:type="spellEnd"/>
      <w:r>
        <w:t xml:space="preserve"> class is shown in </w:t>
      </w:r>
      <w:r>
        <w:fldChar w:fldCharType="begin"/>
      </w:r>
      <w:r>
        <w:instrText xml:space="preserve"> REF _Ref219524501 \h </w:instrText>
      </w:r>
      <w:r>
        <w:fldChar w:fldCharType="separate"/>
      </w:r>
      <w:r w:rsidR="00D12800">
        <w:t xml:space="preserve">Figure </w:t>
      </w:r>
      <w:r w:rsidR="00D12800">
        <w:rPr>
          <w:noProof/>
        </w:rPr>
        <w:t>8</w:t>
      </w:r>
      <w:r w:rsidR="00D12800">
        <w:noBreakHyphen/>
      </w:r>
      <w:r w:rsidR="00D12800">
        <w:rPr>
          <w:noProof/>
        </w:rPr>
        <w:t>6</w:t>
      </w:r>
      <w:r>
        <w:fldChar w:fldCharType="end"/>
      </w:r>
      <w:r>
        <w:t>.  Note that the class has been defined to be in a package called “</w:t>
      </w:r>
      <w:proofErr w:type="spellStart"/>
      <w:proofErr w:type="gramStart"/>
      <w:r w:rsidR="00DE4C3A">
        <w:rPr>
          <w:rStyle w:val="CodeChar"/>
        </w:rPr>
        <w:t>simkit.examples</w:t>
      </w:r>
      <w:proofErr w:type="spellEnd"/>
      <w:proofErr w:type="gramEnd"/>
      <w:r>
        <w:t>” and that the relevant import calls have been added.  It is also important to understand that the comments have been omitted from the code here.</w:t>
      </w:r>
      <w:r w:rsidR="00E9698A">
        <w:t xml:space="preserve"> Note also that the zero-argument constructor is also present. This convention turns out to be useful when </w:t>
      </w:r>
      <w:proofErr w:type="spellStart"/>
      <w:r w:rsidR="00E9698A">
        <w:t>Simkit</w:t>
      </w:r>
      <w:proofErr w:type="spellEnd"/>
      <w:r w:rsidR="00E9698A">
        <w:t xml:space="preserve"> components are instantiated from external data sources, such as a database or XML file.</w:t>
      </w:r>
    </w:p>
    <w:p w14:paraId="4F59766A" w14:textId="77777777" w:rsidR="00165069" w:rsidRDefault="00165069" w:rsidP="00165069">
      <w:pPr>
        <w:pStyle w:val="Verbatim"/>
      </w:pPr>
      <w:r>
        <w:t xml:space="preserve">package </w:t>
      </w:r>
      <w:proofErr w:type="spellStart"/>
      <w:proofErr w:type="gramStart"/>
      <w:r>
        <w:t>simkit.examples</w:t>
      </w:r>
      <w:proofErr w:type="spellEnd"/>
      <w:proofErr w:type="gramEnd"/>
      <w:r>
        <w:t>;</w:t>
      </w:r>
    </w:p>
    <w:p w14:paraId="36209E3E" w14:textId="77777777" w:rsidR="00165069" w:rsidRDefault="00165069" w:rsidP="00165069">
      <w:pPr>
        <w:pStyle w:val="Verbatim"/>
      </w:pPr>
    </w:p>
    <w:p w14:paraId="1C639348" w14:textId="77777777" w:rsidR="00165069" w:rsidRDefault="00165069" w:rsidP="00165069">
      <w:pPr>
        <w:pStyle w:val="Verbatim"/>
      </w:pPr>
      <w:r>
        <w:t xml:space="preserve">import </w:t>
      </w:r>
      <w:proofErr w:type="spellStart"/>
      <w:proofErr w:type="gramStart"/>
      <w:r>
        <w:t>simkit.SimEntityBase</w:t>
      </w:r>
      <w:proofErr w:type="spellEnd"/>
      <w:proofErr w:type="gramEnd"/>
      <w:r>
        <w:t>;</w:t>
      </w:r>
    </w:p>
    <w:p w14:paraId="3315F411" w14:textId="77777777" w:rsidR="00165069" w:rsidRDefault="00165069" w:rsidP="00165069">
      <w:pPr>
        <w:pStyle w:val="Verbatim"/>
      </w:pPr>
      <w:r>
        <w:t xml:space="preserve">import </w:t>
      </w:r>
      <w:proofErr w:type="spellStart"/>
      <w:proofErr w:type="gramStart"/>
      <w:r>
        <w:t>simkit.random</w:t>
      </w:r>
      <w:proofErr w:type="gramEnd"/>
      <w:r>
        <w:t>.RandomVariate</w:t>
      </w:r>
      <w:proofErr w:type="spellEnd"/>
      <w:r>
        <w:t>;</w:t>
      </w:r>
    </w:p>
    <w:p w14:paraId="6C4111E1" w14:textId="77777777" w:rsidR="00165069" w:rsidRDefault="00165069" w:rsidP="00165069">
      <w:pPr>
        <w:pStyle w:val="Verbatim"/>
      </w:pPr>
    </w:p>
    <w:p w14:paraId="1757DF8C" w14:textId="77777777" w:rsidR="00165069" w:rsidRDefault="00165069" w:rsidP="00165069">
      <w:pPr>
        <w:pStyle w:val="Verbatim"/>
      </w:pPr>
      <w:r>
        <w:t xml:space="preserve">public class </w:t>
      </w:r>
      <w:proofErr w:type="spellStart"/>
      <w:r>
        <w:t>ArrivalProcess</w:t>
      </w:r>
      <w:proofErr w:type="spellEnd"/>
      <w:r>
        <w:t xml:space="preserve"> extends </w:t>
      </w:r>
      <w:proofErr w:type="spellStart"/>
      <w:r>
        <w:t>SimEntityBase</w:t>
      </w:r>
      <w:proofErr w:type="spellEnd"/>
      <w:r>
        <w:t xml:space="preserve"> {</w:t>
      </w:r>
    </w:p>
    <w:p w14:paraId="2127CC9C" w14:textId="77777777" w:rsidR="00165069" w:rsidRDefault="00165069" w:rsidP="00165069">
      <w:pPr>
        <w:pStyle w:val="Verbatim"/>
      </w:pPr>
      <w:r>
        <w:t xml:space="preserve">    </w:t>
      </w:r>
    </w:p>
    <w:p w14:paraId="0EE152D8" w14:textId="77777777" w:rsidR="00165069" w:rsidRDefault="00165069" w:rsidP="00165069">
      <w:pPr>
        <w:pStyle w:val="Verbatim"/>
      </w:pPr>
      <w:r>
        <w:t xml:space="preserve">    private </w:t>
      </w:r>
      <w:proofErr w:type="spellStart"/>
      <w:r>
        <w:t>RandomVariate</w:t>
      </w:r>
      <w:proofErr w:type="spellEnd"/>
      <w:r>
        <w:t xml:space="preserve"> </w:t>
      </w:r>
      <w:proofErr w:type="spellStart"/>
      <w:r>
        <w:t>interarrivalTime</w:t>
      </w:r>
      <w:proofErr w:type="spellEnd"/>
      <w:r>
        <w:t>;</w:t>
      </w:r>
    </w:p>
    <w:p w14:paraId="7533D799" w14:textId="77777777" w:rsidR="00165069" w:rsidRDefault="00165069" w:rsidP="00165069">
      <w:pPr>
        <w:pStyle w:val="Verbatim"/>
      </w:pPr>
    </w:p>
    <w:p w14:paraId="60E2EC16" w14:textId="77777777" w:rsidR="00165069" w:rsidRDefault="00165069" w:rsidP="00165069">
      <w:pPr>
        <w:pStyle w:val="Verbatim"/>
      </w:pPr>
      <w:r>
        <w:t xml:space="preserve">    protected </w:t>
      </w:r>
      <w:proofErr w:type="spellStart"/>
      <w:r>
        <w:t>int</w:t>
      </w:r>
      <w:proofErr w:type="spellEnd"/>
      <w:r>
        <w:t xml:space="preserve"> </w:t>
      </w:r>
      <w:proofErr w:type="spellStart"/>
      <w:r>
        <w:t>numberArrivals</w:t>
      </w:r>
      <w:proofErr w:type="spellEnd"/>
      <w:r>
        <w:t>;</w:t>
      </w:r>
    </w:p>
    <w:p w14:paraId="7C87EA38" w14:textId="77777777" w:rsidR="00165069" w:rsidRDefault="00165069" w:rsidP="00165069">
      <w:pPr>
        <w:pStyle w:val="Verbatim"/>
      </w:pPr>
    </w:p>
    <w:p w14:paraId="05316B92" w14:textId="77777777" w:rsidR="00165069" w:rsidRDefault="00165069" w:rsidP="00165069">
      <w:pPr>
        <w:pStyle w:val="Verbatim"/>
      </w:pPr>
      <w:r>
        <w:t xml:space="preserve">    public </w:t>
      </w:r>
      <w:proofErr w:type="spellStart"/>
      <w:proofErr w:type="gramStart"/>
      <w:r>
        <w:t>ArrivalProcess</w:t>
      </w:r>
      <w:proofErr w:type="spellEnd"/>
      <w:r>
        <w:t>(</w:t>
      </w:r>
      <w:proofErr w:type="spellStart"/>
      <w:proofErr w:type="gramEnd"/>
      <w:r>
        <w:t>RandomVariate</w:t>
      </w:r>
      <w:proofErr w:type="spellEnd"/>
      <w:r>
        <w:t xml:space="preserve"> </w:t>
      </w:r>
      <w:proofErr w:type="spellStart"/>
      <w:r>
        <w:t>rv</w:t>
      </w:r>
      <w:proofErr w:type="spellEnd"/>
      <w:r>
        <w:t>) {</w:t>
      </w:r>
    </w:p>
    <w:p w14:paraId="53F87204" w14:textId="77777777" w:rsidR="00165069" w:rsidRDefault="00165069" w:rsidP="00165069">
      <w:pPr>
        <w:pStyle w:val="Verbatim"/>
      </w:pPr>
      <w:r>
        <w:t xml:space="preserve">        </w:t>
      </w:r>
      <w:proofErr w:type="spellStart"/>
      <w:proofErr w:type="gramStart"/>
      <w:r>
        <w:t>this.setInterarrivalTime</w:t>
      </w:r>
      <w:proofErr w:type="spellEnd"/>
      <w:proofErr w:type="gramEnd"/>
      <w:r>
        <w:t>(</w:t>
      </w:r>
      <w:proofErr w:type="spellStart"/>
      <w:r>
        <w:t>rv</w:t>
      </w:r>
      <w:proofErr w:type="spellEnd"/>
      <w:r>
        <w:t>);</w:t>
      </w:r>
    </w:p>
    <w:p w14:paraId="7D3AE335" w14:textId="77777777" w:rsidR="00165069" w:rsidRDefault="00165069" w:rsidP="00165069">
      <w:pPr>
        <w:pStyle w:val="Verbatim"/>
      </w:pPr>
      <w:r>
        <w:t xml:space="preserve">    }</w:t>
      </w:r>
    </w:p>
    <w:p w14:paraId="572B6DB3" w14:textId="77777777" w:rsidR="00165069" w:rsidRDefault="00165069" w:rsidP="00165069">
      <w:pPr>
        <w:pStyle w:val="Verbatim"/>
      </w:pPr>
      <w:r>
        <w:t xml:space="preserve">    </w:t>
      </w:r>
    </w:p>
    <w:p w14:paraId="704DB655" w14:textId="17673997" w:rsidR="00D12800" w:rsidRDefault="00D12800" w:rsidP="00165069">
      <w:pPr>
        <w:pStyle w:val="Verbatim"/>
      </w:pPr>
      <w:r>
        <w:t xml:space="preserve">    public </w:t>
      </w:r>
      <w:proofErr w:type="spellStart"/>
      <w:proofErr w:type="gramStart"/>
      <w:r>
        <w:t>ArrivalProcess</w:t>
      </w:r>
      <w:proofErr w:type="spellEnd"/>
      <w:r>
        <w:t>(</w:t>
      </w:r>
      <w:proofErr w:type="gramEnd"/>
      <w:r>
        <w:t>) { }</w:t>
      </w:r>
    </w:p>
    <w:p w14:paraId="7058BD68" w14:textId="77777777" w:rsidR="00D12800" w:rsidRDefault="00D12800" w:rsidP="00165069">
      <w:pPr>
        <w:pStyle w:val="Verbatim"/>
      </w:pPr>
    </w:p>
    <w:p w14:paraId="381C5933" w14:textId="77777777" w:rsidR="00165069" w:rsidRDefault="00165069" w:rsidP="00165069">
      <w:pPr>
        <w:pStyle w:val="Verbatim"/>
      </w:pPr>
      <w:r>
        <w:t xml:space="preserve">    public void </w:t>
      </w:r>
      <w:proofErr w:type="gramStart"/>
      <w:r>
        <w:t>reset(</w:t>
      </w:r>
      <w:proofErr w:type="gramEnd"/>
      <w:r>
        <w:t>) {</w:t>
      </w:r>
    </w:p>
    <w:p w14:paraId="3296C5F5" w14:textId="77777777" w:rsidR="00165069" w:rsidRDefault="00165069" w:rsidP="00165069">
      <w:pPr>
        <w:pStyle w:val="Verbatim"/>
      </w:pPr>
      <w:r>
        <w:t xml:space="preserve">        </w:t>
      </w:r>
      <w:proofErr w:type="spellStart"/>
      <w:proofErr w:type="gramStart"/>
      <w:r>
        <w:t>super.reset</w:t>
      </w:r>
      <w:proofErr w:type="spellEnd"/>
      <w:proofErr w:type="gramEnd"/>
      <w:r>
        <w:t>();</w:t>
      </w:r>
    </w:p>
    <w:p w14:paraId="5D3505F8" w14:textId="77777777" w:rsidR="00165069" w:rsidRDefault="00165069" w:rsidP="00165069">
      <w:pPr>
        <w:pStyle w:val="Verbatim"/>
      </w:pPr>
      <w:r>
        <w:t xml:space="preserve">        </w:t>
      </w:r>
      <w:proofErr w:type="spellStart"/>
      <w:r>
        <w:t>numberArrivals</w:t>
      </w:r>
      <w:proofErr w:type="spellEnd"/>
      <w:r>
        <w:t xml:space="preserve"> = 0;</w:t>
      </w:r>
    </w:p>
    <w:p w14:paraId="5632DD40" w14:textId="77777777" w:rsidR="00165069" w:rsidRDefault="00165069" w:rsidP="00165069">
      <w:pPr>
        <w:pStyle w:val="Verbatim"/>
      </w:pPr>
      <w:r>
        <w:t xml:space="preserve">    }</w:t>
      </w:r>
    </w:p>
    <w:p w14:paraId="785EB823" w14:textId="77777777" w:rsidR="00165069" w:rsidRDefault="00165069" w:rsidP="00165069">
      <w:pPr>
        <w:pStyle w:val="Verbatim"/>
      </w:pPr>
    </w:p>
    <w:p w14:paraId="64CB1963" w14:textId="77777777" w:rsidR="00165069" w:rsidRDefault="00165069" w:rsidP="00165069">
      <w:pPr>
        <w:pStyle w:val="Verbatim"/>
      </w:pPr>
      <w:r>
        <w:t xml:space="preserve">    public void </w:t>
      </w:r>
      <w:proofErr w:type="spellStart"/>
      <w:proofErr w:type="gramStart"/>
      <w:r>
        <w:t>doRun</w:t>
      </w:r>
      <w:proofErr w:type="spellEnd"/>
      <w:r>
        <w:t>(</w:t>
      </w:r>
      <w:proofErr w:type="gramEnd"/>
      <w:r>
        <w:t>) {</w:t>
      </w:r>
    </w:p>
    <w:p w14:paraId="5E99E2C6" w14:textId="77777777" w:rsidR="00165069" w:rsidRDefault="00165069" w:rsidP="00165069">
      <w:pPr>
        <w:pStyle w:val="Verbatim"/>
      </w:pPr>
      <w:r>
        <w:t xml:space="preserve">        </w:t>
      </w:r>
      <w:proofErr w:type="spellStart"/>
      <w:proofErr w:type="gramStart"/>
      <w:r>
        <w:t>firePropertyChange</w:t>
      </w:r>
      <w:proofErr w:type="spellEnd"/>
      <w:r>
        <w:t>(</w:t>
      </w:r>
      <w:proofErr w:type="gramEnd"/>
      <w:r>
        <w:t>"</w:t>
      </w:r>
      <w:proofErr w:type="spellStart"/>
      <w:r>
        <w:t>numberArrivals</w:t>
      </w:r>
      <w:proofErr w:type="spellEnd"/>
      <w:r>
        <w:t xml:space="preserve">", </w:t>
      </w:r>
      <w:proofErr w:type="spellStart"/>
      <w:r>
        <w:t>getNumberArrivals</w:t>
      </w:r>
      <w:proofErr w:type="spellEnd"/>
      <w:r>
        <w:t>());</w:t>
      </w:r>
    </w:p>
    <w:p w14:paraId="509DB0C7" w14:textId="77777777" w:rsidR="00165069" w:rsidRDefault="00165069" w:rsidP="00165069">
      <w:pPr>
        <w:pStyle w:val="Verbatim"/>
      </w:pPr>
    </w:p>
    <w:p w14:paraId="4C939CE1" w14:textId="77777777" w:rsidR="00165069" w:rsidRDefault="00165069" w:rsidP="00165069">
      <w:pPr>
        <w:pStyle w:val="Verbatim"/>
      </w:pPr>
      <w:r>
        <w:t xml:space="preserve">        </w:t>
      </w:r>
      <w:proofErr w:type="spellStart"/>
      <w:proofErr w:type="gramStart"/>
      <w:r>
        <w:t>waitDelay</w:t>
      </w:r>
      <w:proofErr w:type="spellEnd"/>
      <w:r>
        <w:t>(</w:t>
      </w:r>
      <w:proofErr w:type="gramEnd"/>
      <w:r>
        <w:t xml:space="preserve">"Arrival", </w:t>
      </w:r>
      <w:proofErr w:type="spellStart"/>
      <w:r>
        <w:t>interarrivalTime</w:t>
      </w:r>
      <w:proofErr w:type="spellEnd"/>
      <w:r>
        <w:t>);</w:t>
      </w:r>
    </w:p>
    <w:p w14:paraId="55F654BB" w14:textId="77777777" w:rsidR="00165069" w:rsidRDefault="00165069" w:rsidP="00165069">
      <w:pPr>
        <w:pStyle w:val="Verbatim"/>
      </w:pPr>
      <w:r>
        <w:t xml:space="preserve">    }</w:t>
      </w:r>
    </w:p>
    <w:p w14:paraId="661D6079" w14:textId="77777777" w:rsidR="00165069" w:rsidRDefault="00165069" w:rsidP="00165069">
      <w:pPr>
        <w:pStyle w:val="Verbatim"/>
      </w:pPr>
      <w:r>
        <w:t xml:space="preserve">    </w:t>
      </w:r>
    </w:p>
    <w:p w14:paraId="100AFA4C" w14:textId="77777777" w:rsidR="00165069" w:rsidRDefault="00165069" w:rsidP="00165069">
      <w:pPr>
        <w:pStyle w:val="Verbatim"/>
      </w:pPr>
      <w:r>
        <w:t xml:space="preserve">    public void </w:t>
      </w:r>
      <w:proofErr w:type="spellStart"/>
      <w:proofErr w:type="gramStart"/>
      <w:r>
        <w:t>doArrival</w:t>
      </w:r>
      <w:proofErr w:type="spellEnd"/>
      <w:r>
        <w:t>(</w:t>
      </w:r>
      <w:proofErr w:type="gramEnd"/>
      <w:r>
        <w:t>) {</w:t>
      </w:r>
    </w:p>
    <w:p w14:paraId="1030DE26" w14:textId="77777777" w:rsidR="00165069" w:rsidRDefault="00165069" w:rsidP="00165069">
      <w:pPr>
        <w:pStyle w:val="Verbatim"/>
      </w:pPr>
      <w:r>
        <w:t xml:space="preserve">        </w:t>
      </w:r>
      <w:proofErr w:type="spellStart"/>
      <w:r>
        <w:t>int</w:t>
      </w:r>
      <w:proofErr w:type="spellEnd"/>
      <w:r>
        <w:t xml:space="preserve"> </w:t>
      </w:r>
      <w:proofErr w:type="spellStart"/>
      <w:r>
        <w:t>oldNumberArrivals</w:t>
      </w:r>
      <w:proofErr w:type="spellEnd"/>
      <w:r>
        <w:t xml:space="preserve"> = </w:t>
      </w:r>
      <w:proofErr w:type="spellStart"/>
      <w:proofErr w:type="gramStart"/>
      <w:r>
        <w:t>getNumberArrivals</w:t>
      </w:r>
      <w:proofErr w:type="spellEnd"/>
      <w:r>
        <w:t>(</w:t>
      </w:r>
      <w:proofErr w:type="gramEnd"/>
      <w:r>
        <w:t>);</w:t>
      </w:r>
    </w:p>
    <w:p w14:paraId="3DC7158C" w14:textId="77777777" w:rsidR="00165069" w:rsidRDefault="00165069" w:rsidP="00165069">
      <w:pPr>
        <w:pStyle w:val="Verbatim"/>
      </w:pPr>
      <w:r>
        <w:t xml:space="preserve">        </w:t>
      </w:r>
      <w:proofErr w:type="spellStart"/>
      <w:r>
        <w:t>numberArrivals</w:t>
      </w:r>
      <w:proofErr w:type="spellEnd"/>
      <w:r>
        <w:t xml:space="preserve"> = </w:t>
      </w:r>
      <w:proofErr w:type="spellStart"/>
      <w:r>
        <w:t>numberArrivals</w:t>
      </w:r>
      <w:proofErr w:type="spellEnd"/>
      <w:r>
        <w:t xml:space="preserve"> + 1;</w:t>
      </w:r>
    </w:p>
    <w:p w14:paraId="1992691D" w14:textId="77777777" w:rsidR="00165069" w:rsidRDefault="00165069" w:rsidP="00165069">
      <w:pPr>
        <w:pStyle w:val="Verbatim"/>
      </w:pPr>
      <w:r>
        <w:t xml:space="preserve">        </w:t>
      </w:r>
      <w:proofErr w:type="spellStart"/>
      <w:proofErr w:type="gramStart"/>
      <w:r>
        <w:t>firePropertyChange</w:t>
      </w:r>
      <w:proofErr w:type="spellEnd"/>
      <w:r>
        <w:t>(</w:t>
      </w:r>
      <w:proofErr w:type="gramEnd"/>
      <w:r>
        <w:t>"</w:t>
      </w:r>
      <w:proofErr w:type="spellStart"/>
      <w:r>
        <w:t>numberArrivals</w:t>
      </w:r>
      <w:proofErr w:type="spellEnd"/>
      <w:r>
        <w:t xml:space="preserve">", </w:t>
      </w:r>
      <w:proofErr w:type="spellStart"/>
      <w:r>
        <w:t>oldNumberArrivals</w:t>
      </w:r>
      <w:proofErr w:type="spellEnd"/>
      <w:r>
        <w:t xml:space="preserve">, </w:t>
      </w:r>
    </w:p>
    <w:p w14:paraId="20D73B6E" w14:textId="77777777" w:rsidR="00165069" w:rsidRDefault="00165069" w:rsidP="00165069">
      <w:pPr>
        <w:pStyle w:val="Verbatim"/>
      </w:pPr>
      <w:r>
        <w:tab/>
      </w:r>
      <w:r>
        <w:tab/>
      </w:r>
      <w:proofErr w:type="spellStart"/>
      <w:proofErr w:type="gramStart"/>
      <w:r>
        <w:t>getNumberArrivals</w:t>
      </w:r>
      <w:proofErr w:type="spellEnd"/>
      <w:r>
        <w:t>(</w:t>
      </w:r>
      <w:proofErr w:type="gramEnd"/>
      <w:r>
        <w:t>));</w:t>
      </w:r>
    </w:p>
    <w:p w14:paraId="7C0F9FC8" w14:textId="77777777" w:rsidR="00165069" w:rsidRDefault="00165069" w:rsidP="00165069">
      <w:pPr>
        <w:pStyle w:val="Verbatim"/>
      </w:pPr>
    </w:p>
    <w:p w14:paraId="7E71BE07" w14:textId="77777777" w:rsidR="00165069" w:rsidRDefault="00165069" w:rsidP="00165069">
      <w:pPr>
        <w:pStyle w:val="Verbatim"/>
      </w:pPr>
      <w:r>
        <w:t xml:space="preserve">        </w:t>
      </w:r>
      <w:proofErr w:type="spellStart"/>
      <w:proofErr w:type="gramStart"/>
      <w:r>
        <w:t>waitDelay</w:t>
      </w:r>
      <w:proofErr w:type="spellEnd"/>
      <w:r>
        <w:t>(</w:t>
      </w:r>
      <w:proofErr w:type="gramEnd"/>
      <w:r>
        <w:t xml:space="preserve">"Arrival", </w:t>
      </w:r>
      <w:proofErr w:type="spellStart"/>
      <w:r>
        <w:t>interarrivalTime</w:t>
      </w:r>
      <w:proofErr w:type="spellEnd"/>
      <w:r>
        <w:t>);</w:t>
      </w:r>
    </w:p>
    <w:p w14:paraId="6C9414D7" w14:textId="77777777" w:rsidR="00165069" w:rsidRDefault="00165069" w:rsidP="00165069">
      <w:pPr>
        <w:pStyle w:val="Verbatim"/>
      </w:pPr>
      <w:r>
        <w:t xml:space="preserve">    }</w:t>
      </w:r>
    </w:p>
    <w:p w14:paraId="07F07784" w14:textId="77777777" w:rsidR="00165069" w:rsidRDefault="00165069" w:rsidP="00165069">
      <w:pPr>
        <w:pStyle w:val="Verbatim"/>
      </w:pPr>
      <w:r>
        <w:t xml:space="preserve">     </w:t>
      </w:r>
    </w:p>
    <w:p w14:paraId="2F25BCB9" w14:textId="77777777" w:rsidR="00165069" w:rsidRDefault="00165069" w:rsidP="00165069">
      <w:pPr>
        <w:pStyle w:val="Verbatim"/>
      </w:pPr>
      <w:r>
        <w:t xml:space="preserve">    public void </w:t>
      </w:r>
      <w:proofErr w:type="spellStart"/>
      <w:proofErr w:type="gramStart"/>
      <w:r>
        <w:t>setInterarrivalTime</w:t>
      </w:r>
      <w:proofErr w:type="spellEnd"/>
      <w:r>
        <w:t>(</w:t>
      </w:r>
      <w:proofErr w:type="spellStart"/>
      <w:proofErr w:type="gramEnd"/>
      <w:r>
        <w:t>RandomVariate</w:t>
      </w:r>
      <w:proofErr w:type="spellEnd"/>
      <w:r>
        <w:t xml:space="preserve"> </w:t>
      </w:r>
      <w:proofErr w:type="spellStart"/>
      <w:r>
        <w:t>interarrivalTime</w:t>
      </w:r>
      <w:proofErr w:type="spellEnd"/>
      <w:r>
        <w:t xml:space="preserve">) { </w:t>
      </w:r>
    </w:p>
    <w:p w14:paraId="55C5E0C5" w14:textId="77777777" w:rsidR="00165069" w:rsidRDefault="00165069" w:rsidP="00165069">
      <w:pPr>
        <w:pStyle w:val="Verbatim"/>
      </w:pPr>
      <w:r>
        <w:t xml:space="preserve">        </w:t>
      </w:r>
      <w:proofErr w:type="spellStart"/>
      <w:proofErr w:type="gramStart"/>
      <w:r>
        <w:t>this.interarrivalTime</w:t>
      </w:r>
      <w:proofErr w:type="spellEnd"/>
      <w:proofErr w:type="gramEnd"/>
      <w:r>
        <w:t xml:space="preserve"> = </w:t>
      </w:r>
      <w:proofErr w:type="spellStart"/>
      <w:r>
        <w:t>interarrivalTime</w:t>
      </w:r>
      <w:proofErr w:type="spellEnd"/>
      <w:r>
        <w:t xml:space="preserve">; </w:t>
      </w:r>
    </w:p>
    <w:p w14:paraId="234CBE0F" w14:textId="77777777" w:rsidR="00165069" w:rsidRDefault="00165069" w:rsidP="00165069">
      <w:pPr>
        <w:pStyle w:val="Verbatim"/>
      </w:pPr>
      <w:r>
        <w:t xml:space="preserve">    }</w:t>
      </w:r>
    </w:p>
    <w:p w14:paraId="52240CC8" w14:textId="77777777" w:rsidR="00165069" w:rsidRDefault="00165069" w:rsidP="00165069">
      <w:pPr>
        <w:pStyle w:val="Verbatim"/>
      </w:pPr>
      <w:r>
        <w:t xml:space="preserve">    </w:t>
      </w:r>
    </w:p>
    <w:p w14:paraId="4C0B2B7F" w14:textId="77777777" w:rsidR="00165069" w:rsidRDefault="00165069" w:rsidP="00165069">
      <w:pPr>
        <w:pStyle w:val="Verbatim"/>
      </w:pPr>
      <w:r>
        <w:t xml:space="preserve">    public </w:t>
      </w:r>
      <w:proofErr w:type="spellStart"/>
      <w:r>
        <w:t>RandomVariate</w:t>
      </w:r>
      <w:proofErr w:type="spellEnd"/>
      <w:r>
        <w:t xml:space="preserve"> </w:t>
      </w:r>
      <w:proofErr w:type="spellStart"/>
      <w:proofErr w:type="gramStart"/>
      <w:r>
        <w:t>getInterarrivalTime</w:t>
      </w:r>
      <w:proofErr w:type="spellEnd"/>
      <w:r>
        <w:t>(</w:t>
      </w:r>
      <w:proofErr w:type="gramEnd"/>
      <w:r>
        <w:t xml:space="preserve">) { </w:t>
      </w:r>
    </w:p>
    <w:p w14:paraId="639094FB" w14:textId="77777777" w:rsidR="00165069" w:rsidRDefault="00165069" w:rsidP="00165069">
      <w:pPr>
        <w:pStyle w:val="Verbatim"/>
      </w:pPr>
      <w:r>
        <w:t xml:space="preserve">        return </w:t>
      </w:r>
      <w:proofErr w:type="spellStart"/>
      <w:r>
        <w:t>interarrivalTime</w:t>
      </w:r>
      <w:proofErr w:type="spellEnd"/>
      <w:r>
        <w:t xml:space="preserve">; </w:t>
      </w:r>
    </w:p>
    <w:p w14:paraId="3CB045F6" w14:textId="77777777" w:rsidR="00165069" w:rsidRDefault="00165069" w:rsidP="00165069">
      <w:pPr>
        <w:pStyle w:val="Verbatim"/>
      </w:pPr>
      <w:r>
        <w:t xml:space="preserve">    }</w:t>
      </w:r>
    </w:p>
    <w:p w14:paraId="5178D3F8" w14:textId="77777777" w:rsidR="00165069" w:rsidRDefault="00165069" w:rsidP="00165069">
      <w:pPr>
        <w:pStyle w:val="Verbatim"/>
      </w:pPr>
      <w:r>
        <w:t xml:space="preserve">    </w:t>
      </w:r>
    </w:p>
    <w:p w14:paraId="2368B6A0" w14:textId="77777777" w:rsidR="00165069" w:rsidRDefault="00165069" w:rsidP="00165069">
      <w:pPr>
        <w:pStyle w:val="Verbatim"/>
      </w:pPr>
      <w:r>
        <w:t xml:space="preserve">    public </w:t>
      </w:r>
      <w:proofErr w:type="spellStart"/>
      <w:r>
        <w:t>int</w:t>
      </w:r>
      <w:proofErr w:type="spellEnd"/>
      <w:r>
        <w:t xml:space="preserve"> </w:t>
      </w:r>
      <w:proofErr w:type="spellStart"/>
      <w:proofErr w:type="gramStart"/>
      <w:r>
        <w:t>getNumberArrivals</w:t>
      </w:r>
      <w:proofErr w:type="spellEnd"/>
      <w:r>
        <w:t>(</w:t>
      </w:r>
      <w:proofErr w:type="gramEnd"/>
      <w:r>
        <w:t xml:space="preserve">) { </w:t>
      </w:r>
    </w:p>
    <w:p w14:paraId="0332D053" w14:textId="77777777" w:rsidR="00165069" w:rsidRDefault="00165069" w:rsidP="00165069">
      <w:pPr>
        <w:pStyle w:val="Verbatim"/>
      </w:pPr>
      <w:r>
        <w:t xml:space="preserve">        return </w:t>
      </w:r>
      <w:proofErr w:type="spellStart"/>
      <w:r>
        <w:t>numberArrivals</w:t>
      </w:r>
      <w:proofErr w:type="spellEnd"/>
      <w:r>
        <w:t xml:space="preserve">; </w:t>
      </w:r>
    </w:p>
    <w:p w14:paraId="4F6EBC78" w14:textId="77777777" w:rsidR="00165069" w:rsidRDefault="00165069" w:rsidP="00165069">
      <w:pPr>
        <w:pStyle w:val="Verbatim"/>
      </w:pPr>
      <w:r>
        <w:t xml:space="preserve">    }</w:t>
      </w:r>
    </w:p>
    <w:p w14:paraId="664129E6" w14:textId="77777777" w:rsidR="00165069" w:rsidRDefault="00165069" w:rsidP="00165069">
      <w:pPr>
        <w:pStyle w:val="Verbatim"/>
      </w:pPr>
      <w:r>
        <w:t>}</w:t>
      </w:r>
    </w:p>
    <w:p w14:paraId="6CF15962" w14:textId="09176808" w:rsidR="00165069" w:rsidRDefault="00165069" w:rsidP="00165069">
      <w:pPr>
        <w:pStyle w:val="Caption"/>
      </w:pPr>
      <w:bookmarkStart w:id="442" w:name="_Ref219524501"/>
      <w:r>
        <w:lastRenderedPageBreak/>
        <w:t xml:space="preserve">Figure </w:t>
      </w:r>
      <w:fldSimple w:instr=" STYLEREF 1 \s ">
        <w:r w:rsidR="00D12800">
          <w:rPr>
            <w:noProof/>
          </w:rPr>
          <w:t>8</w:t>
        </w:r>
      </w:fldSimple>
      <w:r w:rsidR="001C4598">
        <w:noBreakHyphen/>
      </w:r>
      <w:fldSimple w:instr=" SEQ Figure \* ARABIC \s 1 ">
        <w:r w:rsidR="00D12800">
          <w:rPr>
            <w:noProof/>
          </w:rPr>
          <w:t>6</w:t>
        </w:r>
      </w:fldSimple>
      <w:bookmarkEnd w:id="442"/>
      <w:r>
        <w:t xml:space="preserve">. Complete Code for </w:t>
      </w:r>
      <w:proofErr w:type="spellStart"/>
      <w:r>
        <w:t>ArrivalProcess</w:t>
      </w:r>
      <w:proofErr w:type="spellEnd"/>
      <w:r>
        <w:t xml:space="preserve"> Class</w:t>
      </w:r>
    </w:p>
    <w:p w14:paraId="01FEF5F9" w14:textId="77777777" w:rsidR="00165069" w:rsidRPr="000B758F" w:rsidRDefault="00165069" w:rsidP="00165069">
      <w:pPr>
        <w:pStyle w:val="BodyText"/>
      </w:pPr>
      <w:r>
        <w:t xml:space="preserve">Although for a well-named getter or setter method a comment could be considered optional, for the key methods (i.e. the ‘do’ methods) comments, especially Javadoc comments, are essential.  </w:t>
      </w:r>
      <w:proofErr w:type="gramStart"/>
      <w:r>
        <w:t>Of course</w:t>
      </w:r>
      <w:proofErr w:type="gramEnd"/>
      <w:r>
        <w:t xml:space="preserve"> too much commenting can be nearly as bad as too little.  </w:t>
      </w:r>
      <w:r>
        <w:fldChar w:fldCharType="begin"/>
      </w:r>
      <w:r>
        <w:instrText xml:space="preserve"> REF _Ref219524773 \h </w:instrText>
      </w:r>
      <w:r>
        <w:fldChar w:fldCharType="separate"/>
      </w:r>
      <w:r w:rsidR="00D12800">
        <w:t xml:space="preserve">Figure </w:t>
      </w:r>
      <w:r w:rsidR="00D12800">
        <w:rPr>
          <w:noProof/>
        </w:rPr>
        <w:t>8</w:t>
      </w:r>
      <w:r w:rsidR="00D12800">
        <w:noBreakHyphen/>
      </w:r>
      <w:r w:rsidR="00D12800">
        <w:rPr>
          <w:noProof/>
        </w:rPr>
        <w:t>7</w:t>
      </w:r>
      <w:r>
        <w:fldChar w:fldCharType="end"/>
      </w:r>
      <w:r>
        <w:t xml:space="preserve"> shows a reasonable comment for the </w:t>
      </w:r>
      <w:proofErr w:type="spellStart"/>
      <w:proofErr w:type="gramStart"/>
      <w:r w:rsidRPr="00284AEB">
        <w:rPr>
          <w:rStyle w:val="CodeChar"/>
        </w:rPr>
        <w:t>doArrival</w:t>
      </w:r>
      <w:proofErr w:type="spellEnd"/>
      <w:r w:rsidRPr="00284AEB">
        <w:rPr>
          <w:rStyle w:val="CodeChar"/>
        </w:rPr>
        <w:t>(</w:t>
      </w:r>
      <w:proofErr w:type="gramEnd"/>
      <w:r w:rsidRPr="00284AEB">
        <w:rPr>
          <w:rStyle w:val="CodeChar"/>
        </w:rPr>
        <w:t>)</w:t>
      </w:r>
      <w:r>
        <w:t xml:space="preserve"> method.</w:t>
      </w:r>
    </w:p>
    <w:p w14:paraId="2D2EFE31" w14:textId="77777777" w:rsidR="00165069" w:rsidRDefault="00165069" w:rsidP="00165069">
      <w:pPr>
        <w:pStyle w:val="Verbatim"/>
      </w:pPr>
      <w:r>
        <w:t xml:space="preserve">    /** </w:t>
      </w:r>
    </w:p>
    <w:p w14:paraId="7EDA6222" w14:textId="77777777" w:rsidR="00165069" w:rsidRDefault="00165069" w:rsidP="00165069">
      <w:pPr>
        <w:pStyle w:val="Verbatim"/>
      </w:pPr>
      <w:r>
        <w:t xml:space="preserve">     * An arrival of a </w:t>
      </w:r>
      <w:proofErr w:type="gramStart"/>
      <w:r>
        <w:t>customer.&lt;</w:t>
      </w:r>
      <w:proofErr w:type="spellStart"/>
      <w:proofErr w:type="gramEnd"/>
      <w:r>
        <w:t>br</w:t>
      </w:r>
      <w:proofErr w:type="spellEnd"/>
      <w:r>
        <w:t>&gt;</w:t>
      </w:r>
    </w:p>
    <w:p w14:paraId="1AF3BC5F" w14:textId="77777777" w:rsidR="00165069" w:rsidRDefault="00165069" w:rsidP="00165069">
      <w:pPr>
        <w:pStyle w:val="Verbatim"/>
      </w:pPr>
      <w:r>
        <w:t xml:space="preserve">     * State transition: increment number of arrivals &lt;</w:t>
      </w:r>
      <w:proofErr w:type="spellStart"/>
      <w:r>
        <w:t>br</w:t>
      </w:r>
      <w:proofErr w:type="spellEnd"/>
      <w:r>
        <w:t>&gt;</w:t>
      </w:r>
    </w:p>
    <w:p w14:paraId="138E5278" w14:textId="77777777" w:rsidR="00165069" w:rsidRDefault="00165069" w:rsidP="00165069">
      <w:pPr>
        <w:pStyle w:val="Verbatim"/>
      </w:pPr>
      <w:r>
        <w:t xml:space="preserve">     * Schedule another arrival after </w:t>
      </w:r>
      <w:proofErr w:type="spellStart"/>
      <w:r>
        <w:t>interarrivalTime</w:t>
      </w:r>
      <w:proofErr w:type="spellEnd"/>
      <w:r>
        <w:t xml:space="preserve"> delay</w:t>
      </w:r>
    </w:p>
    <w:p w14:paraId="55FE83C9" w14:textId="77777777" w:rsidR="00165069" w:rsidRDefault="00165069" w:rsidP="00165069">
      <w:pPr>
        <w:pStyle w:val="Verbatim"/>
      </w:pPr>
      <w:r>
        <w:t xml:space="preserve">     */</w:t>
      </w:r>
    </w:p>
    <w:p w14:paraId="201286B8" w14:textId="77777777" w:rsidR="00165069" w:rsidRDefault="00165069" w:rsidP="00165069">
      <w:pPr>
        <w:pStyle w:val="Verbatim"/>
      </w:pPr>
      <w:r>
        <w:t xml:space="preserve">    public void </w:t>
      </w:r>
      <w:proofErr w:type="spellStart"/>
      <w:proofErr w:type="gramStart"/>
      <w:r>
        <w:t>doArrival</w:t>
      </w:r>
      <w:proofErr w:type="spellEnd"/>
      <w:r>
        <w:t>(</w:t>
      </w:r>
      <w:proofErr w:type="gramEnd"/>
      <w:r>
        <w:t>) {</w:t>
      </w:r>
    </w:p>
    <w:p w14:paraId="01C70C60" w14:textId="77777777" w:rsidR="00165069" w:rsidRDefault="00165069" w:rsidP="00165069">
      <w:pPr>
        <w:pStyle w:val="Verbatim"/>
      </w:pPr>
      <w:r>
        <w:t xml:space="preserve">        . . .</w:t>
      </w:r>
    </w:p>
    <w:p w14:paraId="4C3275F2" w14:textId="08B45E05" w:rsidR="00165069" w:rsidRDefault="00165069" w:rsidP="00165069">
      <w:pPr>
        <w:pStyle w:val="Caption"/>
      </w:pPr>
      <w:bookmarkStart w:id="443" w:name="_Ref219524773"/>
      <w:r>
        <w:t xml:space="preserve">Figure </w:t>
      </w:r>
      <w:fldSimple w:instr=" STYLEREF 1 \s ">
        <w:r w:rsidR="00D12800">
          <w:rPr>
            <w:noProof/>
          </w:rPr>
          <w:t>8</w:t>
        </w:r>
      </w:fldSimple>
      <w:r w:rsidR="001C4598">
        <w:noBreakHyphen/>
      </w:r>
      <w:fldSimple w:instr=" SEQ Figure \* ARABIC \s 1 ">
        <w:r w:rsidR="00D12800">
          <w:rPr>
            <w:noProof/>
          </w:rPr>
          <w:t>7</w:t>
        </w:r>
      </w:fldSimple>
      <w:bookmarkEnd w:id="443"/>
      <w:r>
        <w:t xml:space="preserve">. A Reasonable Comment for </w:t>
      </w:r>
      <w:proofErr w:type="spellStart"/>
      <w:proofErr w:type="gramStart"/>
      <w:r>
        <w:t>doArrival</w:t>
      </w:r>
      <w:proofErr w:type="spellEnd"/>
      <w:r>
        <w:t>(</w:t>
      </w:r>
      <w:proofErr w:type="gramEnd"/>
      <w:r>
        <w:t>)</w:t>
      </w:r>
    </w:p>
    <w:p w14:paraId="46E3B229" w14:textId="77777777" w:rsidR="00165069" w:rsidRDefault="00165069" w:rsidP="00165069">
      <w:pPr>
        <w:pStyle w:val="Heading3"/>
      </w:pPr>
      <w:bookmarkStart w:id="444" w:name="_Toc226281550"/>
      <w:bookmarkStart w:id="445" w:name="_Toc139597381"/>
      <w:bookmarkStart w:id="446" w:name="_Toc139597596"/>
      <w:bookmarkStart w:id="447" w:name="_Toc334109311"/>
      <w:r>
        <w:t>Multiple Server Queue Component</w:t>
      </w:r>
      <w:bookmarkEnd w:id="444"/>
      <w:bookmarkEnd w:id="445"/>
      <w:bookmarkEnd w:id="446"/>
      <w:bookmarkEnd w:id="447"/>
    </w:p>
    <w:p w14:paraId="2836B94B" w14:textId="77777777" w:rsidR="00165069" w:rsidRPr="00821545" w:rsidRDefault="00165069" w:rsidP="00165069">
      <w:pPr>
        <w:pStyle w:val="BodyText"/>
      </w:pPr>
      <w:r>
        <w:t xml:space="preserve">Recall the simple server component that is a minimalistic model of a multiple server queue.  The Event Graph is reproduced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 xml:space="preserve">; to emphasize the fact that the </w:t>
      </w:r>
      <w:proofErr w:type="spellStart"/>
      <w:r>
        <w:rPr>
          <w:rStyle w:val="Event"/>
        </w:rPr>
        <w:t>Start</w:t>
      </w:r>
      <w:r w:rsidRPr="00D72FC9">
        <w:rPr>
          <w:rStyle w:val="Event"/>
        </w:rPr>
        <w:t>Service</w:t>
      </w:r>
      <w:proofErr w:type="spellEnd"/>
      <w:r>
        <w:t xml:space="preserve"> Event is scheduled with high priority, that is indicated on the two edges that schedule it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w:t>
      </w:r>
    </w:p>
    <w:p w14:paraId="566F4963" w14:textId="77777777" w:rsidR="00165069" w:rsidRDefault="00846D03" w:rsidP="00165069">
      <w:pPr>
        <w:pStyle w:val="FigureCentered"/>
      </w:pPr>
      <w:r>
        <w:rPr>
          <w:noProof/>
        </w:rPr>
        <w:drawing>
          <wp:inline distT="0" distB="0" distL="0" distR="0" wp14:anchorId="1422727B" wp14:editId="088E8472">
            <wp:extent cx="5486400" cy="2847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a:noFill/>
                    </a:ln>
                  </pic:spPr>
                </pic:pic>
              </a:graphicData>
            </a:graphic>
          </wp:inline>
        </w:drawing>
      </w:r>
    </w:p>
    <w:p w14:paraId="065F3E53" w14:textId="1FD493D3" w:rsidR="00165069" w:rsidRDefault="00165069" w:rsidP="00165069">
      <w:pPr>
        <w:pStyle w:val="Caption"/>
      </w:pPr>
      <w:bookmarkStart w:id="448" w:name="_Ref219530733"/>
      <w:r>
        <w:t xml:space="preserve">Figure </w:t>
      </w:r>
      <w:fldSimple w:instr=" STYLEREF 1 \s ">
        <w:r w:rsidR="00D12800">
          <w:rPr>
            <w:noProof/>
          </w:rPr>
          <w:t>8</w:t>
        </w:r>
      </w:fldSimple>
      <w:r w:rsidR="001C4598">
        <w:noBreakHyphen/>
      </w:r>
      <w:fldSimple w:instr=" SEQ Figure \* ARABIC \s 1 ">
        <w:r w:rsidR="00D12800">
          <w:rPr>
            <w:noProof/>
          </w:rPr>
          <w:t>8</w:t>
        </w:r>
      </w:fldSimple>
      <w:bookmarkEnd w:id="448"/>
      <w:r>
        <w:t xml:space="preserve">. </w:t>
      </w:r>
      <w:proofErr w:type="spellStart"/>
      <w:r>
        <w:t>SimpleServer</w:t>
      </w:r>
      <w:proofErr w:type="spellEnd"/>
      <w:r>
        <w:t xml:space="preserve"> Component</w:t>
      </w:r>
    </w:p>
    <w:p w14:paraId="0EE6A416" w14:textId="77777777" w:rsidR="00165069" w:rsidRDefault="00165069" w:rsidP="00165069">
      <w:pPr>
        <w:pStyle w:val="BodyText"/>
      </w:pPr>
      <w:r>
        <w:t xml:space="preserve">The </w:t>
      </w:r>
      <w:proofErr w:type="spellStart"/>
      <w:r>
        <w:t>Simkit</w:t>
      </w:r>
      <w:proofErr w:type="spellEnd"/>
      <w:r>
        <w:t xml:space="preserve"> definition of the parameters (</w:t>
      </w:r>
      <w:r w:rsidRPr="0072604C">
        <w:rPr>
          <w:i/>
        </w:rPr>
        <w:t>k</w:t>
      </w:r>
      <w:r>
        <w:t xml:space="preserve"> and</w:t>
      </w:r>
      <w:r w:rsidRPr="0072604C">
        <w:rPr>
          <w:position w:val="-12"/>
        </w:rPr>
        <w:object w:dxaOrig="440" w:dyaOrig="360" w14:anchorId="5E7BBFE3">
          <v:shape id="_x0000_i1097" type="#_x0000_t75" style="width:22pt;height:18pt" o:ole="">
            <v:imagedata r:id="rId210" o:title=""/>
          </v:shape>
          <o:OLEObject Type="Embed" ProgID="Equation.3" ShapeID="_x0000_i1097" DrawAspect="Content" ObjectID="_1552282049" r:id="rId211"/>
        </w:object>
      </w:r>
      <w:r>
        <w:t xml:space="preserve">) </w:t>
      </w:r>
      <w:proofErr w:type="spellStart"/>
      <w:r>
        <w:t>and</w:t>
      </w:r>
      <w:proofErr w:type="spellEnd"/>
      <w:r>
        <w:t xml:space="preserve"> the state variables (Q, S, and N) are straightforward and not shown here.  To demonstrate the conditions and setting of priorities on scheduling edges, the code for the two scheduling edges are shown in </w:t>
      </w:r>
      <w:r>
        <w:fldChar w:fldCharType="begin"/>
      </w:r>
      <w:r>
        <w:instrText xml:space="preserve"> REF _Ref219531808 \h </w:instrText>
      </w:r>
      <w:r>
        <w:fldChar w:fldCharType="separate"/>
      </w:r>
      <w:r w:rsidR="00D12800">
        <w:t xml:space="preserve">Figure </w:t>
      </w:r>
      <w:r w:rsidR="00D12800">
        <w:rPr>
          <w:noProof/>
        </w:rPr>
        <w:t>8</w:t>
      </w:r>
      <w:r w:rsidR="00D12800">
        <w:noBreakHyphen/>
      </w:r>
      <w:r w:rsidR="00D12800">
        <w:rPr>
          <w:noProof/>
        </w:rPr>
        <w:t>9</w:t>
      </w:r>
      <w:r>
        <w:fldChar w:fldCharType="end"/>
      </w:r>
      <w:r>
        <w:t>.</w:t>
      </w:r>
    </w:p>
    <w:p w14:paraId="4131A0BB" w14:textId="77777777" w:rsidR="00165069" w:rsidRDefault="00165069" w:rsidP="00165069">
      <w:pPr>
        <w:pStyle w:val="Verbatim"/>
      </w:pPr>
      <w:r>
        <w:t xml:space="preserve">    public void </w:t>
      </w:r>
      <w:proofErr w:type="spellStart"/>
      <w:proofErr w:type="gramStart"/>
      <w:r>
        <w:t>doArrival</w:t>
      </w:r>
      <w:proofErr w:type="spellEnd"/>
      <w:r>
        <w:t>(</w:t>
      </w:r>
      <w:proofErr w:type="gramEnd"/>
      <w:r>
        <w:t>) {</w:t>
      </w:r>
    </w:p>
    <w:p w14:paraId="27EFFD60" w14:textId="77777777" w:rsidR="00165069" w:rsidRDefault="00165069" w:rsidP="00165069">
      <w:pPr>
        <w:pStyle w:val="Verbatim"/>
      </w:pPr>
      <w:r>
        <w:t xml:space="preserve">           . . .</w:t>
      </w:r>
    </w:p>
    <w:p w14:paraId="3CD824BE" w14:textId="77777777" w:rsidR="00165069" w:rsidRDefault="00165069" w:rsidP="00165069">
      <w:pPr>
        <w:pStyle w:val="Verbatim"/>
      </w:pPr>
      <w:r>
        <w:t xml:space="preserve">        if (</w:t>
      </w:r>
      <w:proofErr w:type="spellStart"/>
      <w:proofErr w:type="gramStart"/>
      <w:r>
        <w:t>getNumberAvailableServers</w:t>
      </w:r>
      <w:proofErr w:type="spellEnd"/>
      <w:r>
        <w:t>(</w:t>
      </w:r>
      <w:proofErr w:type="gramEnd"/>
      <w:r>
        <w:t>) &gt; 0) {</w:t>
      </w:r>
    </w:p>
    <w:p w14:paraId="4B0650D5"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StartService</w:t>
      </w:r>
      <w:proofErr w:type="spellEnd"/>
      <w:r>
        <w:t xml:space="preserve">", 0.0, </w:t>
      </w:r>
      <w:proofErr w:type="spellStart"/>
      <w:r>
        <w:t>Priority.HIGH</w:t>
      </w:r>
      <w:proofErr w:type="spellEnd"/>
      <w:r>
        <w:t>);</w:t>
      </w:r>
    </w:p>
    <w:p w14:paraId="4C57E3FA" w14:textId="77777777" w:rsidR="00165069" w:rsidRDefault="00165069" w:rsidP="00165069">
      <w:pPr>
        <w:pStyle w:val="Verbatim"/>
      </w:pPr>
      <w:r>
        <w:lastRenderedPageBreak/>
        <w:t xml:space="preserve">        }</w:t>
      </w:r>
    </w:p>
    <w:p w14:paraId="62D1DD89" w14:textId="77777777" w:rsidR="00165069" w:rsidRDefault="00165069" w:rsidP="00165069">
      <w:pPr>
        <w:pStyle w:val="Verbatim"/>
      </w:pPr>
      <w:r>
        <w:t xml:space="preserve">    }</w:t>
      </w:r>
    </w:p>
    <w:p w14:paraId="282CCA4E" w14:textId="77777777" w:rsidR="00165069" w:rsidRDefault="00165069" w:rsidP="00165069">
      <w:pPr>
        <w:pStyle w:val="Verbatim"/>
      </w:pPr>
    </w:p>
    <w:p w14:paraId="5959DDA3" w14:textId="77777777" w:rsidR="00165069" w:rsidRDefault="00165069" w:rsidP="00165069">
      <w:pPr>
        <w:pStyle w:val="Verbatim"/>
      </w:pPr>
      <w:r>
        <w:t xml:space="preserve">    public void </w:t>
      </w:r>
      <w:proofErr w:type="spellStart"/>
      <w:proofErr w:type="gramStart"/>
      <w:r>
        <w:t>doEndService</w:t>
      </w:r>
      <w:proofErr w:type="spellEnd"/>
      <w:r>
        <w:t>(</w:t>
      </w:r>
      <w:proofErr w:type="gramEnd"/>
      <w:r>
        <w:t>) {</w:t>
      </w:r>
    </w:p>
    <w:p w14:paraId="6798A51B" w14:textId="77777777" w:rsidR="00165069" w:rsidRDefault="00165069" w:rsidP="00165069">
      <w:pPr>
        <w:pStyle w:val="Verbatim"/>
      </w:pPr>
      <w:r>
        <w:t xml:space="preserve">           . . .</w:t>
      </w:r>
    </w:p>
    <w:p w14:paraId="6602F66A" w14:textId="77777777" w:rsidR="00165069" w:rsidRDefault="00165069" w:rsidP="00165069">
      <w:pPr>
        <w:pStyle w:val="Verbatim"/>
      </w:pPr>
      <w:r>
        <w:t xml:space="preserve">        if (</w:t>
      </w:r>
      <w:proofErr w:type="spellStart"/>
      <w:proofErr w:type="gramStart"/>
      <w:r>
        <w:t>getNumberInQueue</w:t>
      </w:r>
      <w:proofErr w:type="spellEnd"/>
      <w:r>
        <w:t>(</w:t>
      </w:r>
      <w:proofErr w:type="gramEnd"/>
      <w:r>
        <w:t>) &gt; 0) {</w:t>
      </w:r>
    </w:p>
    <w:p w14:paraId="1AB43925"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StartService</w:t>
      </w:r>
      <w:proofErr w:type="spellEnd"/>
      <w:r>
        <w:t xml:space="preserve">", 0.0, </w:t>
      </w:r>
      <w:proofErr w:type="spellStart"/>
      <w:r>
        <w:t>Priority.HIGH</w:t>
      </w:r>
      <w:proofErr w:type="spellEnd"/>
      <w:r>
        <w:t>);</w:t>
      </w:r>
    </w:p>
    <w:p w14:paraId="0F0104DB" w14:textId="77777777" w:rsidR="00165069" w:rsidRDefault="00165069" w:rsidP="00165069">
      <w:pPr>
        <w:pStyle w:val="Verbatim"/>
      </w:pPr>
      <w:r>
        <w:t xml:space="preserve">        }</w:t>
      </w:r>
    </w:p>
    <w:p w14:paraId="3523F2D1" w14:textId="77777777" w:rsidR="00165069" w:rsidRDefault="00165069" w:rsidP="00165069">
      <w:pPr>
        <w:pStyle w:val="Verbatim"/>
      </w:pPr>
      <w:r>
        <w:t xml:space="preserve">    }</w:t>
      </w:r>
    </w:p>
    <w:p w14:paraId="3F270AAD" w14:textId="60F3CCD5" w:rsidR="00165069" w:rsidRDefault="00165069" w:rsidP="00165069">
      <w:pPr>
        <w:pStyle w:val="Caption"/>
      </w:pPr>
      <w:bookmarkStart w:id="449" w:name="_Ref219531808"/>
      <w:r>
        <w:t xml:space="preserve">Figure </w:t>
      </w:r>
      <w:fldSimple w:instr=" STYLEREF 1 \s ">
        <w:r w:rsidR="00D12800">
          <w:rPr>
            <w:noProof/>
          </w:rPr>
          <w:t>8</w:t>
        </w:r>
      </w:fldSimple>
      <w:r w:rsidR="001C4598">
        <w:noBreakHyphen/>
      </w:r>
      <w:fldSimple w:instr=" SEQ Figure \* ARABIC \s 1 ">
        <w:r w:rsidR="00D12800">
          <w:rPr>
            <w:noProof/>
          </w:rPr>
          <w:t>9</w:t>
        </w:r>
      </w:fldSimple>
      <w:bookmarkEnd w:id="449"/>
      <w:r>
        <w:t>.  Scheduling Edges with Conditions and Priorities</w:t>
      </w:r>
    </w:p>
    <w:p w14:paraId="57D16504" w14:textId="77777777" w:rsidR="00165069" w:rsidRPr="00A636DF" w:rsidRDefault="00165069" w:rsidP="00165069">
      <w:pPr>
        <w:pStyle w:val="BodyText"/>
      </w:pPr>
      <w:r>
        <w:t xml:space="preserve">Note how the Boolean conditions are implemented by wrapping the </w:t>
      </w:r>
      <w:proofErr w:type="spellStart"/>
      <w:proofErr w:type="gramStart"/>
      <w:r w:rsidRPr="00C0604F">
        <w:rPr>
          <w:rStyle w:val="CodeChar"/>
        </w:rPr>
        <w:t>waitDelay</w:t>
      </w:r>
      <w:proofErr w:type="spellEnd"/>
      <w:r w:rsidRPr="00C0604F">
        <w:rPr>
          <w:rStyle w:val="CodeChar"/>
        </w:rPr>
        <w:t>(</w:t>
      </w:r>
      <w:proofErr w:type="gramEnd"/>
      <w:r w:rsidRPr="00C0604F">
        <w:rPr>
          <w:rStyle w:val="CodeChar"/>
        </w:rPr>
        <w:t>)</w:t>
      </w:r>
      <w:r>
        <w:t xml:space="preserve"> calls in </w:t>
      </w:r>
      <w:r w:rsidRPr="00C0604F">
        <w:rPr>
          <w:rStyle w:val="CodeChar"/>
        </w:rPr>
        <w:t>if</w:t>
      </w:r>
      <w:r>
        <w:t xml:space="preserve"> statements and how the priorities are set using </w:t>
      </w:r>
      <w:proofErr w:type="spellStart"/>
      <w:r w:rsidRPr="00C0604F">
        <w:rPr>
          <w:rStyle w:val="CodeChar"/>
        </w:rPr>
        <w:t>Priority.HIGH</w:t>
      </w:r>
      <w:proofErr w:type="spellEnd"/>
      <w:r>
        <w:t xml:space="preserve">.  Also, note that even though the time delays are not explicitly shown in </w:t>
      </w:r>
      <w:r>
        <w:fldChar w:fldCharType="begin"/>
      </w:r>
      <w:r>
        <w:instrText xml:space="preserve"> REF _Ref219530733 \h </w:instrText>
      </w:r>
      <w:r>
        <w:fldChar w:fldCharType="separate"/>
      </w:r>
      <w:r w:rsidR="00D12800">
        <w:t xml:space="preserve">Figure </w:t>
      </w:r>
      <w:r w:rsidR="00D12800">
        <w:rPr>
          <w:noProof/>
        </w:rPr>
        <w:t>8</w:t>
      </w:r>
      <w:r w:rsidR="00D12800">
        <w:noBreakHyphen/>
      </w:r>
      <w:r w:rsidR="00D12800">
        <w:rPr>
          <w:noProof/>
        </w:rPr>
        <w:t>8</w:t>
      </w:r>
      <w:r>
        <w:fldChar w:fldCharType="end"/>
      </w:r>
      <w:r>
        <w:t>, they are explicitly implemented as 0.0 in the code.</w:t>
      </w:r>
    </w:p>
    <w:p w14:paraId="171D1FF3" w14:textId="77777777" w:rsidR="00165069" w:rsidRDefault="00165069" w:rsidP="00165069">
      <w:pPr>
        <w:pStyle w:val="Heading3"/>
      </w:pPr>
      <w:bookmarkStart w:id="450" w:name="_Toc226281551"/>
      <w:bookmarkStart w:id="451" w:name="_Toc139597382"/>
      <w:bookmarkStart w:id="452" w:name="_Toc139597597"/>
      <w:bookmarkStart w:id="453" w:name="_Toc334109312"/>
      <w:proofErr w:type="spellStart"/>
      <w:r>
        <w:t>EntityCreator</w:t>
      </w:r>
      <w:bookmarkEnd w:id="450"/>
      <w:bookmarkEnd w:id="451"/>
      <w:bookmarkEnd w:id="452"/>
      <w:bookmarkEnd w:id="453"/>
      <w:proofErr w:type="spellEnd"/>
    </w:p>
    <w:p w14:paraId="535F6A6B" w14:textId="77777777" w:rsidR="00165069" w:rsidRPr="0019138B" w:rsidRDefault="00165069" w:rsidP="00165069">
      <w:pPr>
        <w:pStyle w:val="BodyText"/>
      </w:pPr>
      <w:r>
        <w:t xml:space="preserve">This is a simple creator pattern that illustrates passing a parameter on a scheduling edge as well as for using transient entities.  The Event Graph component for </w:t>
      </w:r>
      <w:proofErr w:type="spellStart"/>
      <w:r>
        <w:t>EnityCreator</w:t>
      </w:r>
      <w:proofErr w:type="spellEnd"/>
      <w:r>
        <w:t xml:space="preserve"> is shown in </w:t>
      </w:r>
      <w:r>
        <w:fldChar w:fldCharType="begin"/>
      </w:r>
      <w:r>
        <w:instrText xml:space="preserve"> REF _Ref219531491 \h </w:instrText>
      </w:r>
      <w:r>
        <w:fldChar w:fldCharType="separate"/>
      </w:r>
      <w:r w:rsidR="00D12800">
        <w:t xml:space="preserve">Figure </w:t>
      </w:r>
      <w:r w:rsidR="00D12800">
        <w:rPr>
          <w:noProof/>
        </w:rPr>
        <w:t>8</w:t>
      </w:r>
      <w:r w:rsidR="00D12800">
        <w:noBreakHyphen/>
      </w:r>
      <w:r w:rsidR="00D12800">
        <w:rPr>
          <w:noProof/>
        </w:rPr>
        <w:t>10</w:t>
      </w:r>
      <w:r>
        <w:fldChar w:fldCharType="end"/>
      </w:r>
      <w:r>
        <w:t>.</w:t>
      </w:r>
    </w:p>
    <w:p w14:paraId="0E826D1B" w14:textId="77777777" w:rsidR="00165069" w:rsidRDefault="00846D03" w:rsidP="00165069">
      <w:pPr>
        <w:pStyle w:val="FigureCentered"/>
      </w:pPr>
      <w:r>
        <w:rPr>
          <w:noProof/>
        </w:rPr>
        <w:drawing>
          <wp:inline distT="0" distB="0" distL="0" distR="0" wp14:anchorId="4C7D4354" wp14:editId="7C8CBB83">
            <wp:extent cx="3914775" cy="1857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14775" cy="1857375"/>
                    </a:xfrm>
                    <a:prstGeom prst="rect">
                      <a:avLst/>
                    </a:prstGeom>
                    <a:noFill/>
                    <a:ln>
                      <a:noFill/>
                    </a:ln>
                  </pic:spPr>
                </pic:pic>
              </a:graphicData>
            </a:graphic>
          </wp:inline>
        </w:drawing>
      </w:r>
    </w:p>
    <w:p w14:paraId="3CA05D4E" w14:textId="3A0023B9" w:rsidR="00165069" w:rsidRDefault="00165069" w:rsidP="00165069">
      <w:pPr>
        <w:pStyle w:val="Caption"/>
      </w:pPr>
      <w:bookmarkStart w:id="454" w:name="_Ref219531491"/>
      <w:r>
        <w:t xml:space="preserve">Figure </w:t>
      </w:r>
      <w:fldSimple w:instr=" STYLEREF 1 \s ">
        <w:r w:rsidR="00D12800">
          <w:rPr>
            <w:noProof/>
          </w:rPr>
          <w:t>8</w:t>
        </w:r>
      </w:fldSimple>
      <w:r w:rsidR="001C4598">
        <w:noBreakHyphen/>
      </w:r>
      <w:fldSimple w:instr=" SEQ Figure \* ARABIC \s 1 ">
        <w:r w:rsidR="00D12800">
          <w:rPr>
            <w:noProof/>
          </w:rPr>
          <w:t>10</w:t>
        </w:r>
      </w:fldSimple>
      <w:bookmarkEnd w:id="454"/>
      <w:r>
        <w:t xml:space="preserve">. </w:t>
      </w:r>
      <w:proofErr w:type="spellStart"/>
      <w:r>
        <w:t>EntityCreator</w:t>
      </w:r>
      <w:proofErr w:type="spellEnd"/>
      <w:r>
        <w:t xml:space="preserve"> Event Graph Component</w:t>
      </w:r>
    </w:p>
    <w:p w14:paraId="6F285186" w14:textId="77777777" w:rsidR="00165069" w:rsidRPr="00081729" w:rsidRDefault="00165069" w:rsidP="00165069">
      <w:pPr>
        <w:pStyle w:val="BodyText"/>
      </w:pPr>
      <w:r>
        <w:t xml:space="preserve">There are no state variables, and there is a single parameter </w:t>
      </w:r>
      <w:r w:rsidRPr="00EA6D87">
        <w:rPr>
          <w:rStyle w:val="CodeChar"/>
        </w:rPr>
        <w:t>name</w:t>
      </w:r>
      <w:r>
        <w:t xml:space="preserve">.  </w:t>
      </w:r>
      <w:r>
        <w:fldChar w:fldCharType="begin"/>
      </w:r>
      <w:r>
        <w:instrText xml:space="preserve"> REF _Ref219531676 \h </w:instrText>
      </w:r>
      <w:r>
        <w:fldChar w:fldCharType="separate"/>
      </w:r>
      <w:r w:rsidR="00D12800">
        <w:t xml:space="preserve">Figure </w:t>
      </w:r>
      <w:r w:rsidR="00D12800">
        <w:rPr>
          <w:noProof/>
        </w:rPr>
        <w:t>8</w:t>
      </w:r>
      <w:r w:rsidR="00D12800">
        <w:noBreakHyphen/>
      </w:r>
      <w:r w:rsidR="00D12800">
        <w:rPr>
          <w:noProof/>
        </w:rPr>
        <w:t>11</w:t>
      </w:r>
      <w:r>
        <w:fldChar w:fldCharType="end"/>
      </w:r>
      <w:r>
        <w:t xml:space="preserve"> shows the corresponding code for the </w:t>
      </w:r>
      <w:r w:rsidRPr="0093573B">
        <w:rPr>
          <w:rStyle w:val="Event"/>
        </w:rPr>
        <w:t>Arrival</w:t>
      </w:r>
      <w:r>
        <w:t xml:space="preserve"> event.</w:t>
      </w:r>
    </w:p>
    <w:p w14:paraId="78CC79DD" w14:textId="77777777" w:rsidR="00165069" w:rsidRDefault="00165069" w:rsidP="00165069">
      <w:pPr>
        <w:pStyle w:val="Verbatim"/>
      </w:pPr>
      <w:r>
        <w:t xml:space="preserve">    public void </w:t>
      </w:r>
      <w:proofErr w:type="spellStart"/>
      <w:proofErr w:type="gramStart"/>
      <w:r>
        <w:t>doArrival</w:t>
      </w:r>
      <w:proofErr w:type="spellEnd"/>
      <w:r>
        <w:t>(</w:t>
      </w:r>
      <w:proofErr w:type="gramEnd"/>
      <w:r>
        <w:t>) {</w:t>
      </w:r>
    </w:p>
    <w:p w14:paraId="576BFA9C" w14:textId="77777777" w:rsidR="00165069" w:rsidRDefault="00165069" w:rsidP="00165069">
      <w:pPr>
        <w:pStyle w:val="Verbatim"/>
      </w:pPr>
      <w:r>
        <w:t xml:space="preserve">        Entity </w:t>
      </w:r>
      <w:proofErr w:type="spellStart"/>
      <w:r>
        <w:t>entity</w:t>
      </w:r>
      <w:proofErr w:type="spellEnd"/>
      <w:r>
        <w:t xml:space="preserve"> = new Entity(</w:t>
      </w:r>
      <w:proofErr w:type="spellStart"/>
      <w:proofErr w:type="gramStart"/>
      <w:r>
        <w:t>getName</w:t>
      </w:r>
      <w:proofErr w:type="spellEnd"/>
      <w:r>
        <w:t>(</w:t>
      </w:r>
      <w:proofErr w:type="gramEnd"/>
      <w:r>
        <w:t>));</w:t>
      </w:r>
    </w:p>
    <w:p w14:paraId="647A1F17"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EntityArrival</w:t>
      </w:r>
      <w:proofErr w:type="spellEnd"/>
      <w:r>
        <w:t>", 0.0, entity);</w:t>
      </w:r>
    </w:p>
    <w:p w14:paraId="3C07AF30" w14:textId="77777777" w:rsidR="00165069" w:rsidRDefault="00165069" w:rsidP="00165069">
      <w:pPr>
        <w:pStyle w:val="Verbatim"/>
      </w:pPr>
      <w:r>
        <w:t xml:space="preserve">    }</w:t>
      </w:r>
    </w:p>
    <w:p w14:paraId="0DD8AB9E" w14:textId="650707AC" w:rsidR="00165069" w:rsidRDefault="00165069" w:rsidP="00165069">
      <w:pPr>
        <w:pStyle w:val="Caption"/>
      </w:pPr>
      <w:bookmarkStart w:id="455" w:name="_Ref219531676"/>
      <w:r>
        <w:t xml:space="preserve">Figure </w:t>
      </w:r>
      <w:fldSimple w:instr=" STYLEREF 1 \s ">
        <w:r w:rsidR="00D12800">
          <w:rPr>
            <w:noProof/>
          </w:rPr>
          <w:t>8</w:t>
        </w:r>
      </w:fldSimple>
      <w:r w:rsidR="001C4598">
        <w:noBreakHyphen/>
      </w:r>
      <w:fldSimple w:instr=" SEQ Figure \* ARABIC \s 1 ">
        <w:r w:rsidR="00D12800">
          <w:rPr>
            <w:noProof/>
          </w:rPr>
          <w:t>11</w:t>
        </w:r>
      </w:fldSimple>
      <w:bookmarkEnd w:id="455"/>
      <w:r>
        <w:t xml:space="preserve">. Code for Arrival Event for </w:t>
      </w:r>
      <w:proofErr w:type="spellStart"/>
      <w:r>
        <w:t>EntityCreator</w:t>
      </w:r>
      <w:proofErr w:type="spellEnd"/>
    </w:p>
    <w:p w14:paraId="4C3C8472" w14:textId="77777777" w:rsidR="00165069" w:rsidRPr="00774C76" w:rsidRDefault="00165069" w:rsidP="00165069">
      <w:pPr>
        <w:pStyle w:val="BodyText"/>
      </w:pPr>
      <w:r>
        <w:t xml:space="preserve">Note that the argument, the local variable, </w:t>
      </w:r>
      <w:r w:rsidRPr="007E4D8F">
        <w:rPr>
          <w:rStyle w:val="CodeChar"/>
        </w:rPr>
        <w:t>entity</w:t>
      </w:r>
      <w:r>
        <w:t xml:space="preserve">, is simply added as the last argument to the </w:t>
      </w:r>
      <w:proofErr w:type="spellStart"/>
      <w:proofErr w:type="gramStart"/>
      <w:r w:rsidRPr="00B93B8C">
        <w:rPr>
          <w:rStyle w:val="CodeChar"/>
        </w:rPr>
        <w:t>waitDelay</w:t>
      </w:r>
      <w:proofErr w:type="spellEnd"/>
      <w:r w:rsidRPr="00B93B8C">
        <w:rPr>
          <w:rStyle w:val="CodeChar"/>
        </w:rPr>
        <w:t>(</w:t>
      </w:r>
      <w:proofErr w:type="gramEnd"/>
      <w:r w:rsidRPr="00B93B8C">
        <w:rPr>
          <w:rStyle w:val="CodeChar"/>
        </w:rPr>
        <w:t>)</w:t>
      </w:r>
      <w:r>
        <w:t xml:space="preserve"> call to pass it to the </w:t>
      </w:r>
      <w:proofErr w:type="spellStart"/>
      <w:r w:rsidRPr="001A6B08">
        <w:rPr>
          <w:rStyle w:val="Event"/>
        </w:rPr>
        <w:t>EntityArrival</w:t>
      </w:r>
      <w:proofErr w:type="spellEnd"/>
      <w:r>
        <w:t xml:space="preserve"> event.</w:t>
      </w:r>
    </w:p>
    <w:p w14:paraId="48B1DE28" w14:textId="77777777" w:rsidR="00165069" w:rsidRDefault="00165069" w:rsidP="00165069">
      <w:pPr>
        <w:pStyle w:val="Heading3"/>
      </w:pPr>
      <w:bookmarkStart w:id="456" w:name="_Toc226281552"/>
      <w:bookmarkStart w:id="457" w:name="_Toc139597383"/>
      <w:bookmarkStart w:id="458" w:name="_Toc139597598"/>
      <w:bookmarkStart w:id="459" w:name="_Toc334109313"/>
      <w:r>
        <w:t xml:space="preserve">Nested </w:t>
      </w:r>
      <w:proofErr w:type="gramStart"/>
      <w:r>
        <w:t>For</w:t>
      </w:r>
      <w:proofErr w:type="gramEnd"/>
      <w:r>
        <w:t xml:space="preserve"> Loop</w:t>
      </w:r>
      <w:bookmarkEnd w:id="456"/>
      <w:bookmarkEnd w:id="457"/>
      <w:bookmarkEnd w:id="458"/>
      <w:bookmarkEnd w:id="459"/>
    </w:p>
    <w:p w14:paraId="6AA48F14" w14:textId="77777777" w:rsidR="00165069" w:rsidRPr="005870EF" w:rsidRDefault="00165069" w:rsidP="00165069">
      <w:pPr>
        <w:pStyle w:val="BodyText"/>
      </w:pPr>
      <w:r>
        <w:t xml:space="preserve">A slightly more complex illustration is shown in </w:t>
      </w:r>
      <w:r>
        <w:fldChar w:fldCharType="begin"/>
      </w:r>
      <w:r>
        <w:instrText xml:space="preserve"> REF _Ref219541195 \h </w:instrText>
      </w:r>
      <w:r>
        <w:fldChar w:fldCharType="separate"/>
      </w:r>
      <w:r w:rsidR="00D12800">
        <w:t xml:space="preserve">Figure </w:t>
      </w:r>
      <w:r w:rsidR="00D12800">
        <w:rPr>
          <w:noProof/>
        </w:rPr>
        <w:t>8</w:t>
      </w:r>
      <w:r w:rsidR="00D12800">
        <w:noBreakHyphen/>
      </w:r>
      <w:r w:rsidR="00D12800">
        <w:rPr>
          <w:noProof/>
        </w:rPr>
        <w:t>12</w:t>
      </w:r>
      <w:r>
        <w:fldChar w:fldCharType="end"/>
      </w:r>
      <w:r>
        <w:t>, the Event Graph version of a nested ‘for’ loop.</w:t>
      </w:r>
    </w:p>
    <w:p w14:paraId="4611D758" w14:textId="32948BA8" w:rsidR="00165069" w:rsidRDefault="006E5314" w:rsidP="00165069">
      <w:pPr>
        <w:pStyle w:val="FigureCentered"/>
      </w:pPr>
      <w:r>
        <w:rPr>
          <w:noProof/>
        </w:rPr>
        <w:lastRenderedPageBreak/>
        <w:drawing>
          <wp:inline distT="0" distB="0" distL="0" distR="0" wp14:anchorId="7A106DC5" wp14:editId="364A0B39">
            <wp:extent cx="5486400" cy="2439083"/>
            <wp:effectExtent l="0" t="0" r="0" b="0"/>
            <wp:docPr id="5"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86400" cy="2439083"/>
                    </a:xfrm>
                    <a:prstGeom prst="rect">
                      <a:avLst/>
                    </a:prstGeom>
                    <a:noFill/>
                    <a:ln>
                      <a:noFill/>
                    </a:ln>
                  </pic:spPr>
                </pic:pic>
              </a:graphicData>
            </a:graphic>
          </wp:inline>
        </w:drawing>
      </w:r>
    </w:p>
    <w:p w14:paraId="357F2615" w14:textId="3F0BC419" w:rsidR="00165069" w:rsidRDefault="00165069" w:rsidP="00165069">
      <w:pPr>
        <w:pStyle w:val="Caption"/>
      </w:pPr>
      <w:bookmarkStart w:id="460" w:name="_Ref219541195"/>
      <w:r>
        <w:t xml:space="preserve">Figure </w:t>
      </w:r>
      <w:fldSimple w:instr=" STYLEREF 1 \s ">
        <w:r w:rsidR="00D12800">
          <w:rPr>
            <w:noProof/>
          </w:rPr>
          <w:t>8</w:t>
        </w:r>
      </w:fldSimple>
      <w:r w:rsidR="001C4598">
        <w:noBreakHyphen/>
      </w:r>
      <w:fldSimple w:instr=" SEQ Figure \* ARABIC \s 1 ">
        <w:r w:rsidR="00D12800">
          <w:rPr>
            <w:noProof/>
          </w:rPr>
          <w:t>12</w:t>
        </w:r>
      </w:fldSimple>
      <w:bookmarkEnd w:id="460"/>
      <w:r>
        <w:t>. Nested ‘for’ Loop Event Graph Component</w:t>
      </w:r>
    </w:p>
    <w:p w14:paraId="69E4C8AC" w14:textId="77777777" w:rsidR="00165069" w:rsidRPr="00521CAD" w:rsidRDefault="00165069" w:rsidP="00165069">
      <w:pPr>
        <w:pStyle w:val="BodyText"/>
      </w:pPr>
      <w:r>
        <w:t xml:space="preserve">The corresponding code for this (with the setters and getters omitted) is shown in </w:t>
      </w:r>
      <w:r>
        <w:fldChar w:fldCharType="begin"/>
      </w:r>
      <w:r>
        <w:instrText xml:space="preserve"> REF _Ref219541261 \h </w:instrText>
      </w:r>
      <w:r>
        <w:fldChar w:fldCharType="separate"/>
      </w:r>
      <w:r w:rsidR="00D12800">
        <w:t xml:space="preserve">Figure </w:t>
      </w:r>
      <w:r w:rsidR="00D12800">
        <w:rPr>
          <w:noProof/>
        </w:rPr>
        <w:t>8</w:t>
      </w:r>
      <w:r w:rsidR="00D12800">
        <w:noBreakHyphen/>
      </w:r>
      <w:r w:rsidR="00D12800">
        <w:rPr>
          <w:noProof/>
        </w:rPr>
        <w:t>13</w:t>
      </w:r>
      <w:r>
        <w:fldChar w:fldCharType="end"/>
      </w:r>
      <w:r>
        <w:t>.</w:t>
      </w:r>
    </w:p>
    <w:p w14:paraId="08F34E8C" w14:textId="77777777" w:rsidR="00165069" w:rsidRDefault="00165069" w:rsidP="00165069">
      <w:pPr>
        <w:pStyle w:val="Verbatim"/>
      </w:pPr>
      <w:r>
        <w:t xml:space="preserve">public class </w:t>
      </w:r>
      <w:proofErr w:type="spellStart"/>
      <w:r>
        <w:t>NestedForLoop</w:t>
      </w:r>
      <w:proofErr w:type="spellEnd"/>
      <w:r>
        <w:t xml:space="preserve"> extends </w:t>
      </w:r>
      <w:proofErr w:type="spellStart"/>
      <w:r>
        <w:t>SimEntityBase</w:t>
      </w:r>
      <w:proofErr w:type="spellEnd"/>
      <w:r>
        <w:t xml:space="preserve"> {</w:t>
      </w:r>
    </w:p>
    <w:p w14:paraId="7918FF16" w14:textId="77777777" w:rsidR="00165069" w:rsidRDefault="00165069" w:rsidP="00165069">
      <w:pPr>
        <w:pStyle w:val="Verbatim"/>
      </w:pPr>
    </w:p>
    <w:p w14:paraId="4EFEF1F7" w14:textId="77777777" w:rsidR="00165069" w:rsidRDefault="00165069" w:rsidP="00165069">
      <w:pPr>
        <w:pStyle w:val="Verbatim"/>
      </w:pPr>
      <w:r>
        <w:t xml:space="preserve">    private </w:t>
      </w:r>
      <w:proofErr w:type="spellStart"/>
      <w:r>
        <w:t>int</w:t>
      </w:r>
      <w:proofErr w:type="spellEnd"/>
      <w:r>
        <w:t xml:space="preserve"> </w:t>
      </w:r>
      <w:proofErr w:type="spellStart"/>
      <w:r>
        <w:t>innerLimit</w:t>
      </w:r>
      <w:proofErr w:type="spellEnd"/>
      <w:r>
        <w:t>;</w:t>
      </w:r>
    </w:p>
    <w:p w14:paraId="25957E0E" w14:textId="77777777" w:rsidR="00165069" w:rsidRDefault="00165069" w:rsidP="00165069">
      <w:pPr>
        <w:pStyle w:val="Verbatim"/>
      </w:pPr>
      <w:r>
        <w:t xml:space="preserve">    private </w:t>
      </w:r>
      <w:proofErr w:type="spellStart"/>
      <w:r>
        <w:t>int</w:t>
      </w:r>
      <w:proofErr w:type="spellEnd"/>
      <w:r>
        <w:t xml:space="preserve"> </w:t>
      </w:r>
      <w:proofErr w:type="spellStart"/>
      <w:r>
        <w:t>outerLimit</w:t>
      </w:r>
      <w:proofErr w:type="spellEnd"/>
      <w:r>
        <w:t>;</w:t>
      </w:r>
    </w:p>
    <w:p w14:paraId="73119315" w14:textId="77777777" w:rsidR="00165069" w:rsidRDefault="00165069" w:rsidP="00165069">
      <w:pPr>
        <w:pStyle w:val="Verbatim"/>
      </w:pPr>
    </w:p>
    <w:p w14:paraId="04448F15" w14:textId="77777777" w:rsidR="00165069" w:rsidRDefault="00165069" w:rsidP="00165069">
      <w:pPr>
        <w:pStyle w:val="Verbatim"/>
      </w:pPr>
      <w:r>
        <w:t xml:space="preserve">    public </w:t>
      </w:r>
      <w:proofErr w:type="spellStart"/>
      <w:proofErr w:type="gramStart"/>
      <w:r>
        <w:t>NestedForLoop</w:t>
      </w:r>
      <w:proofErr w:type="spellEnd"/>
      <w:r>
        <w:t>(</w:t>
      </w:r>
      <w:proofErr w:type="spellStart"/>
      <w:proofErr w:type="gramEnd"/>
      <w:r>
        <w:t>int</w:t>
      </w:r>
      <w:proofErr w:type="spellEnd"/>
      <w:r>
        <w:t xml:space="preserve"> </w:t>
      </w:r>
      <w:proofErr w:type="spellStart"/>
      <w:r>
        <w:t>outerLimit</w:t>
      </w:r>
      <w:proofErr w:type="spellEnd"/>
      <w:r>
        <w:t xml:space="preserve">, </w:t>
      </w:r>
      <w:proofErr w:type="spellStart"/>
      <w:r>
        <w:t>int</w:t>
      </w:r>
      <w:proofErr w:type="spellEnd"/>
      <w:r>
        <w:t xml:space="preserve"> </w:t>
      </w:r>
      <w:proofErr w:type="spellStart"/>
      <w:r>
        <w:t>innerLimit</w:t>
      </w:r>
      <w:proofErr w:type="spellEnd"/>
      <w:r>
        <w:t>) {</w:t>
      </w:r>
    </w:p>
    <w:p w14:paraId="5531D53F" w14:textId="77777777" w:rsidR="00165069" w:rsidRDefault="00165069" w:rsidP="00165069">
      <w:pPr>
        <w:pStyle w:val="Verbatim"/>
      </w:pPr>
      <w:r>
        <w:t xml:space="preserve">        </w:t>
      </w:r>
      <w:proofErr w:type="spellStart"/>
      <w:proofErr w:type="gramStart"/>
      <w:r>
        <w:t>this.setOuterLimit</w:t>
      </w:r>
      <w:proofErr w:type="spellEnd"/>
      <w:proofErr w:type="gramEnd"/>
      <w:r>
        <w:t>(</w:t>
      </w:r>
      <w:proofErr w:type="spellStart"/>
      <w:r>
        <w:t>outerLimit</w:t>
      </w:r>
      <w:proofErr w:type="spellEnd"/>
      <w:r>
        <w:t>);</w:t>
      </w:r>
    </w:p>
    <w:p w14:paraId="73CEA9B3" w14:textId="77777777" w:rsidR="00165069" w:rsidRDefault="00165069" w:rsidP="00165069">
      <w:pPr>
        <w:pStyle w:val="Verbatim"/>
      </w:pPr>
      <w:r>
        <w:t xml:space="preserve">        </w:t>
      </w:r>
      <w:proofErr w:type="spellStart"/>
      <w:proofErr w:type="gramStart"/>
      <w:r>
        <w:t>this.setInnerLimit</w:t>
      </w:r>
      <w:proofErr w:type="spellEnd"/>
      <w:proofErr w:type="gramEnd"/>
      <w:r>
        <w:t>(</w:t>
      </w:r>
      <w:proofErr w:type="spellStart"/>
      <w:r>
        <w:t>innerLimit</w:t>
      </w:r>
      <w:proofErr w:type="spellEnd"/>
      <w:r>
        <w:t>);</w:t>
      </w:r>
    </w:p>
    <w:p w14:paraId="5A5133BC" w14:textId="77777777" w:rsidR="00165069" w:rsidRDefault="00165069" w:rsidP="00165069">
      <w:pPr>
        <w:pStyle w:val="Verbatim"/>
      </w:pPr>
      <w:r>
        <w:t xml:space="preserve">    }</w:t>
      </w:r>
    </w:p>
    <w:p w14:paraId="783A88F0" w14:textId="77777777" w:rsidR="00165069" w:rsidRDefault="00165069" w:rsidP="00165069">
      <w:pPr>
        <w:pStyle w:val="Verbatim"/>
      </w:pPr>
    </w:p>
    <w:p w14:paraId="78A450A0" w14:textId="77777777" w:rsidR="00165069" w:rsidRDefault="00165069" w:rsidP="00165069">
      <w:pPr>
        <w:pStyle w:val="Verbatim"/>
      </w:pPr>
      <w:r>
        <w:t xml:space="preserve">    public void </w:t>
      </w:r>
      <w:proofErr w:type="spellStart"/>
      <w:proofErr w:type="gramStart"/>
      <w:r>
        <w:t>doRun</w:t>
      </w:r>
      <w:proofErr w:type="spellEnd"/>
      <w:r>
        <w:t>(</w:t>
      </w:r>
      <w:proofErr w:type="gramEnd"/>
      <w:r>
        <w:t>) {</w:t>
      </w:r>
    </w:p>
    <w:p w14:paraId="52B60AA0"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Init</w:t>
      </w:r>
      <w:proofErr w:type="spellEnd"/>
      <w:r>
        <w:t xml:space="preserve">", 0.0, </w:t>
      </w:r>
      <w:proofErr w:type="spellStart"/>
      <w:r>
        <w:t>Priority.HIGH</w:t>
      </w:r>
      <w:proofErr w:type="spellEnd"/>
      <w:r>
        <w:t>, 0);</w:t>
      </w:r>
    </w:p>
    <w:p w14:paraId="2CC289BF" w14:textId="77777777" w:rsidR="00165069" w:rsidRDefault="00165069" w:rsidP="00165069">
      <w:pPr>
        <w:pStyle w:val="Verbatim"/>
      </w:pPr>
      <w:r>
        <w:t xml:space="preserve">    }</w:t>
      </w:r>
    </w:p>
    <w:p w14:paraId="3E2B3443" w14:textId="77777777" w:rsidR="00165069" w:rsidRDefault="00165069" w:rsidP="00165069">
      <w:pPr>
        <w:pStyle w:val="Verbatim"/>
      </w:pPr>
    </w:p>
    <w:p w14:paraId="1A80B9F2" w14:textId="77777777" w:rsidR="00165069" w:rsidRDefault="00165069" w:rsidP="00165069">
      <w:pPr>
        <w:pStyle w:val="Verbatim"/>
      </w:pPr>
      <w:r>
        <w:t xml:space="preserve">    public void </w:t>
      </w:r>
      <w:proofErr w:type="spellStart"/>
      <w:proofErr w:type="gramStart"/>
      <w:r>
        <w:t>doInit</w:t>
      </w:r>
      <w:proofErr w:type="spellEnd"/>
      <w:r>
        <w:t>(</w:t>
      </w:r>
      <w:proofErr w:type="spellStart"/>
      <w:proofErr w:type="gramEnd"/>
      <w:r>
        <w:t>int</w:t>
      </w:r>
      <w:proofErr w:type="spellEnd"/>
      <w:r>
        <w:t xml:space="preserve"> </w:t>
      </w:r>
      <w:proofErr w:type="spellStart"/>
      <w:r>
        <w:t>i</w:t>
      </w:r>
      <w:proofErr w:type="spellEnd"/>
      <w:r>
        <w:t>) {</w:t>
      </w:r>
    </w:p>
    <w:p w14:paraId="576A36F4" w14:textId="77777777" w:rsidR="00165069" w:rsidRDefault="00165069" w:rsidP="00165069">
      <w:pPr>
        <w:pStyle w:val="Verbatim"/>
      </w:pPr>
      <w:r>
        <w:t xml:space="preserve">        if (</w:t>
      </w:r>
      <w:proofErr w:type="spellStart"/>
      <w:r>
        <w:t>i</w:t>
      </w:r>
      <w:proofErr w:type="spellEnd"/>
      <w:r>
        <w:t xml:space="preserve"> &lt; </w:t>
      </w:r>
      <w:proofErr w:type="spellStart"/>
      <w:proofErr w:type="gramStart"/>
      <w:r>
        <w:t>getOuterLimit</w:t>
      </w:r>
      <w:proofErr w:type="spellEnd"/>
      <w:r>
        <w:t>(</w:t>
      </w:r>
      <w:proofErr w:type="gramEnd"/>
      <w:r>
        <w:t>) - 1) {</w:t>
      </w:r>
    </w:p>
    <w:p w14:paraId="20CB17C4"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Init</w:t>
      </w:r>
      <w:proofErr w:type="spellEnd"/>
      <w:r>
        <w:t xml:space="preserve">", 0.0, </w:t>
      </w:r>
      <w:proofErr w:type="spellStart"/>
      <w:r>
        <w:t>Priority.HIGH</w:t>
      </w:r>
      <w:proofErr w:type="spellEnd"/>
      <w:r>
        <w:t xml:space="preserve">, </w:t>
      </w:r>
      <w:proofErr w:type="spellStart"/>
      <w:r>
        <w:t>i</w:t>
      </w:r>
      <w:proofErr w:type="spellEnd"/>
      <w:r>
        <w:t xml:space="preserve"> + 1);</w:t>
      </w:r>
    </w:p>
    <w:p w14:paraId="2A5B8DF9" w14:textId="77777777" w:rsidR="00165069" w:rsidRDefault="00165069" w:rsidP="00165069">
      <w:pPr>
        <w:pStyle w:val="Verbatim"/>
      </w:pPr>
      <w:r>
        <w:t xml:space="preserve">        }</w:t>
      </w:r>
    </w:p>
    <w:p w14:paraId="15626625"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Init</w:t>
      </w:r>
      <w:proofErr w:type="spellEnd"/>
      <w:r>
        <w:t xml:space="preserve">", 0.0, </w:t>
      </w:r>
      <w:proofErr w:type="spellStart"/>
      <w:r>
        <w:t>Priority.HIGHER</w:t>
      </w:r>
      <w:proofErr w:type="spellEnd"/>
      <w:r>
        <w:t xml:space="preserve">, </w:t>
      </w:r>
      <w:proofErr w:type="spellStart"/>
      <w:r>
        <w:t>i</w:t>
      </w:r>
      <w:proofErr w:type="spellEnd"/>
      <w:r>
        <w:t>, 0);</w:t>
      </w:r>
    </w:p>
    <w:p w14:paraId="7AF5675D" w14:textId="77777777" w:rsidR="00165069" w:rsidRDefault="00165069" w:rsidP="00165069">
      <w:pPr>
        <w:pStyle w:val="Verbatim"/>
      </w:pPr>
      <w:r>
        <w:t xml:space="preserve">    }</w:t>
      </w:r>
    </w:p>
    <w:p w14:paraId="338B5764" w14:textId="77777777" w:rsidR="00165069" w:rsidRDefault="00165069" w:rsidP="00165069">
      <w:pPr>
        <w:pStyle w:val="Verbatim"/>
      </w:pPr>
    </w:p>
    <w:p w14:paraId="03A473DE" w14:textId="77777777" w:rsidR="00165069" w:rsidRDefault="00165069" w:rsidP="00165069">
      <w:pPr>
        <w:pStyle w:val="Verbatim"/>
      </w:pPr>
      <w:r>
        <w:t xml:space="preserve">    public void </w:t>
      </w:r>
      <w:proofErr w:type="spellStart"/>
      <w:proofErr w:type="gramStart"/>
      <w:r>
        <w:t>doInit</w:t>
      </w:r>
      <w:proofErr w:type="spellEnd"/>
      <w:r>
        <w:t>(</w:t>
      </w:r>
      <w:proofErr w:type="spellStart"/>
      <w:proofErr w:type="gramEnd"/>
      <w:r>
        <w:t>int</w:t>
      </w:r>
      <w:proofErr w:type="spellEnd"/>
      <w:r>
        <w:t xml:space="preserve"> </w:t>
      </w:r>
      <w:proofErr w:type="spellStart"/>
      <w:r>
        <w:t>i</w:t>
      </w:r>
      <w:proofErr w:type="spellEnd"/>
      <w:r>
        <w:t xml:space="preserve">, </w:t>
      </w:r>
      <w:proofErr w:type="spellStart"/>
      <w:r>
        <w:t>int</w:t>
      </w:r>
      <w:proofErr w:type="spellEnd"/>
      <w:r>
        <w:t xml:space="preserve"> j) {</w:t>
      </w:r>
    </w:p>
    <w:p w14:paraId="56FDCBA3" w14:textId="77777777" w:rsidR="00165069" w:rsidRDefault="00165069" w:rsidP="00165069">
      <w:pPr>
        <w:pStyle w:val="Verbatim"/>
      </w:pPr>
      <w:r>
        <w:t xml:space="preserve">        if (j &lt; </w:t>
      </w:r>
      <w:proofErr w:type="spellStart"/>
      <w:proofErr w:type="gramStart"/>
      <w:r>
        <w:t>getInnerLimit</w:t>
      </w:r>
      <w:proofErr w:type="spellEnd"/>
      <w:r>
        <w:t>(</w:t>
      </w:r>
      <w:proofErr w:type="gramEnd"/>
      <w:r>
        <w:t>) - 1) {</w:t>
      </w:r>
    </w:p>
    <w:p w14:paraId="617A0AB3" w14:textId="77777777" w:rsidR="00165069" w:rsidRDefault="00165069" w:rsidP="00165069">
      <w:pPr>
        <w:pStyle w:val="Verbatim"/>
      </w:pPr>
      <w:r>
        <w:t xml:space="preserve">            </w:t>
      </w:r>
      <w:proofErr w:type="spellStart"/>
      <w:proofErr w:type="gramStart"/>
      <w:r>
        <w:t>waitDelay</w:t>
      </w:r>
      <w:proofErr w:type="spellEnd"/>
      <w:r>
        <w:t>(</w:t>
      </w:r>
      <w:proofErr w:type="gramEnd"/>
      <w:r>
        <w:t>"</w:t>
      </w:r>
      <w:proofErr w:type="spellStart"/>
      <w:r>
        <w:t>Init</w:t>
      </w:r>
      <w:proofErr w:type="spellEnd"/>
      <w:r>
        <w:t xml:space="preserve">", 0.0, </w:t>
      </w:r>
      <w:proofErr w:type="spellStart"/>
      <w:r>
        <w:t>Priority.HIGHER</w:t>
      </w:r>
      <w:proofErr w:type="spellEnd"/>
      <w:r>
        <w:t xml:space="preserve">, </w:t>
      </w:r>
      <w:proofErr w:type="spellStart"/>
      <w:r>
        <w:t>i</w:t>
      </w:r>
      <w:proofErr w:type="spellEnd"/>
      <w:r>
        <w:t>, j + 1);</w:t>
      </w:r>
    </w:p>
    <w:p w14:paraId="21F950BE" w14:textId="77777777" w:rsidR="00165069" w:rsidRDefault="00165069" w:rsidP="00165069">
      <w:pPr>
        <w:pStyle w:val="Verbatim"/>
      </w:pPr>
      <w:r>
        <w:t xml:space="preserve">        }</w:t>
      </w:r>
    </w:p>
    <w:p w14:paraId="749B4916" w14:textId="77777777" w:rsidR="00165069" w:rsidRDefault="00165069" w:rsidP="00165069">
      <w:pPr>
        <w:pStyle w:val="Verbatim"/>
      </w:pPr>
      <w:r>
        <w:t xml:space="preserve">    }</w:t>
      </w:r>
    </w:p>
    <w:p w14:paraId="044FB673" w14:textId="77777777" w:rsidR="00165069" w:rsidRDefault="00165069" w:rsidP="00165069">
      <w:pPr>
        <w:pStyle w:val="Verbatim"/>
      </w:pPr>
      <w:r>
        <w:t xml:space="preserve">. . . </w:t>
      </w:r>
    </w:p>
    <w:p w14:paraId="01170B29" w14:textId="77777777" w:rsidR="00165069" w:rsidRDefault="00165069" w:rsidP="00165069">
      <w:pPr>
        <w:pStyle w:val="Verbatim"/>
      </w:pPr>
      <w:r>
        <w:t>*** Setters and getters omitted ***</w:t>
      </w:r>
    </w:p>
    <w:p w14:paraId="6C13CBE7" w14:textId="4EC4C041" w:rsidR="00165069" w:rsidRDefault="00165069" w:rsidP="00165069">
      <w:pPr>
        <w:pStyle w:val="Caption"/>
      </w:pPr>
      <w:bookmarkStart w:id="461" w:name="_Ref219541261"/>
      <w:r>
        <w:t xml:space="preserve">Figure </w:t>
      </w:r>
      <w:fldSimple w:instr=" STYLEREF 1 \s ">
        <w:r w:rsidR="00D12800">
          <w:rPr>
            <w:noProof/>
          </w:rPr>
          <w:t>8</w:t>
        </w:r>
      </w:fldSimple>
      <w:r w:rsidR="001C4598">
        <w:noBreakHyphen/>
      </w:r>
      <w:fldSimple w:instr=" SEQ Figure \* ARABIC \s 1 ">
        <w:r w:rsidR="00D12800">
          <w:rPr>
            <w:noProof/>
          </w:rPr>
          <w:t>13</w:t>
        </w:r>
      </w:fldSimple>
      <w:bookmarkEnd w:id="461"/>
      <w:r>
        <w:t>. Code for Nested ‘for’ Loop</w:t>
      </w:r>
    </w:p>
    <w:p w14:paraId="4E825CF9" w14:textId="77777777" w:rsidR="00165069" w:rsidRPr="009603A2" w:rsidRDefault="00165069" w:rsidP="00165069">
      <w:pPr>
        <w:pStyle w:val="BodyText"/>
      </w:pPr>
      <w:r>
        <w:t xml:space="preserve">Note that n and m are implemented as </w:t>
      </w:r>
      <w:proofErr w:type="spellStart"/>
      <w:r w:rsidRPr="00F009F3">
        <w:rPr>
          <w:rStyle w:val="CodeChar"/>
        </w:rPr>
        <w:t>outerLimit</w:t>
      </w:r>
      <w:proofErr w:type="spellEnd"/>
      <w:r>
        <w:t xml:space="preserve"> and </w:t>
      </w:r>
      <w:proofErr w:type="spellStart"/>
      <w:r w:rsidRPr="00F009F3">
        <w:rPr>
          <w:rStyle w:val="CodeChar"/>
        </w:rPr>
        <w:t>innerLimit</w:t>
      </w:r>
      <w:proofErr w:type="spellEnd"/>
      <w:r>
        <w:t xml:space="preserve">, respectively.  Also, this example shows how to pass more than one argument on a scheduling edge via </w:t>
      </w:r>
      <w:proofErr w:type="spellStart"/>
      <w:proofErr w:type="gramStart"/>
      <w:r w:rsidRPr="00F009F3">
        <w:rPr>
          <w:rStyle w:val="CodeChar"/>
        </w:rPr>
        <w:t>waitDelay</w:t>
      </w:r>
      <w:proofErr w:type="spellEnd"/>
      <w:r w:rsidRPr="00F009F3">
        <w:rPr>
          <w:rStyle w:val="CodeChar"/>
        </w:rPr>
        <w:t>(</w:t>
      </w:r>
      <w:proofErr w:type="gramEnd"/>
      <w:r w:rsidRPr="00F009F3">
        <w:rPr>
          <w:rStyle w:val="CodeChar"/>
        </w:rPr>
        <w:t>)</w:t>
      </w:r>
      <w:r>
        <w:t xml:space="preserve">.  Specifically, the arguments are simply listed in order last in the call.  This </w:t>
      </w:r>
      <w:r>
        <w:lastRenderedPageBreak/>
        <w:t xml:space="preserve">also illustrates that if a priority is desired, it comes before the arguments and after the time delay.  In this case, the inner </w:t>
      </w:r>
      <w:proofErr w:type="spellStart"/>
      <w:r w:rsidRPr="00705C4D">
        <w:rPr>
          <w:rStyle w:val="Event"/>
        </w:rPr>
        <w:t>Init</w:t>
      </w:r>
      <w:proofErr w:type="spellEnd"/>
      <w:r w:rsidRPr="00705C4D">
        <w:rPr>
          <w:rStyle w:val="Event"/>
        </w:rPr>
        <w:t>(</w:t>
      </w:r>
      <w:proofErr w:type="spellStart"/>
      <w:proofErr w:type="gramStart"/>
      <w:r w:rsidRPr="00705C4D">
        <w:rPr>
          <w:rStyle w:val="Event"/>
        </w:rPr>
        <w:t>i,j</w:t>
      </w:r>
      <w:proofErr w:type="spellEnd"/>
      <w:proofErr w:type="gramEnd"/>
      <w:r w:rsidRPr="00705C4D">
        <w:rPr>
          <w:rStyle w:val="Event"/>
        </w:rPr>
        <w:t>)</w:t>
      </w:r>
      <w:r>
        <w:t xml:space="preserve"> event has </w:t>
      </w:r>
      <w:r w:rsidRPr="00705C4D">
        <w:rPr>
          <w:rStyle w:val="CodeChar"/>
        </w:rPr>
        <w:t>HIGHER</w:t>
      </w:r>
      <w:r>
        <w:t xml:space="preserve"> priority than </w:t>
      </w:r>
      <w:proofErr w:type="spellStart"/>
      <w:r w:rsidRPr="00610842">
        <w:rPr>
          <w:rStyle w:val="Event"/>
        </w:rPr>
        <w:t>Init</w:t>
      </w:r>
      <w:proofErr w:type="spellEnd"/>
      <w:r w:rsidRPr="00610842">
        <w:rPr>
          <w:rStyle w:val="Event"/>
        </w:rPr>
        <w:t>(</w:t>
      </w:r>
      <w:proofErr w:type="spellStart"/>
      <w:r w:rsidRPr="00610842">
        <w:rPr>
          <w:rStyle w:val="Event"/>
        </w:rPr>
        <w:t>i</w:t>
      </w:r>
      <w:proofErr w:type="spellEnd"/>
      <w:r w:rsidRPr="00610842">
        <w:rPr>
          <w:rStyle w:val="Event"/>
        </w:rPr>
        <w:t>)</w:t>
      </w:r>
      <w:r>
        <w:t xml:space="preserve">, which only has </w:t>
      </w:r>
      <w:r w:rsidRPr="00610842">
        <w:rPr>
          <w:rStyle w:val="CodeChar"/>
        </w:rPr>
        <w:t>HIGH</w:t>
      </w:r>
      <w:r>
        <w:t xml:space="preserve"> priority.  Although it is likely not germane to the model, this prioritization ensures that the innermost Events are completed before the outermost Event advances, the way a nested ‘for’ loop works in programming languages.</w:t>
      </w:r>
    </w:p>
    <w:p w14:paraId="7A358BCE" w14:textId="77777777" w:rsidR="00165069" w:rsidRDefault="00165069" w:rsidP="00165069">
      <w:pPr>
        <w:pStyle w:val="Heading2"/>
      </w:pPr>
      <w:bookmarkStart w:id="462" w:name="_Toc226281553"/>
      <w:bookmarkStart w:id="463" w:name="_Toc139597384"/>
      <w:bookmarkStart w:id="464" w:name="_Toc139597599"/>
      <w:bookmarkStart w:id="465" w:name="_Toc334109314"/>
      <w:r>
        <w:t>Discussion</w:t>
      </w:r>
      <w:bookmarkEnd w:id="462"/>
      <w:bookmarkEnd w:id="463"/>
      <w:bookmarkEnd w:id="464"/>
      <w:bookmarkEnd w:id="465"/>
    </w:p>
    <w:p w14:paraId="73414562" w14:textId="77777777" w:rsidR="00165069" w:rsidRPr="009603A2" w:rsidRDefault="00165069" w:rsidP="00165069">
      <w:pPr>
        <w:pStyle w:val="BodyText"/>
      </w:pPr>
      <w:r>
        <w:t xml:space="preserve">At this </w:t>
      </w:r>
      <w:proofErr w:type="gramStart"/>
      <w:r>
        <w:t>point</w:t>
      </w:r>
      <w:proofErr w:type="gramEnd"/>
      <w:r>
        <w:t xml:space="preserve"> there is sufficient information to enable the creation of </w:t>
      </w:r>
      <w:proofErr w:type="spellStart"/>
      <w:r>
        <w:t>Simkit</w:t>
      </w:r>
      <w:proofErr w:type="spellEnd"/>
      <w:r>
        <w:t xml:space="preserve"> Java classes from Event Graph components.  The process of doing this is a direct translation of each element of the Event Graph component, as summarized in </w:t>
      </w:r>
      <w:r>
        <w:fldChar w:fldCharType="begin"/>
      </w:r>
      <w:r>
        <w:instrText xml:space="preserve"> REF _Ref219541736 \h </w:instrText>
      </w:r>
      <w:r>
        <w:fldChar w:fldCharType="separate"/>
      </w:r>
      <w:r w:rsidR="00D12800">
        <w:t xml:space="preserve">Table </w:t>
      </w:r>
      <w:r w:rsidR="00D12800">
        <w:rPr>
          <w:noProof/>
        </w:rPr>
        <w:t>8</w:t>
      </w:r>
      <w:r w:rsidR="00D12800">
        <w:noBreakHyphen/>
      </w:r>
      <w:r w:rsidR="00D12800">
        <w:rPr>
          <w:noProof/>
        </w:rPr>
        <w:t>1</w:t>
      </w:r>
      <w:r>
        <w:fldChar w:fldCharType="end"/>
      </w:r>
      <w:r>
        <w:t>.  There remains the issue of actually executing the model, which will be presented next.</w:t>
      </w:r>
    </w:p>
    <w:p w14:paraId="2A0FC201" w14:textId="77777777" w:rsidR="00165069" w:rsidRDefault="00165069" w:rsidP="00165069">
      <w:pPr>
        <w:pStyle w:val="Heading2"/>
      </w:pPr>
      <w:bookmarkStart w:id="466" w:name="_Toc226281554"/>
      <w:bookmarkStart w:id="467" w:name="_Toc139597385"/>
      <w:bookmarkStart w:id="468" w:name="_Toc139597600"/>
      <w:bookmarkStart w:id="469" w:name="_Toc334109315"/>
      <w:r>
        <w:t xml:space="preserve">Creating and Executing a Model in </w:t>
      </w:r>
      <w:proofErr w:type="spellStart"/>
      <w:r>
        <w:t>Simkit</w:t>
      </w:r>
      <w:bookmarkEnd w:id="466"/>
      <w:bookmarkEnd w:id="467"/>
      <w:bookmarkEnd w:id="468"/>
      <w:bookmarkEnd w:id="469"/>
      <w:proofErr w:type="spellEnd"/>
    </w:p>
    <w:p w14:paraId="39926E84" w14:textId="77777777" w:rsidR="00165069" w:rsidRDefault="00165069" w:rsidP="00165069">
      <w:pPr>
        <w:pStyle w:val="BodyText"/>
      </w:pPr>
      <w:r>
        <w:t xml:space="preserve">At a minimum creating and executing a </w:t>
      </w:r>
      <w:proofErr w:type="spellStart"/>
      <w:r>
        <w:t>Simkit</w:t>
      </w:r>
      <w:proofErr w:type="spellEnd"/>
      <w:r>
        <w:t xml:space="preserve"> model involves the following steps:</w:t>
      </w:r>
    </w:p>
    <w:p w14:paraId="41A682BD" w14:textId="77777777" w:rsidR="00165069" w:rsidRDefault="00165069" w:rsidP="003774D4">
      <w:pPr>
        <w:pStyle w:val="ListNumber"/>
        <w:numPr>
          <w:ilvl w:val="0"/>
          <w:numId w:val="30"/>
        </w:numPr>
      </w:pPr>
      <w:r>
        <w:t>Instantiate the Event Graph components</w:t>
      </w:r>
    </w:p>
    <w:p w14:paraId="2BF25CC3" w14:textId="77777777" w:rsidR="00165069" w:rsidRDefault="00165069" w:rsidP="003774D4">
      <w:pPr>
        <w:pStyle w:val="ListNumber"/>
      </w:pPr>
      <w:r>
        <w:t xml:space="preserve">Connect the components as </w:t>
      </w:r>
      <w:proofErr w:type="spellStart"/>
      <w:r>
        <w:t>SimEventListeners</w:t>
      </w:r>
      <w:proofErr w:type="spellEnd"/>
      <w:r>
        <w:t xml:space="preserve"> or by using Adapters, if necessary.</w:t>
      </w:r>
    </w:p>
    <w:p w14:paraId="0BDD5EFD" w14:textId="77777777" w:rsidR="00165069" w:rsidRDefault="00165069" w:rsidP="003774D4">
      <w:pPr>
        <w:pStyle w:val="ListNumber"/>
      </w:pPr>
      <w:r>
        <w:t xml:space="preserve">If collecting statistics, instantiate statistical </w:t>
      </w:r>
      <w:proofErr w:type="spellStart"/>
      <w:r>
        <w:t>PropertyChangeListener</w:t>
      </w:r>
      <w:proofErr w:type="spellEnd"/>
      <w:r>
        <w:t xml:space="preserve"> objects and connect to the relevant </w:t>
      </w:r>
      <w:proofErr w:type="spellStart"/>
      <w:r>
        <w:t>SimEntity</w:t>
      </w:r>
      <w:proofErr w:type="spellEnd"/>
      <w:r>
        <w:t xml:space="preserve"> objects as listeners; if dumping properties, instantiate </w:t>
      </w:r>
      <w:proofErr w:type="spellStart"/>
      <w:r>
        <w:t>SimplePropertyDumper</w:t>
      </w:r>
      <w:proofErr w:type="spellEnd"/>
      <w:r>
        <w:t xml:space="preserve"> and connect it</w:t>
      </w:r>
    </w:p>
    <w:p w14:paraId="4691C196" w14:textId="77777777" w:rsidR="00165069" w:rsidRDefault="00165069" w:rsidP="003774D4">
      <w:pPr>
        <w:pStyle w:val="ListNumber"/>
      </w:pPr>
      <w:r>
        <w:t>Configure the Schedule class (e.g. verbose mode)</w:t>
      </w:r>
    </w:p>
    <w:p w14:paraId="60BC81BD" w14:textId="77777777" w:rsidR="00165069" w:rsidRDefault="00165069" w:rsidP="003774D4">
      <w:pPr>
        <w:pStyle w:val="ListNumber"/>
      </w:pPr>
      <w:r>
        <w:t>Initialize and run</w:t>
      </w:r>
    </w:p>
    <w:p w14:paraId="3ACA1F3B" w14:textId="77777777" w:rsidR="00165069" w:rsidRDefault="00165069" w:rsidP="003774D4">
      <w:pPr>
        <w:pStyle w:val="ListNumber"/>
      </w:pPr>
      <w:r>
        <w:t xml:space="preserve">Output statistics from </w:t>
      </w:r>
      <w:proofErr w:type="spellStart"/>
      <w:r>
        <w:t>PropertyChangeListener</w:t>
      </w:r>
      <w:proofErr w:type="spellEnd"/>
      <w:r>
        <w:t xml:space="preserve"> objects, if this is done, or any post-simulation information desired</w:t>
      </w:r>
    </w:p>
    <w:p w14:paraId="771CDFAA" w14:textId="77777777" w:rsidR="00165069" w:rsidRDefault="00165069" w:rsidP="00165069">
      <w:pPr>
        <w:pStyle w:val="Heading3"/>
      </w:pPr>
      <w:bookmarkStart w:id="470" w:name="_Toc226281555"/>
      <w:bookmarkStart w:id="471" w:name="_Toc139597386"/>
      <w:bookmarkStart w:id="472" w:name="_Toc139597601"/>
      <w:bookmarkStart w:id="473" w:name="_Toc334109316"/>
      <w:proofErr w:type="spellStart"/>
      <w:r>
        <w:t>ArrivalProcess</w:t>
      </w:r>
      <w:proofErr w:type="spellEnd"/>
      <w:r>
        <w:t xml:space="preserve"> Execution</w:t>
      </w:r>
      <w:bookmarkEnd w:id="470"/>
      <w:bookmarkEnd w:id="471"/>
      <w:bookmarkEnd w:id="472"/>
      <w:bookmarkEnd w:id="473"/>
    </w:p>
    <w:p w14:paraId="29BD76AB" w14:textId="77777777" w:rsidR="00165069" w:rsidRDefault="00165069" w:rsidP="00165069">
      <w:pPr>
        <w:pStyle w:val="BodyText"/>
      </w:pPr>
      <w:r>
        <w:fldChar w:fldCharType="begin"/>
      </w:r>
      <w:r>
        <w:instrText xml:space="preserve"> REF _Ref219716164 \h </w:instrText>
      </w:r>
      <w:r>
        <w:fldChar w:fldCharType="separate"/>
      </w:r>
      <w:r w:rsidR="00D12800">
        <w:t xml:space="preserve">Figure </w:t>
      </w:r>
      <w:r w:rsidR="00D12800">
        <w:rPr>
          <w:noProof/>
        </w:rPr>
        <w:t>8</w:t>
      </w:r>
      <w:r w:rsidR="00D12800">
        <w:noBreakHyphen/>
      </w:r>
      <w:r w:rsidR="00D12800">
        <w:rPr>
          <w:noProof/>
        </w:rPr>
        <w:t>14</w:t>
      </w:r>
      <w:r>
        <w:fldChar w:fldCharType="end"/>
      </w:r>
      <w:r>
        <w:t xml:space="preserve"> shows the contents of a </w:t>
      </w:r>
      <w:proofErr w:type="gramStart"/>
      <w:r w:rsidRPr="00662FE5">
        <w:rPr>
          <w:rStyle w:val="CodeChar"/>
        </w:rPr>
        <w:t>main(</w:t>
      </w:r>
      <w:proofErr w:type="gramEnd"/>
      <w:r w:rsidRPr="00662FE5">
        <w:rPr>
          <w:rStyle w:val="CodeChar"/>
        </w:rPr>
        <w:t>)</w:t>
      </w:r>
      <w:r>
        <w:t xml:space="preserve"> method that executes the </w:t>
      </w:r>
      <w:proofErr w:type="spellStart"/>
      <w:r>
        <w:t>ArrivalProcess</w:t>
      </w:r>
      <w:proofErr w:type="spellEnd"/>
      <w:r>
        <w:t xml:space="preserve"> component discussed earlier.  The numbers in parentheses are not part of the code but correspond to the step in the previous section.</w:t>
      </w:r>
    </w:p>
    <w:p w14:paraId="647E45FA" w14:textId="77777777" w:rsidR="00165069" w:rsidRDefault="00165069" w:rsidP="00165069">
      <w:pPr>
        <w:pStyle w:val="Verbatim"/>
        <w:numPr>
          <w:ilvl w:val="0"/>
          <w:numId w:val="13"/>
        </w:numPr>
      </w:pPr>
    </w:p>
    <w:p w14:paraId="5B4F6913" w14:textId="77777777" w:rsidR="00165069" w:rsidRDefault="00165069" w:rsidP="00165069">
      <w:pPr>
        <w:pStyle w:val="Verbatim"/>
      </w:pPr>
      <w:proofErr w:type="spellStart"/>
      <w:r>
        <w:t>RandomVariate</w:t>
      </w:r>
      <w:proofErr w:type="spellEnd"/>
      <w:r>
        <w:t xml:space="preserve"> </w:t>
      </w:r>
      <w:proofErr w:type="spellStart"/>
      <w:r>
        <w:t>interArrivalTime</w:t>
      </w:r>
      <w:proofErr w:type="spellEnd"/>
      <w:r>
        <w:t xml:space="preserve"> = </w:t>
      </w:r>
      <w:proofErr w:type="spellStart"/>
      <w:r>
        <w:t>RandomVariateFactory.getInstance</w:t>
      </w:r>
      <w:proofErr w:type="spellEnd"/>
      <w:r>
        <w:t>(</w:t>
      </w:r>
    </w:p>
    <w:p w14:paraId="107EF544" w14:textId="77777777" w:rsidR="00165069" w:rsidRDefault="00165069" w:rsidP="00165069">
      <w:pPr>
        <w:pStyle w:val="Verbatim"/>
      </w:pPr>
      <w:r>
        <w:t xml:space="preserve">        “Exponential”, 3.2);</w:t>
      </w:r>
    </w:p>
    <w:p w14:paraId="7193F2BD" w14:textId="77777777" w:rsidR="00165069" w:rsidRDefault="00165069" w:rsidP="00165069">
      <w:pPr>
        <w:pStyle w:val="Verbatim"/>
      </w:pPr>
      <w:proofErr w:type="spellStart"/>
      <w:r>
        <w:t>ArrivalProcess</w:t>
      </w:r>
      <w:proofErr w:type="spellEnd"/>
      <w:r>
        <w:t xml:space="preserve"> </w:t>
      </w:r>
      <w:proofErr w:type="spellStart"/>
      <w:r>
        <w:t>arrivalProcess</w:t>
      </w:r>
      <w:proofErr w:type="spellEnd"/>
      <w:r>
        <w:t xml:space="preserve"> = new </w:t>
      </w:r>
      <w:proofErr w:type="spellStart"/>
      <w:r>
        <w:t>ArrivalProcess</w:t>
      </w:r>
      <w:proofErr w:type="spellEnd"/>
      <w:r>
        <w:t>(</w:t>
      </w:r>
      <w:proofErr w:type="spellStart"/>
      <w:r>
        <w:t>interArrivalTime</w:t>
      </w:r>
      <w:proofErr w:type="spellEnd"/>
      <w:r>
        <w:t>);</w:t>
      </w:r>
    </w:p>
    <w:p w14:paraId="53D42FF9" w14:textId="77777777" w:rsidR="00165069" w:rsidRDefault="00165069" w:rsidP="00165069">
      <w:pPr>
        <w:pStyle w:val="Verbatim"/>
      </w:pPr>
    </w:p>
    <w:p w14:paraId="0E415248" w14:textId="77777777" w:rsidR="00165069" w:rsidRPr="00414328" w:rsidRDefault="00165069" w:rsidP="00165069">
      <w:pPr>
        <w:pStyle w:val="Verbatim"/>
        <w:rPr>
          <w:rFonts w:ascii="Times New Roman" w:hAnsi="Times New Roman"/>
        </w:rPr>
      </w:pPr>
      <w:r w:rsidRPr="00414328">
        <w:rPr>
          <w:rFonts w:ascii="Times New Roman" w:hAnsi="Times New Roman"/>
        </w:rPr>
        <w:t>(3)</w:t>
      </w:r>
    </w:p>
    <w:p w14:paraId="7AFE3A11" w14:textId="77777777" w:rsidR="00165069" w:rsidRDefault="00165069" w:rsidP="00165069">
      <w:pPr>
        <w:pStyle w:val="Verbatim"/>
      </w:pPr>
      <w:proofErr w:type="spellStart"/>
      <w:r>
        <w:t>SimplePropertyDumper</w:t>
      </w:r>
      <w:proofErr w:type="spellEnd"/>
      <w:r>
        <w:t xml:space="preserve"> </w:t>
      </w:r>
      <w:proofErr w:type="spellStart"/>
      <w:r>
        <w:t>simplePropertyDumper</w:t>
      </w:r>
      <w:proofErr w:type="spellEnd"/>
      <w:r>
        <w:t xml:space="preserve"> = new </w:t>
      </w:r>
      <w:proofErr w:type="spellStart"/>
      <w:proofErr w:type="gramStart"/>
      <w:r>
        <w:t>SimplePropertyDumper</w:t>
      </w:r>
      <w:proofErr w:type="spellEnd"/>
      <w:r>
        <w:t>(</w:t>
      </w:r>
      <w:proofErr w:type="gramEnd"/>
      <w:r>
        <w:t>);</w:t>
      </w:r>
    </w:p>
    <w:p w14:paraId="06069AEF" w14:textId="77777777" w:rsidR="00165069" w:rsidRDefault="00165069" w:rsidP="00165069">
      <w:pPr>
        <w:pStyle w:val="Verbatim"/>
      </w:pPr>
      <w:proofErr w:type="spellStart"/>
      <w:r>
        <w:t>arrivalProcess.addPropertyChangeListener</w:t>
      </w:r>
      <w:proofErr w:type="spellEnd"/>
      <w:r>
        <w:t>(</w:t>
      </w:r>
      <w:proofErr w:type="spellStart"/>
      <w:r>
        <w:t>simplePropertyDumper</w:t>
      </w:r>
      <w:proofErr w:type="spellEnd"/>
      <w:r>
        <w:t>);</w:t>
      </w:r>
    </w:p>
    <w:p w14:paraId="467286EF" w14:textId="77777777" w:rsidR="00165069" w:rsidRDefault="00165069" w:rsidP="00165069">
      <w:pPr>
        <w:pStyle w:val="Verbatim"/>
      </w:pPr>
    </w:p>
    <w:p w14:paraId="32AF5CEF" w14:textId="77777777" w:rsidR="00165069" w:rsidRDefault="00165069" w:rsidP="00165069">
      <w:pPr>
        <w:pStyle w:val="Verbatim"/>
      </w:pPr>
      <w:proofErr w:type="spellStart"/>
      <w:r>
        <w:t>System.out.println</w:t>
      </w:r>
      <w:proofErr w:type="spellEnd"/>
      <w:r>
        <w:t>(</w:t>
      </w:r>
      <w:proofErr w:type="spellStart"/>
      <w:r>
        <w:t>arrivalProcess</w:t>
      </w:r>
      <w:proofErr w:type="spellEnd"/>
      <w:r>
        <w:t>);</w:t>
      </w:r>
    </w:p>
    <w:p w14:paraId="0C8D1C10" w14:textId="77777777" w:rsidR="00165069" w:rsidRDefault="00165069" w:rsidP="00165069">
      <w:pPr>
        <w:pStyle w:val="Verbatim"/>
      </w:pPr>
    </w:p>
    <w:p w14:paraId="1C7A401F" w14:textId="77777777" w:rsidR="00165069" w:rsidRPr="00414328" w:rsidRDefault="00165069" w:rsidP="00165069">
      <w:pPr>
        <w:pStyle w:val="Verbatim"/>
        <w:rPr>
          <w:rFonts w:ascii="Times New Roman" w:hAnsi="Times New Roman"/>
        </w:rPr>
      </w:pPr>
      <w:r w:rsidRPr="00414328">
        <w:rPr>
          <w:rFonts w:ascii="Times New Roman" w:hAnsi="Times New Roman"/>
        </w:rPr>
        <w:t>(4)</w:t>
      </w:r>
    </w:p>
    <w:p w14:paraId="18FAA27B" w14:textId="77777777" w:rsidR="00165069" w:rsidRDefault="00165069" w:rsidP="00165069">
      <w:pPr>
        <w:pStyle w:val="Verbatim"/>
      </w:pPr>
      <w:proofErr w:type="spellStart"/>
      <w:r>
        <w:t>Schedule.setVerbose</w:t>
      </w:r>
      <w:proofErr w:type="spellEnd"/>
      <w:r>
        <w:t>(true);</w:t>
      </w:r>
    </w:p>
    <w:p w14:paraId="62380B85" w14:textId="77777777" w:rsidR="00165069" w:rsidRDefault="00165069" w:rsidP="00165069">
      <w:pPr>
        <w:pStyle w:val="Verbatim"/>
      </w:pPr>
      <w:proofErr w:type="spellStart"/>
      <w:r>
        <w:t>Schedule.stopAtTime</w:t>
      </w:r>
      <w:proofErr w:type="spellEnd"/>
      <w:r>
        <w:t>(15.0);</w:t>
      </w:r>
    </w:p>
    <w:p w14:paraId="1B1EC80F" w14:textId="77777777" w:rsidR="00165069" w:rsidRDefault="00165069" w:rsidP="00165069">
      <w:pPr>
        <w:pStyle w:val="Verbatim"/>
      </w:pPr>
    </w:p>
    <w:p w14:paraId="06ED99A8" w14:textId="77777777" w:rsidR="00165069" w:rsidRPr="00414328" w:rsidRDefault="00165069" w:rsidP="00165069">
      <w:pPr>
        <w:pStyle w:val="Verbatim"/>
        <w:rPr>
          <w:rFonts w:ascii="Times New Roman" w:hAnsi="Times New Roman"/>
        </w:rPr>
      </w:pPr>
      <w:r w:rsidRPr="00414328">
        <w:rPr>
          <w:rFonts w:ascii="Times New Roman" w:hAnsi="Times New Roman"/>
        </w:rPr>
        <w:t>(5)</w:t>
      </w:r>
    </w:p>
    <w:p w14:paraId="642C69F7" w14:textId="77777777" w:rsidR="00165069" w:rsidRDefault="00165069" w:rsidP="00165069">
      <w:pPr>
        <w:pStyle w:val="Verbatim"/>
      </w:pPr>
      <w:proofErr w:type="spellStart"/>
      <w:r>
        <w:t>Schedule.reset</w:t>
      </w:r>
      <w:proofErr w:type="spellEnd"/>
      <w:r>
        <w:t>();</w:t>
      </w:r>
    </w:p>
    <w:p w14:paraId="16EA21D1" w14:textId="77777777" w:rsidR="00165069" w:rsidRDefault="00165069" w:rsidP="00165069">
      <w:pPr>
        <w:pStyle w:val="Verbatim"/>
      </w:pPr>
      <w:proofErr w:type="spellStart"/>
      <w:r>
        <w:t>Schedule.startSimulation</w:t>
      </w:r>
      <w:proofErr w:type="spellEnd"/>
      <w:r>
        <w:t>();</w:t>
      </w:r>
    </w:p>
    <w:p w14:paraId="2F2016C9" w14:textId="77777777" w:rsidR="00165069" w:rsidRDefault="00165069" w:rsidP="00165069">
      <w:pPr>
        <w:pStyle w:val="Verbatim"/>
      </w:pPr>
    </w:p>
    <w:p w14:paraId="7D16D7E9" w14:textId="77777777" w:rsidR="00165069" w:rsidRPr="00414328" w:rsidRDefault="00165069" w:rsidP="00165069">
      <w:pPr>
        <w:pStyle w:val="Verbatim"/>
        <w:rPr>
          <w:rFonts w:ascii="Times New Roman" w:hAnsi="Times New Roman"/>
        </w:rPr>
      </w:pPr>
      <w:r w:rsidRPr="00414328">
        <w:rPr>
          <w:rFonts w:ascii="Times New Roman" w:hAnsi="Times New Roman"/>
        </w:rPr>
        <w:t>(6)</w:t>
      </w:r>
    </w:p>
    <w:p w14:paraId="7065FD01" w14:textId="77777777" w:rsidR="00165069" w:rsidRDefault="00165069" w:rsidP="00165069">
      <w:pPr>
        <w:pStyle w:val="Verbatim"/>
      </w:pPr>
      <w:proofErr w:type="spellStart"/>
      <w:r>
        <w:t>System.out.println</w:t>
      </w:r>
      <w:proofErr w:type="spellEnd"/>
      <w:r>
        <w:t xml:space="preserve">("At time " + </w:t>
      </w:r>
      <w:proofErr w:type="spellStart"/>
      <w:r>
        <w:t>Schedule.getSimTime</w:t>
      </w:r>
      <w:proofErr w:type="spellEnd"/>
      <w:r>
        <w:t>() +</w:t>
      </w:r>
    </w:p>
    <w:p w14:paraId="13A7F6D8" w14:textId="77777777" w:rsidR="00165069" w:rsidRDefault="00165069" w:rsidP="00165069">
      <w:pPr>
        <w:pStyle w:val="Verbatim"/>
      </w:pPr>
      <w:r>
        <w:t xml:space="preserve">    " there have been " + </w:t>
      </w:r>
      <w:proofErr w:type="spellStart"/>
      <w:r>
        <w:t>arrivalProcess.getNumberArrivals</w:t>
      </w:r>
      <w:proofErr w:type="spellEnd"/>
      <w:r>
        <w:t>() + " arrivals");</w:t>
      </w:r>
    </w:p>
    <w:p w14:paraId="2DB56A1A" w14:textId="79FE961A" w:rsidR="00165069" w:rsidRDefault="00165069" w:rsidP="00165069">
      <w:pPr>
        <w:pStyle w:val="Caption"/>
      </w:pPr>
      <w:bookmarkStart w:id="474" w:name="_Ref219716164"/>
      <w:r>
        <w:t xml:space="preserve">Figure </w:t>
      </w:r>
      <w:fldSimple w:instr=" STYLEREF 1 \s ">
        <w:r w:rsidR="00D12800">
          <w:rPr>
            <w:noProof/>
          </w:rPr>
          <w:t>8</w:t>
        </w:r>
      </w:fldSimple>
      <w:r w:rsidR="001C4598">
        <w:noBreakHyphen/>
      </w:r>
      <w:fldSimple w:instr=" SEQ Figure \* ARABIC \s 1 ">
        <w:r w:rsidR="00D12800">
          <w:rPr>
            <w:noProof/>
          </w:rPr>
          <w:t>14</w:t>
        </w:r>
      </w:fldSimple>
      <w:bookmarkEnd w:id="474"/>
      <w:r>
        <w:t xml:space="preserve">. Code to Run </w:t>
      </w:r>
      <w:proofErr w:type="spellStart"/>
      <w:r>
        <w:t>ArrivalProcess</w:t>
      </w:r>
      <w:proofErr w:type="spellEnd"/>
      <w:r>
        <w:t xml:space="preserve"> in Verbose Mode</w:t>
      </w:r>
    </w:p>
    <w:p w14:paraId="23B432AD" w14:textId="77777777" w:rsidR="00165069" w:rsidRDefault="00165069" w:rsidP="00165069">
      <w:pPr>
        <w:pStyle w:val="BodyText"/>
      </w:pPr>
      <w:r>
        <w:t xml:space="preserve"> (1) The </w:t>
      </w:r>
      <w:proofErr w:type="spellStart"/>
      <w:r>
        <w:t>RandomVariate</w:t>
      </w:r>
      <w:proofErr w:type="spellEnd"/>
      <w:r>
        <w:t xml:space="preserve"> instance is obtained from </w:t>
      </w:r>
      <w:proofErr w:type="spellStart"/>
      <w:r>
        <w:t>RandomVariateFactory</w:t>
      </w:r>
      <w:proofErr w:type="spellEnd"/>
      <w:r>
        <w:t xml:space="preserve"> (in this case specifying an </w:t>
      </w:r>
      <w:proofErr w:type="gramStart"/>
      <w:r>
        <w:t>Exponential(</w:t>
      </w:r>
      <w:proofErr w:type="gramEnd"/>
      <w:r>
        <w:t xml:space="preserve">3.2) distribution) and this instance is passed into the constructor for </w:t>
      </w:r>
      <w:proofErr w:type="spellStart"/>
      <w:r>
        <w:t>ArrivalProcess</w:t>
      </w:r>
      <w:proofErr w:type="spellEnd"/>
      <w:r>
        <w:t>.</w:t>
      </w:r>
    </w:p>
    <w:p w14:paraId="5308D869" w14:textId="77777777" w:rsidR="00165069" w:rsidRDefault="00165069" w:rsidP="00165069">
      <w:pPr>
        <w:pStyle w:val="BodyText"/>
      </w:pPr>
      <w:r>
        <w:t xml:space="preserve"> (2) Since this example consists of a single component, no listeners or adapters are needed.  (3) A </w:t>
      </w:r>
      <w:proofErr w:type="spellStart"/>
      <w:r>
        <w:t>SimplePropertyDumper</w:t>
      </w:r>
      <w:proofErr w:type="spellEnd"/>
      <w:r>
        <w:t xml:space="preserve"> is instantiated to display the state transitions, but there are no statistical listeners.</w:t>
      </w:r>
    </w:p>
    <w:p w14:paraId="15630B84" w14:textId="77777777" w:rsidR="00165069" w:rsidRDefault="00165069" w:rsidP="00165069">
      <w:pPr>
        <w:pStyle w:val="BodyText"/>
      </w:pPr>
      <w:r>
        <w:t>4)Schedule is set to verbose mode and the run will end at time 15.0.</w:t>
      </w:r>
    </w:p>
    <w:p w14:paraId="13BD727D" w14:textId="77777777" w:rsidR="00165069" w:rsidRDefault="00165069" w:rsidP="00165069">
      <w:pPr>
        <w:pStyle w:val="BodyText"/>
      </w:pPr>
      <w:r>
        <w:t>(5) The run is initialized and executed.</w:t>
      </w:r>
    </w:p>
    <w:p w14:paraId="65DDED57" w14:textId="77777777" w:rsidR="00165069" w:rsidRDefault="00165069" w:rsidP="00165069">
      <w:pPr>
        <w:pStyle w:val="BodyText"/>
      </w:pPr>
      <w:r>
        <w:t xml:space="preserve">(6) In this </w:t>
      </w:r>
      <w:proofErr w:type="gramStart"/>
      <w:r>
        <w:t>case</w:t>
      </w:r>
      <w:proofErr w:type="gramEnd"/>
      <w:r>
        <w:t xml:space="preserve"> the final number of arrivals is output after the simulation run finishes.</w:t>
      </w:r>
    </w:p>
    <w:p w14:paraId="0DE70AD6" w14:textId="77777777" w:rsidR="00165069" w:rsidRPr="00FF57AD" w:rsidRDefault="00165069" w:rsidP="00165069">
      <w:pPr>
        <w:pStyle w:val="BodyText"/>
      </w:pPr>
      <w:r>
        <w:t xml:space="preserve">The output for the run is shown in </w:t>
      </w:r>
      <w:r>
        <w:fldChar w:fldCharType="begin"/>
      </w:r>
      <w:r>
        <w:instrText xml:space="preserve"> REF _Ref219716831 \h </w:instrText>
      </w:r>
      <w:r>
        <w:fldChar w:fldCharType="separate"/>
      </w:r>
      <w:r w:rsidR="00D12800">
        <w:t xml:space="preserve">Figure </w:t>
      </w:r>
      <w:r w:rsidR="00D12800">
        <w:rPr>
          <w:noProof/>
        </w:rPr>
        <w:t>8</w:t>
      </w:r>
      <w:r w:rsidR="00D12800">
        <w:noBreakHyphen/>
      </w:r>
      <w:r w:rsidR="00D12800">
        <w:rPr>
          <w:noProof/>
        </w:rPr>
        <w:t>15</w:t>
      </w:r>
      <w:r>
        <w:fldChar w:fldCharType="end"/>
      </w:r>
      <w:r>
        <w:t>.  Note that as each Event occurs, the state transition is displayed, followed by the Event being executed and the Event List status at that point in time.</w:t>
      </w:r>
    </w:p>
    <w:p w14:paraId="73975A41" w14:textId="77777777" w:rsidR="00165069" w:rsidRDefault="00165069" w:rsidP="00165069">
      <w:pPr>
        <w:pStyle w:val="Verbatim"/>
      </w:pPr>
      <w:proofErr w:type="gramStart"/>
      <w:r>
        <w:t>simkit.examples</w:t>
      </w:r>
      <w:proofErr w:type="gramEnd"/>
      <w:r>
        <w:t>.ArrivalProcess.1</w:t>
      </w:r>
    </w:p>
    <w:p w14:paraId="106E5764" w14:textId="77777777" w:rsidR="00165069" w:rsidRDefault="00165069" w:rsidP="00165069">
      <w:pPr>
        <w:pStyle w:val="Verbatim"/>
      </w:pPr>
      <w:r>
        <w:t xml:space="preserve">        </w:t>
      </w:r>
      <w:proofErr w:type="spellStart"/>
      <w:r>
        <w:t>interArrivalTime</w:t>
      </w:r>
      <w:proofErr w:type="spellEnd"/>
      <w:r>
        <w:t xml:space="preserve"> = Exponential (3.2)</w:t>
      </w:r>
    </w:p>
    <w:p w14:paraId="741B60D4" w14:textId="77777777" w:rsidR="00165069" w:rsidRDefault="00165069" w:rsidP="00165069">
      <w:pPr>
        <w:pStyle w:val="Verbatim"/>
      </w:pPr>
    </w:p>
    <w:p w14:paraId="595EAC7C" w14:textId="77777777" w:rsidR="00165069" w:rsidRDefault="00165069" w:rsidP="00165069">
      <w:pPr>
        <w:pStyle w:val="Verbatim"/>
      </w:pPr>
      <w:r>
        <w:t>** Event List 0 -- Starting Simulation **</w:t>
      </w:r>
    </w:p>
    <w:p w14:paraId="200BFA79" w14:textId="77777777" w:rsidR="00165069" w:rsidRDefault="00165069" w:rsidP="00165069">
      <w:pPr>
        <w:pStyle w:val="Verbatim"/>
      </w:pPr>
      <w:r>
        <w:t xml:space="preserve">0.000        Run        </w:t>
      </w:r>
    </w:p>
    <w:p w14:paraId="0694BD3E" w14:textId="77777777" w:rsidR="00165069" w:rsidRDefault="00165069" w:rsidP="00165069">
      <w:pPr>
        <w:pStyle w:val="Verbatim"/>
      </w:pPr>
      <w:r>
        <w:t xml:space="preserve">15.000        Stop        </w:t>
      </w:r>
    </w:p>
    <w:p w14:paraId="132C995E" w14:textId="77777777" w:rsidR="00165069" w:rsidRDefault="00165069" w:rsidP="00165069">
      <w:pPr>
        <w:pStyle w:val="Verbatim"/>
      </w:pPr>
      <w:r>
        <w:t xml:space="preserve"> ** End of Event List -- Starting Simulation **</w:t>
      </w:r>
    </w:p>
    <w:p w14:paraId="31045436" w14:textId="77777777" w:rsidR="00165069" w:rsidRDefault="00165069" w:rsidP="00165069">
      <w:pPr>
        <w:pStyle w:val="Verbatim"/>
      </w:pPr>
    </w:p>
    <w:p w14:paraId="0E1F63C7" w14:textId="77777777" w:rsidR="00165069" w:rsidRDefault="00165069" w:rsidP="00165069">
      <w:pPr>
        <w:pStyle w:val="Verbatim"/>
      </w:pPr>
      <w:proofErr w:type="spellStart"/>
      <w:r>
        <w:t>numberArrivals</w:t>
      </w:r>
      <w:proofErr w:type="spellEnd"/>
      <w:r>
        <w:t>: null =&gt; 0</w:t>
      </w:r>
    </w:p>
    <w:p w14:paraId="654379B2" w14:textId="77777777" w:rsidR="00165069" w:rsidRDefault="00165069" w:rsidP="00165069">
      <w:pPr>
        <w:pStyle w:val="Verbatim"/>
      </w:pPr>
      <w:r>
        <w:t xml:space="preserve">Time: 0.0000        </w:t>
      </w:r>
      <w:proofErr w:type="spellStart"/>
      <w:r>
        <w:t>CurrentEvent</w:t>
      </w:r>
      <w:proofErr w:type="spellEnd"/>
      <w:r>
        <w:t>: Run [1]</w:t>
      </w:r>
    </w:p>
    <w:p w14:paraId="68A0888A" w14:textId="77777777" w:rsidR="00165069" w:rsidRDefault="00165069" w:rsidP="00165069">
      <w:pPr>
        <w:pStyle w:val="Verbatim"/>
      </w:pPr>
      <w:r>
        <w:t xml:space="preserve">** Event List 0 </w:t>
      </w:r>
      <w:proofErr w:type="gramStart"/>
      <w:r>
        <w:t>--  *</w:t>
      </w:r>
      <w:proofErr w:type="gramEnd"/>
      <w:r>
        <w:t>*</w:t>
      </w:r>
    </w:p>
    <w:p w14:paraId="71A2FF08" w14:textId="77777777" w:rsidR="00165069" w:rsidRDefault="00165069" w:rsidP="00165069">
      <w:pPr>
        <w:pStyle w:val="Verbatim"/>
      </w:pPr>
      <w:r>
        <w:t xml:space="preserve">0.645        Arrival        </w:t>
      </w:r>
    </w:p>
    <w:p w14:paraId="151EBB23" w14:textId="77777777" w:rsidR="00165069" w:rsidRDefault="00165069" w:rsidP="00165069">
      <w:pPr>
        <w:pStyle w:val="Verbatim"/>
      </w:pPr>
      <w:r>
        <w:t xml:space="preserve">15.000        Stop        </w:t>
      </w:r>
    </w:p>
    <w:p w14:paraId="56FDF07A" w14:textId="77777777" w:rsidR="00165069" w:rsidRDefault="00165069" w:rsidP="00165069">
      <w:pPr>
        <w:pStyle w:val="Verbatim"/>
      </w:pPr>
      <w:r>
        <w:t xml:space="preserve"> ** End of Event List </w:t>
      </w:r>
      <w:proofErr w:type="gramStart"/>
      <w:r>
        <w:t>--  *</w:t>
      </w:r>
      <w:proofErr w:type="gramEnd"/>
      <w:r>
        <w:t>*</w:t>
      </w:r>
    </w:p>
    <w:p w14:paraId="66FF4C17" w14:textId="77777777" w:rsidR="00165069" w:rsidRDefault="00165069" w:rsidP="00165069">
      <w:pPr>
        <w:pStyle w:val="Verbatim"/>
      </w:pPr>
    </w:p>
    <w:p w14:paraId="6B16EB0A" w14:textId="77777777" w:rsidR="00165069" w:rsidRDefault="00165069" w:rsidP="00165069">
      <w:pPr>
        <w:pStyle w:val="Verbatim"/>
      </w:pPr>
      <w:proofErr w:type="spellStart"/>
      <w:r>
        <w:t>numberArrivals</w:t>
      </w:r>
      <w:proofErr w:type="spellEnd"/>
      <w:r>
        <w:t>: 0 =&gt; 1</w:t>
      </w:r>
    </w:p>
    <w:p w14:paraId="6943D2EB" w14:textId="77777777" w:rsidR="00165069" w:rsidRDefault="00165069" w:rsidP="00165069">
      <w:pPr>
        <w:pStyle w:val="Verbatim"/>
      </w:pPr>
      <w:r>
        <w:t xml:space="preserve">Time: 0.6455        </w:t>
      </w:r>
      <w:proofErr w:type="spellStart"/>
      <w:r>
        <w:t>CurrentEvent</w:t>
      </w:r>
      <w:proofErr w:type="spellEnd"/>
      <w:r>
        <w:t>: Arrival [1]</w:t>
      </w:r>
    </w:p>
    <w:p w14:paraId="69FF7DF9" w14:textId="77777777" w:rsidR="00165069" w:rsidRDefault="00165069" w:rsidP="00165069">
      <w:pPr>
        <w:pStyle w:val="Verbatim"/>
      </w:pPr>
      <w:r>
        <w:t xml:space="preserve">** Event List 0 </w:t>
      </w:r>
      <w:proofErr w:type="gramStart"/>
      <w:r>
        <w:t>--  *</w:t>
      </w:r>
      <w:proofErr w:type="gramEnd"/>
      <w:r>
        <w:t>*</w:t>
      </w:r>
    </w:p>
    <w:p w14:paraId="0990BC49" w14:textId="77777777" w:rsidR="00165069" w:rsidRDefault="00165069" w:rsidP="00165069">
      <w:pPr>
        <w:pStyle w:val="Verbatim"/>
      </w:pPr>
      <w:r>
        <w:t xml:space="preserve">0.648        Arrival        </w:t>
      </w:r>
    </w:p>
    <w:p w14:paraId="1093F58B" w14:textId="77777777" w:rsidR="00165069" w:rsidRDefault="00165069" w:rsidP="00165069">
      <w:pPr>
        <w:pStyle w:val="Verbatim"/>
      </w:pPr>
      <w:r>
        <w:t xml:space="preserve">15.000        Stop        </w:t>
      </w:r>
    </w:p>
    <w:p w14:paraId="173F91BE" w14:textId="77777777" w:rsidR="00165069" w:rsidRDefault="00165069" w:rsidP="00165069">
      <w:pPr>
        <w:pStyle w:val="Verbatim"/>
      </w:pPr>
      <w:r>
        <w:t xml:space="preserve"> ** End of Event List </w:t>
      </w:r>
      <w:proofErr w:type="gramStart"/>
      <w:r>
        <w:t>--  *</w:t>
      </w:r>
      <w:proofErr w:type="gramEnd"/>
      <w:r>
        <w:t>*</w:t>
      </w:r>
    </w:p>
    <w:p w14:paraId="7CC6DAFF" w14:textId="77777777" w:rsidR="00165069" w:rsidRDefault="00165069" w:rsidP="00165069">
      <w:pPr>
        <w:pStyle w:val="Verbatim"/>
      </w:pPr>
    </w:p>
    <w:p w14:paraId="73CC5295" w14:textId="77777777" w:rsidR="00165069" w:rsidRDefault="00165069" w:rsidP="00165069">
      <w:pPr>
        <w:pStyle w:val="Verbatim"/>
      </w:pPr>
      <w:proofErr w:type="spellStart"/>
      <w:r>
        <w:t>numberArrivals</w:t>
      </w:r>
      <w:proofErr w:type="spellEnd"/>
      <w:r>
        <w:t>: 1 =&gt; 2</w:t>
      </w:r>
    </w:p>
    <w:p w14:paraId="00891857" w14:textId="77777777" w:rsidR="00165069" w:rsidRDefault="00165069" w:rsidP="00165069">
      <w:pPr>
        <w:pStyle w:val="Verbatim"/>
      </w:pPr>
      <w:r>
        <w:t xml:space="preserve">Time: 0.6485        </w:t>
      </w:r>
      <w:proofErr w:type="spellStart"/>
      <w:r>
        <w:t>CurrentEvent</w:t>
      </w:r>
      <w:proofErr w:type="spellEnd"/>
      <w:r>
        <w:t>: Arrival [2]</w:t>
      </w:r>
    </w:p>
    <w:p w14:paraId="26777EF9" w14:textId="77777777" w:rsidR="00165069" w:rsidRDefault="00165069" w:rsidP="00165069">
      <w:pPr>
        <w:pStyle w:val="Verbatim"/>
      </w:pPr>
      <w:r>
        <w:t xml:space="preserve">** Event List 0 </w:t>
      </w:r>
      <w:proofErr w:type="gramStart"/>
      <w:r>
        <w:t>--  *</w:t>
      </w:r>
      <w:proofErr w:type="gramEnd"/>
      <w:r>
        <w:t>*</w:t>
      </w:r>
    </w:p>
    <w:p w14:paraId="514EE73B" w14:textId="77777777" w:rsidR="00165069" w:rsidRDefault="00165069" w:rsidP="00165069">
      <w:pPr>
        <w:pStyle w:val="Verbatim"/>
      </w:pPr>
      <w:r>
        <w:t xml:space="preserve">2.801        Arrival        </w:t>
      </w:r>
    </w:p>
    <w:p w14:paraId="5B09A06E" w14:textId="77777777" w:rsidR="00165069" w:rsidRDefault="00165069" w:rsidP="00165069">
      <w:pPr>
        <w:pStyle w:val="Verbatim"/>
      </w:pPr>
      <w:r>
        <w:lastRenderedPageBreak/>
        <w:t xml:space="preserve">15.000        Stop        </w:t>
      </w:r>
    </w:p>
    <w:p w14:paraId="1B5C83F7" w14:textId="77777777" w:rsidR="00165069" w:rsidRDefault="00165069" w:rsidP="00165069">
      <w:pPr>
        <w:pStyle w:val="Verbatim"/>
      </w:pPr>
      <w:r>
        <w:t xml:space="preserve"> ** End of Event List </w:t>
      </w:r>
      <w:proofErr w:type="gramStart"/>
      <w:r>
        <w:t>--  *</w:t>
      </w:r>
      <w:proofErr w:type="gramEnd"/>
      <w:r>
        <w:t>*</w:t>
      </w:r>
    </w:p>
    <w:p w14:paraId="473F52B4" w14:textId="77777777" w:rsidR="00165069" w:rsidRDefault="00165069" w:rsidP="00165069">
      <w:pPr>
        <w:pStyle w:val="Verbatim"/>
      </w:pPr>
    </w:p>
    <w:p w14:paraId="6354912A" w14:textId="77777777" w:rsidR="00165069" w:rsidRDefault="00165069" w:rsidP="00165069">
      <w:pPr>
        <w:pStyle w:val="Verbatim"/>
      </w:pPr>
      <w:proofErr w:type="spellStart"/>
      <w:r>
        <w:t>numberArrivals</w:t>
      </w:r>
      <w:proofErr w:type="spellEnd"/>
      <w:r>
        <w:t>: 2 =&gt; 3</w:t>
      </w:r>
    </w:p>
    <w:p w14:paraId="3E51E6ED" w14:textId="77777777" w:rsidR="00165069" w:rsidRDefault="00165069" w:rsidP="00165069">
      <w:pPr>
        <w:pStyle w:val="Verbatim"/>
      </w:pPr>
      <w:r>
        <w:t xml:space="preserve">Time: 2.8010        </w:t>
      </w:r>
      <w:proofErr w:type="spellStart"/>
      <w:r>
        <w:t>CurrentEvent</w:t>
      </w:r>
      <w:proofErr w:type="spellEnd"/>
      <w:r>
        <w:t>: Arrival [3]</w:t>
      </w:r>
    </w:p>
    <w:p w14:paraId="6714F6CD" w14:textId="77777777" w:rsidR="00165069" w:rsidRDefault="00165069" w:rsidP="00165069">
      <w:pPr>
        <w:pStyle w:val="Verbatim"/>
      </w:pPr>
      <w:r>
        <w:t xml:space="preserve">** Event List 0 </w:t>
      </w:r>
      <w:proofErr w:type="gramStart"/>
      <w:r>
        <w:t>--  *</w:t>
      </w:r>
      <w:proofErr w:type="gramEnd"/>
      <w:r>
        <w:t>*</w:t>
      </w:r>
    </w:p>
    <w:p w14:paraId="2A4CF51C" w14:textId="77777777" w:rsidR="00165069" w:rsidRDefault="00165069" w:rsidP="00165069">
      <w:pPr>
        <w:pStyle w:val="Verbatim"/>
      </w:pPr>
      <w:r>
        <w:t xml:space="preserve">9.292        Arrival        </w:t>
      </w:r>
    </w:p>
    <w:p w14:paraId="6563F675" w14:textId="77777777" w:rsidR="00165069" w:rsidRDefault="00165069" w:rsidP="00165069">
      <w:pPr>
        <w:pStyle w:val="Verbatim"/>
      </w:pPr>
      <w:r>
        <w:t xml:space="preserve">15.000        Stop        </w:t>
      </w:r>
    </w:p>
    <w:p w14:paraId="46F2C4B0" w14:textId="77777777" w:rsidR="00165069" w:rsidRDefault="00165069" w:rsidP="00165069">
      <w:pPr>
        <w:pStyle w:val="Verbatim"/>
      </w:pPr>
      <w:r>
        <w:t xml:space="preserve"> ** End of Event List </w:t>
      </w:r>
      <w:proofErr w:type="gramStart"/>
      <w:r>
        <w:t>--  *</w:t>
      </w:r>
      <w:proofErr w:type="gramEnd"/>
      <w:r>
        <w:t>*</w:t>
      </w:r>
    </w:p>
    <w:p w14:paraId="6A707A23" w14:textId="77777777" w:rsidR="00165069" w:rsidRDefault="00165069" w:rsidP="00165069">
      <w:pPr>
        <w:pStyle w:val="Verbatim"/>
      </w:pPr>
    </w:p>
    <w:p w14:paraId="780A879F" w14:textId="77777777" w:rsidR="00165069" w:rsidRDefault="00165069" w:rsidP="00165069">
      <w:pPr>
        <w:pStyle w:val="Verbatim"/>
      </w:pPr>
      <w:proofErr w:type="spellStart"/>
      <w:r>
        <w:t>numberArrivals</w:t>
      </w:r>
      <w:proofErr w:type="spellEnd"/>
      <w:r>
        <w:t>: 3 =&gt; 4</w:t>
      </w:r>
    </w:p>
    <w:p w14:paraId="4701E914" w14:textId="77777777" w:rsidR="00165069" w:rsidRDefault="00165069" w:rsidP="00165069">
      <w:pPr>
        <w:pStyle w:val="Verbatim"/>
      </w:pPr>
      <w:r>
        <w:t xml:space="preserve">Time: 9.2922        </w:t>
      </w:r>
      <w:proofErr w:type="spellStart"/>
      <w:r>
        <w:t>CurrentEvent</w:t>
      </w:r>
      <w:proofErr w:type="spellEnd"/>
      <w:r>
        <w:t>: Arrival [4]</w:t>
      </w:r>
    </w:p>
    <w:p w14:paraId="2F578A18" w14:textId="77777777" w:rsidR="00165069" w:rsidRDefault="00165069" w:rsidP="00165069">
      <w:pPr>
        <w:pStyle w:val="Verbatim"/>
      </w:pPr>
      <w:r>
        <w:t xml:space="preserve">** Event List 0 </w:t>
      </w:r>
      <w:proofErr w:type="gramStart"/>
      <w:r>
        <w:t>--  *</w:t>
      </w:r>
      <w:proofErr w:type="gramEnd"/>
      <w:r>
        <w:t>*</w:t>
      </w:r>
    </w:p>
    <w:p w14:paraId="4C598ECA" w14:textId="77777777" w:rsidR="00165069" w:rsidRDefault="00165069" w:rsidP="00165069">
      <w:pPr>
        <w:pStyle w:val="Verbatim"/>
      </w:pPr>
      <w:r>
        <w:t xml:space="preserve">15.000        Stop        </w:t>
      </w:r>
    </w:p>
    <w:p w14:paraId="22C7AD95" w14:textId="77777777" w:rsidR="00165069" w:rsidRDefault="00165069" w:rsidP="00165069">
      <w:pPr>
        <w:pStyle w:val="Verbatim"/>
      </w:pPr>
      <w:r>
        <w:t xml:space="preserve">19.982        Arrival        </w:t>
      </w:r>
    </w:p>
    <w:p w14:paraId="615AEA92" w14:textId="77777777" w:rsidR="00165069" w:rsidRDefault="00165069" w:rsidP="00165069">
      <w:pPr>
        <w:pStyle w:val="Verbatim"/>
      </w:pPr>
      <w:r>
        <w:t xml:space="preserve"> ** End of Event List </w:t>
      </w:r>
      <w:proofErr w:type="gramStart"/>
      <w:r>
        <w:t>--  *</w:t>
      </w:r>
      <w:proofErr w:type="gramEnd"/>
      <w:r>
        <w:t>*</w:t>
      </w:r>
    </w:p>
    <w:p w14:paraId="77E5BAC7" w14:textId="77777777" w:rsidR="00165069" w:rsidRDefault="00165069" w:rsidP="00165069">
      <w:pPr>
        <w:pStyle w:val="Verbatim"/>
      </w:pPr>
    </w:p>
    <w:p w14:paraId="433B5908" w14:textId="77777777" w:rsidR="00165069" w:rsidRDefault="00165069" w:rsidP="00165069">
      <w:pPr>
        <w:pStyle w:val="Verbatim"/>
      </w:pPr>
      <w:r>
        <w:t xml:space="preserve">Time: 15.0000        </w:t>
      </w:r>
      <w:proofErr w:type="spellStart"/>
      <w:r>
        <w:t>CurrentEvent</w:t>
      </w:r>
      <w:proofErr w:type="spellEnd"/>
      <w:r>
        <w:t>: Stop [1]</w:t>
      </w:r>
    </w:p>
    <w:p w14:paraId="56D361BF" w14:textId="77777777" w:rsidR="00165069" w:rsidRDefault="00165069" w:rsidP="00165069">
      <w:pPr>
        <w:pStyle w:val="Verbatim"/>
      </w:pPr>
      <w:r>
        <w:t xml:space="preserve">** Event List 0 </w:t>
      </w:r>
      <w:proofErr w:type="gramStart"/>
      <w:r>
        <w:t>--  *</w:t>
      </w:r>
      <w:proofErr w:type="gramEnd"/>
      <w:r>
        <w:t>*</w:t>
      </w:r>
    </w:p>
    <w:p w14:paraId="0659AE10" w14:textId="77777777" w:rsidR="00165069" w:rsidRDefault="00165069" w:rsidP="00165069">
      <w:pPr>
        <w:pStyle w:val="Verbatim"/>
      </w:pPr>
      <w:r>
        <w:t xml:space="preserve">19.982        Arrival        </w:t>
      </w:r>
    </w:p>
    <w:p w14:paraId="39774ED7" w14:textId="77777777" w:rsidR="00165069" w:rsidRDefault="00165069" w:rsidP="00165069">
      <w:pPr>
        <w:pStyle w:val="Verbatim"/>
      </w:pPr>
      <w:r>
        <w:t xml:space="preserve"> ** End of Event List </w:t>
      </w:r>
      <w:proofErr w:type="gramStart"/>
      <w:r>
        <w:t>--  *</w:t>
      </w:r>
      <w:proofErr w:type="gramEnd"/>
      <w:r>
        <w:t>*</w:t>
      </w:r>
    </w:p>
    <w:p w14:paraId="31185C55" w14:textId="77777777" w:rsidR="00165069" w:rsidRDefault="00165069" w:rsidP="00165069">
      <w:pPr>
        <w:pStyle w:val="Verbatim"/>
      </w:pPr>
    </w:p>
    <w:p w14:paraId="0E9AF4A2" w14:textId="77777777" w:rsidR="00165069" w:rsidRDefault="00165069" w:rsidP="00165069">
      <w:pPr>
        <w:pStyle w:val="Verbatim"/>
      </w:pPr>
      <w:r>
        <w:t>At time 15.0000 there have been 4 arrivals</w:t>
      </w:r>
    </w:p>
    <w:p w14:paraId="621DC3E5" w14:textId="170BC5C9" w:rsidR="00E8000B" w:rsidRDefault="00165069" w:rsidP="00322F48">
      <w:pPr>
        <w:pStyle w:val="Caption"/>
      </w:pPr>
      <w:bookmarkStart w:id="475" w:name="_Ref219716831"/>
      <w:r>
        <w:t xml:space="preserve">Figure </w:t>
      </w:r>
      <w:fldSimple w:instr=" STYLEREF 1 \s ">
        <w:r w:rsidR="00D12800">
          <w:rPr>
            <w:noProof/>
          </w:rPr>
          <w:t>8</w:t>
        </w:r>
      </w:fldSimple>
      <w:r w:rsidR="001C4598">
        <w:noBreakHyphen/>
      </w:r>
      <w:fldSimple w:instr=" SEQ Figure \* ARABIC \s 1 ">
        <w:r w:rsidR="00D12800">
          <w:rPr>
            <w:noProof/>
          </w:rPr>
          <w:t>15</w:t>
        </w:r>
      </w:fldSimple>
      <w:bookmarkEnd w:id="475"/>
      <w:r>
        <w:t xml:space="preserve">. Output of Verbose </w:t>
      </w:r>
      <w:proofErr w:type="spellStart"/>
      <w:r>
        <w:t>ArrivalProcess</w:t>
      </w:r>
      <w:proofErr w:type="spellEnd"/>
      <w:r>
        <w:t xml:space="preserve"> Execution</w:t>
      </w:r>
    </w:p>
    <w:p w14:paraId="2AF12313" w14:textId="293E7FF3" w:rsidR="00E8000B" w:rsidRDefault="00E8000B" w:rsidP="00E8000B">
      <w:pPr>
        <w:pStyle w:val="Heading2"/>
      </w:pPr>
      <w:bookmarkStart w:id="476" w:name="_Toc334109317"/>
      <w:r>
        <w:t xml:space="preserve">Array </w:t>
      </w:r>
      <w:r w:rsidR="00083F8C">
        <w:t xml:space="preserve">Parameter and </w:t>
      </w:r>
      <w:r>
        <w:t>State Variables</w:t>
      </w:r>
      <w:bookmarkEnd w:id="476"/>
    </w:p>
    <w:p w14:paraId="1CDA5FA5" w14:textId="77777777" w:rsidR="00257449" w:rsidRDefault="00257449" w:rsidP="00257449">
      <w:pPr>
        <w:pStyle w:val="BodyText"/>
      </w:pPr>
      <w:r>
        <w:t>Some models involve defining parameters and/or state variables to be arrays. In that circumstance, similar conventions regarding scalar variables apply, with a few modifications.</w:t>
      </w:r>
    </w:p>
    <w:p w14:paraId="0093EE2C" w14:textId="77777777" w:rsidR="00257449" w:rsidRDefault="00257449" w:rsidP="00257449">
      <w:pPr>
        <w:pStyle w:val="BodyText"/>
      </w:pPr>
      <w:r>
        <w:t xml:space="preserve">As with scalar parameters, array parameters should be defined with </w:t>
      </w:r>
      <w:r w:rsidRPr="00B4306E">
        <w:rPr>
          <w:rStyle w:val="CodeChar"/>
          <w:rFonts w:eastAsiaTheme="minorEastAsia"/>
        </w:rPr>
        <w:t>private</w:t>
      </w:r>
      <w:r>
        <w:t xml:space="preserve"> access. There should be two setters and two getters for each array parameter. One setter/getter pair should return a copy of the entire array (using </w:t>
      </w:r>
      <w:proofErr w:type="gramStart"/>
      <w:r w:rsidRPr="00B4306E">
        <w:rPr>
          <w:rStyle w:val="CodeChar"/>
          <w:rFonts w:eastAsiaTheme="minorEastAsia"/>
        </w:rPr>
        <w:t>clone(</w:t>
      </w:r>
      <w:proofErr w:type="gramEnd"/>
      <w:r w:rsidRPr="00B4306E">
        <w:rPr>
          <w:rStyle w:val="CodeChar"/>
          <w:rFonts w:eastAsiaTheme="minorEastAsia"/>
        </w:rPr>
        <w:t>)</w:t>
      </w:r>
      <w:r>
        <w:t>) and the other pair should set or get a specific index of the array.</w:t>
      </w:r>
    </w:p>
    <w:p w14:paraId="4624CE6C" w14:textId="77777777" w:rsidR="00257449" w:rsidRDefault="00257449" w:rsidP="00257449">
      <w:pPr>
        <w:pStyle w:val="BodyText"/>
      </w:pPr>
      <w:r>
        <w:t xml:space="preserve">For example for an array of type </w:t>
      </w:r>
      <w:proofErr w:type="spellStart"/>
      <w:proofErr w:type="gramStart"/>
      <w:r w:rsidRPr="00732689">
        <w:rPr>
          <w:rStyle w:val="CodeChar"/>
        </w:rPr>
        <w:t>RandomVariate</w:t>
      </w:r>
      <w:proofErr w:type="spellEnd"/>
      <w:r w:rsidRPr="00732689">
        <w:rPr>
          <w:rStyle w:val="CodeChar"/>
        </w:rPr>
        <w:t>[</w:t>
      </w:r>
      <w:proofErr w:type="gramEnd"/>
      <w:r w:rsidRPr="00732689">
        <w:rPr>
          <w:rStyle w:val="CodeChar"/>
        </w:rPr>
        <w:t>]</w:t>
      </w:r>
      <w:r>
        <w:t xml:space="preserve"> called </w:t>
      </w:r>
      <w:proofErr w:type="spellStart"/>
      <w:r w:rsidRPr="00732689">
        <w:rPr>
          <w:rStyle w:val="CodeChar"/>
        </w:rPr>
        <w:t>serviceTime</w:t>
      </w:r>
      <w:proofErr w:type="spellEnd"/>
      <w:r>
        <w:t>:</w:t>
      </w:r>
    </w:p>
    <w:p w14:paraId="0D0FE72C" w14:textId="77777777" w:rsidR="00257449" w:rsidRDefault="00257449" w:rsidP="00257449">
      <w:pPr>
        <w:pStyle w:val="Verbatim"/>
      </w:pPr>
      <w:r>
        <w:t xml:space="preserve">private </w:t>
      </w:r>
      <w:proofErr w:type="spellStart"/>
      <w:proofErr w:type="gramStart"/>
      <w:r>
        <w:t>RandomVariate</w:t>
      </w:r>
      <w:proofErr w:type="spellEnd"/>
      <w:r>
        <w:t>[</w:t>
      </w:r>
      <w:proofErr w:type="gramEnd"/>
      <w:r>
        <w:t xml:space="preserve">] </w:t>
      </w:r>
      <w:proofErr w:type="spellStart"/>
      <w:r>
        <w:t>servicetime</w:t>
      </w:r>
      <w:proofErr w:type="spellEnd"/>
      <w:r>
        <w:t>;</w:t>
      </w:r>
    </w:p>
    <w:p w14:paraId="36242B12" w14:textId="77777777" w:rsidR="00257449" w:rsidRDefault="00257449" w:rsidP="00257449">
      <w:pPr>
        <w:pStyle w:val="Verbatim"/>
      </w:pPr>
      <w:r>
        <w:t>. . .</w:t>
      </w:r>
    </w:p>
    <w:p w14:paraId="24953233" w14:textId="77777777" w:rsidR="00257449" w:rsidRDefault="00257449" w:rsidP="00257449">
      <w:pPr>
        <w:pStyle w:val="Verbatim"/>
      </w:pPr>
      <w:r>
        <w:t xml:space="preserve">public void </w:t>
      </w:r>
      <w:proofErr w:type="spellStart"/>
      <w:r>
        <w:t>setServiceTime</w:t>
      </w:r>
      <w:proofErr w:type="spellEnd"/>
      <w:r>
        <w:t>(</w:t>
      </w:r>
      <w:proofErr w:type="spellStart"/>
      <w:proofErr w:type="gramStart"/>
      <w:r>
        <w:t>RandomVariate</w:t>
      </w:r>
      <w:proofErr w:type="spellEnd"/>
      <w:r>
        <w:t>[</w:t>
      </w:r>
      <w:proofErr w:type="gramEnd"/>
      <w:r>
        <w:t xml:space="preserve">] </w:t>
      </w:r>
      <w:proofErr w:type="spellStart"/>
      <w:r>
        <w:t>serviceTime</w:t>
      </w:r>
      <w:proofErr w:type="spellEnd"/>
      <w:r>
        <w:t>) {</w:t>
      </w:r>
    </w:p>
    <w:p w14:paraId="0AB38E25" w14:textId="77777777" w:rsidR="00257449" w:rsidRDefault="00257449" w:rsidP="00257449">
      <w:pPr>
        <w:pStyle w:val="Verbatim"/>
      </w:pPr>
      <w:r>
        <w:t xml:space="preserve">    </w:t>
      </w:r>
      <w:proofErr w:type="spellStart"/>
      <w:proofErr w:type="gramStart"/>
      <w:r>
        <w:t>this.serviceTime</w:t>
      </w:r>
      <w:proofErr w:type="spellEnd"/>
      <w:proofErr w:type="gramEnd"/>
      <w:r>
        <w:t xml:space="preserve"> = </w:t>
      </w:r>
      <w:proofErr w:type="spellStart"/>
      <w:r>
        <w:t>serviceTime.clone</w:t>
      </w:r>
      <w:proofErr w:type="spellEnd"/>
      <w:r>
        <w:t>();</w:t>
      </w:r>
    </w:p>
    <w:p w14:paraId="2560DD16" w14:textId="77777777" w:rsidR="00257449" w:rsidRDefault="00257449" w:rsidP="00257449">
      <w:pPr>
        <w:pStyle w:val="Verbatim"/>
      </w:pPr>
      <w:r>
        <w:t>}</w:t>
      </w:r>
    </w:p>
    <w:p w14:paraId="100E5EF3" w14:textId="77777777" w:rsidR="00257449" w:rsidRDefault="00257449" w:rsidP="00257449">
      <w:pPr>
        <w:pStyle w:val="Verbatim"/>
      </w:pPr>
      <w:r>
        <w:t xml:space="preserve">public void </w:t>
      </w:r>
      <w:proofErr w:type="spellStart"/>
      <w:proofErr w:type="gramStart"/>
      <w:r>
        <w:t>setServiceTime</w:t>
      </w:r>
      <w:proofErr w:type="spellEnd"/>
      <w:r>
        <w:t>(</w:t>
      </w:r>
      <w:proofErr w:type="spellStart"/>
      <w:proofErr w:type="gramEnd"/>
      <w:r>
        <w:t>int</w:t>
      </w:r>
      <w:proofErr w:type="spellEnd"/>
      <w:r>
        <w:t xml:space="preserve"> index, </w:t>
      </w:r>
      <w:proofErr w:type="spellStart"/>
      <w:r>
        <w:t>RandomVariate</w:t>
      </w:r>
      <w:proofErr w:type="spellEnd"/>
      <w:r>
        <w:t xml:space="preserve"> </w:t>
      </w:r>
      <w:proofErr w:type="spellStart"/>
      <w:r>
        <w:t>serviceTime</w:t>
      </w:r>
      <w:proofErr w:type="spellEnd"/>
      <w:r>
        <w:t>) {</w:t>
      </w:r>
    </w:p>
    <w:p w14:paraId="125D4E79" w14:textId="77777777" w:rsidR="00257449" w:rsidRDefault="00257449" w:rsidP="00257449">
      <w:pPr>
        <w:pStyle w:val="Verbatim"/>
        <w:ind w:left="720"/>
      </w:pPr>
      <w:proofErr w:type="spellStart"/>
      <w:proofErr w:type="gramStart"/>
      <w:r>
        <w:t>this.serviceTime</w:t>
      </w:r>
      <w:proofErr w:type="spellEnd"/>
      <w:proofErr w:type="gramEnd"/>
      <w:r>
        <w:t xml:space="preserve">[index] = </w:t>
      </w:r>
      <w:proofErr w:type="spellStart"/>
      <w:r>
        <w:t>serviceTime</w:t>
      </w:r>
      <w:proofErr w:type="spellEnd"/>
      <w:r>
        <w:t>;</w:t>
      </w:r>
    </w:p>
    <w:p w14:paraId="2098224B" w14:textId="77777777" w:rsidR="00257449" w:rsidRDefault="00257449" w:rsidP="00257449">
      <w:pPr>
        <w:pStyle w:val="Verbatim"/>
      </w:pPr>
      <w:r>
        <w:t>}</w:t>
      </w:r>
    </w:p>
    <w:p w14:paraId="076862C7" w14:textId="77777777" w:rsidR="00257449" w:rsidRDefault="00257449" w:rsidP="00257449">
      <w:pPr>
        <w:pStyle w:val="Verbatim"/>
      </w:pPr>
      <w:r>
        <w:t xml:space="preserve">public </w:t>
      </w:r>
      <w:proofErr w:type="spellStart"/>
      <w:proofErr w:type="gramStart"/>
      <w:r>
        <w:t>RandomVariate</w:t>
      </w:r>
      <w:proofErr w:type="spellEnd"/>
      <w:r>
        <w:t>[</w:t>
      </w:r>
      <w:proofErr w:type="gramEnd"/>
      <w:r>
        <w:t xml:space="preserve">] </w:t>
      </w:r>
      <w:proofErr w:type="spellStart"/>
      <w:r>
        <w:t>getServiceTime</w:t>
      </w:r>
      <w:proofErr w:type="spellEnd"/>
      <w:r>
        <w:t>() {</w:t>
      </w:r>
    </w:p>
    <w:p w14:paraId="4AA2235D" w14:textId="77777777" w:rsidR="00257449" w:rsidRDefault="00257449" w:rsidP="00257449">
      <w:pPr>
        <w:pStyle w:val="Verbatim"/>
      </w:pPr>
      <w:r>
        <w:t xml:space="preserve">    return </w:t>
      </w:r>
      <w:proofErr w:type="spellStart"/>
      <w:proofErr w:type="gramStart"/>
      <w:r>
        <w:t>this.serviceTime.clone</w:t>
      </w:r>
      <w:proofErr w:type="spellEnd"/>
      <w:proofErr w:type="gramEnd"/>
      <w:r>
        <w:t>();</w:t>
      </w:r>
    </w:p>
    <w:p w14:paraId="49339408" w14:textId="77777777" w:rsidR="00257449" w:rsidRDefault="00257449" w:rsidP="00257449">
      <w:pPr>
        <w:pStyle w:val="Verbatim"/>
      </w:pPr>
      <w:r>
        <w:t>}</w:t>
      </w:r>
    </w:p>
    <w:p w14:paraId="5AC2CA4D" w14:textId="77777777" w:rsidR="00257449" w:rsidRDefault="00257449" w:rsidP="00257449">
      <w:pPr>
        <w:pStyle w:val="Verbatim"/>
      </w:pPr>
      <w:r>
        <w:t xml:space="preserve">public </w:t>
      </w:r>
      <w:proofErr w:type="spellStart"/>
      <w:r>
        <w:t>RandomVariate</w:t>
      </w:r>
      <w:proofErr w:type="spellEnd"/>
      <w:r>
        <w:t xml:space="preserve"> </w:t>
      </w:r>
      <w:proofErr w:type="spellStart"/>
      <w:proofErr w:type="gramStart"/>
      <w:r>
        <w:t>getServiceTime</w:t>
      </w:r>
      <w:proofErr w:type="spellEnd"/>
      <w:r>
        <w:t>(</w:t>
      </w:r>
      <w:proofErr w:type="spellStart"/>
      <w:proofErr w:type="gramEnd"/>
      <w:r>
        <w:t>int</w:t>
      </w:r>
      <w:proofErr w:type="spellEnd"/>
      <w:r>
        <w:t xml:space="preserve"> index) {</w:t>
      </w:r>
    </w:p>
    <w:p w14:paraId="7DD7CC2D" w14:textId="77777777" w:rsidR="00257449" w:rsidRDefault="00257449" w:rsidP="00257449">
      <w:pPr>
        <w:pStyle w:val="Verbatim"/>
      </w:pPr>
      <w:r>
        <w:t xml:space="preserve">    return </w:t>
      </w:r>
      <w:proofErr w:type="spellStart"/>
      <w:proofErr w:type="gramStart"/>
      <w:r>
        <w:t>this.serviceTime</w:t>
      </w:r>
      <w:proofErr w:type="spellEnd"/>
      <w:proofErr w:type="gramEnd"/>
      <w:r>
        <w:t>[index];</w:t>
      </w:r>
    </w:p>
    <w:p w14:paraId="4C2E7BBD" w14:textId="77777777" w:rsidR="0016135C" w:rsidRDefault="00257449" w:rsidP="0016135C">
      <w:pPr>
        <w:pStyle w:val="Verbatim"/>
        <w:keepNext/>
      </w:pPr>
      <w:r>
        <w:t>}</w:t>
      </w:r>
    </w:p>
    <w:p w14:paraId="40B819C5" w14:textId="2F9F264D" w:rsidR="00257449" w:rsidRDefault="00DE2151" w:rsidP="00DE2151">
      <w:pPr>
        <w:pStyle w:val="Caption"/>
      </w:pPr>
      <w:r>
        <w:t xml:space="preserve">Figure </w:t>
      </w:r>
      <w:fldSimple w:instr=" STYLEREF 1 \s ">
        <w:r w:rsidR="00D12800">
          <w:rPr>
            <w:noProof/>
          </w:rPr>
          <w:t>8</w:t>
        </w:r>
      </w:fldSimple>
      <w:r w:rsidR="001C4598">
        <w:noBreakHyphen/>
      </w:r>
      <w:fldSimple w:instr=" SEQ Figure \* ARABIC \s 1 ">
        <w:r w:rsidR="00D12800">
          <w:rPr>
            <w:noProof/>
          </w:rPr>
          <w:t>16</w:t>
        </w:r>
      </w:fldSimple>
      <w:r w:rsidR="0016135C">
        <w:t>. Defining an Array Parameter</w:t>
      </w:r>
    </w:p>
    <w:p w14:paraId="73B4C564" w14:textId="33B385C4" w:rsidR="001D5350" w:rsidRDefault="00514BD2" w:rsidP="001D5350">
      <w:pPr>
        <w:pStyle w:val="BodyText"/>
      </w:pPr>
      <w:r>
        <w:t>Similarly, for state variables that are arrays, two getters are defined:</w:t>
      </w:r>
    </w:p>
    <w:p w14:paraId="6AB16D1B" w14:textId="33B8CC7E" w:rsidR="00514BD2" w:rsidRDefault="00C33B42" w:rsidP="00C33B42">
      <w:pPr>
        <w:pStyle w:val="Verbatim"/>
      </w:pPr>
      <w:r>
        <w:lastRenderedPageBreak/>
        <w:t xml:space="preserve">protected </w:t>
      </w:r>
      <w:proofErr w:type="spellStart"/>
      <w:proofErr w:type="gramStart"/>
      <w:r>
        <w:t>int</w:t>
      </w:r>
      <w:proofErr w:type="spellEnd"/>
      <w:r>
        <w:t>[</w:t>
      </w:r>
      <w:proofErr w:type="gramEnd"/>
      <w:r>
        <w:t xml:space="preserve">] </w:t>
      </w:r>
      <w:proofErr w:type="spellStart"/>
      <w:r>
        <w:t>numberInQueue</w:t>
      </w:r>
      <w:proofErr w:type="spellEnd"/>
      <w:r>
        <w:t>;</w:t>
      </w:r>
    </w:p>
    <w:p w14:paraId="521CBE2E" w14:textId="6A5DD0FD" w:rsidR="00C33B42" w:rsidRDefault="00C33B42" w:rsidP="00C33B42">
      <w:pPr>
        <w:pStyle w:val="Verbatim"/>
      </w:pPr>
      <w:r>
        <w:t>. . .</w:t>
      </w:r>
    </w:p>
    <w:p w14:paraId="5389D92F" w14:textId="6F450E5C" w:rsidR="00C33B42" w:rsidRDefault="00C33B42" w:rsidP="00C33B42">
      <w:pPr>
        <w:pStyle w:val="Verbatim"/>
      </w:pPr>
      <w:r>
        <w:t xml:space="preserve">public </w:t>
      </w:r>
      <w:proofErr w:type="spellStart"/>
      <w:proofErr w:type="gramStart"/>
      <w:r>
        <w:t>int</w:t>
      </w:r>
      <w:proofErr w:type="spellEnd"/>
      <w:r>
        <w:t>[</w:t>
      </w:r>
      <w:proofErr w:type="gramEnd"/>
      <w:r>
        <w:t xml:space="preserve">] </w:t>
      </w:r>
      <w:proofErr w:type="spellStart"/>
      <w:r>
        <w:t>getNumberInQueue</w:t>
      </w:r>
      <w:proofErr w:type="spellEnd"/>
      <w:r>
        <w:t>() {</w:t>
      </w:r>
    </w:p>
    <w:p w14:paraId="2C276FD9" w14:textId="48695A63" w:rsidR="00C33B42" w:rsidRDefault="00C33B42" w:rsidP="00C33B42">
      <w:pPr>
        <w:pStyle w:val="Verbatim"/>
      </w:pPr>
      <w:r>
        <w:t xml:space="preserve">    return </w:t>
      </w:r>
      <w:proofErr w:type="spellStart"/>
      <w:proofErr w:type="gramStart"/>
      <w:r>
        <w:t>this.numberInQueue.clone</w:t>
      </w:r>
      <w:proofErr w:type="spellEnd"/>
      <w:proofErr w:type="gramEnd"/>
      <w:r>
        <w:t>();</w:t>
      </w:r>
    </w:p>
    <w:p w14:paraId="4EEF2B9F" w14:textId="59917FAB" w:rsidR="00C33B42" w:rsidRDefault="00C33B42" w:rsidP="00C33B42">
      <w:pPr>
        <w:pStyle w:val="Verbatim"/>
      </w:pPr>
      <w:r>
        <w:t>}</w:t>
      </w:r>
    </w:p>
    <w:p w14:paraId="0CBD69D3" w14:textId="337B45F7" w:rsidR="00C33B42" w:rsidRDefault="00C33B42" w:rsidP="00C33B42">
      <w:pPr>
        <w:pStyle w:val="Verbatim"/>
      </w:pPr>
      <w:r>
        <w:t xml:space="preserve">public </w:t>
      </w:r>
      <w:proofErr w:type="spellStart"/>
      <w:r>
        <w:t>int</w:t>
      </w:r>
      <w:proofErr w:type="spellEnd"/>
      <w:r>
        <w:t xml:space="preserve"> </w:t>
      </w:r>
      <w:proofErr w:type="spellStart"/>
      <w:proofErr w:type="gramStart"/>
      <w:r>
        <w:t>getNumberInQueue</w:t>
      </w:r>
      <w:proofErr w:type="spellEnd"/>
      <w:r>
        <w:t>(</w:t>
      </w:r>
      <w:proofErr w:type="spellStart"/>
      <w:proofErr w:type="gramEnd"/>
      <w:r>
        <w:t>int</w:t>
      </w:r>
      <w:proofErr w:type="spellEnd"/>
      <w:r>
        <w:t xml:space="preserve"> index) {</w:t>
      </w:r>
    </w:p>
    <w:p w14:paraId="4744BFB4" w14:textId="4B638D3D" w:rsidR="00C33B42" w:rsidRDefault="00C33B42" w:rsidP="00C33B42">
      <w:pPr>
        <w:pStyle w:val="Verbatim"/>
      </w:pPr>
      <w:r>
        <w:t xml:space="preserve">    return </w:t>
      </w:r>
      <w:proofErr w:type="spellStart"/>
      <w:proofErr w:type="gramStart"/>
      <w:r>
        <w:t>this.numberInQueue</w:t>
      </w:r>
      <w:proofErr w:type="spellEnd"/>
      <w:proofErr w:type="gramEnd"/>
      <w:r>
        <w:t>[index];</w:t>
      </w:r>
    </w:p>
    <w:p w14:paraId="1B37EBF3" w14:textId="452E2D55" w:rsidR="00C33B42" w:rsidRPr="00257449" w:rsidRDefault="00C33B42" w:rsidP="00C33B42">
      <w:pPr>
        <w:pStyle w:val="Verbatim"/>
        <w:keepNext/>
      </w:pPr>
      <w:r>
        <w:t>}</w:t>
      </w:r>
    </w:p>
    <w:p w14:paraId="7697E471" w14:textId="71FD5A59" w:rsidR="00C33B42" w:rsidRDefault="00C33B42" w:rsidP="00C33B42">
      <w:pPr>
        <w:pStyle w:val="Caption"/>
      </w:pPr>
      <w:r>
        <w:t xml:space="preserve">Figure </w:t>
      </w:r>
      <w:fldSimple w:instr=" STYLEREF 1 \s ">
        <w:r w:rsidR="00D12800">
          <w:rPr>
            <w:noProof/>
          </w:rPr>
          <w:t>8</w:t>
        </w:r>
      </w:fldSimple>
      <w:r w:rsidR="001C4598">
        <w:noBreakHyphen/>
      </w:r>
      <w:fldSimple w:instr=" SEQ Figure \* ARABIC \s 1 ">
        <w:r w:rsidR="00D12800">
          <w:rPr>
            <w:noProof/>
          </w:rPr>
          <w:t>17</w:t>
        </w:r>
      </w:fldSimple>
      <w:r>
        <w:t>. Defining an Array State Variable</w:t>
      </w:r>
    </w:p>
    <w:p w14:paraId="671BFB1E" w14:textId="35870511" w:rsidR="00C33B42" w:rsidRDefault="00DE2151" w:rsidP="00C33B42">
      <w:pPr>
        <w:pStyle w:val="BodyText"/>
      </w:pPr>
      <w:r>
        <w:t xml:space="preserve">Typically, only one element of a state variable array changes for any given event. In that case, an </w:t>
      </w:r>
      <w:proofErr w:type="spellStart"/>
      <w:r>
        <w:t>IndexedPropertyChange</w:t>
      </w:r>
      <w:proofErr w:type="spellEnd"/>
      <w:r>
        <w:t xml:space="preserve"> must be fired instead of a </w:t>
      </w:r>
      <w:proofErr w:type="spellStart"/>
      <w:r>
        <w:t>PropertyChange</w:t>
      </w:r>
      <w:proofErr w:type="spellEnd"/>
      <w:r>
        <w:t>. For example:</w:t>
      </w:r>
    </w:p>
    <w:p w14:paraId="17DA1C1E" w14:textId="08D56D58" w:rsidR="00DE2151" w:rsidRDefault="00DE2151" w:rsidP="00DE2151">
      <w:pPr>
        <w:pStyle w:val="Verbatim"/>
      </w:pPr>
      <w:r>
        <w:t xml:space="preserve">public void </w:t>
      </w:r>
      <w:proofErr w:type="spellStart"/>
      <w:proofErr w:type="gramStart"/>
      <w:r>
        <w:t>doArrival</w:t>
      </w:r>
      <w:proofErr w:type="spellEnd"/>
      <w:r>
        <w:t>(</w:t>
      </w:r>
      <w:proofErr w:type="spellStart"/>
      <w:proofErr w:type="gramEnd"/>
      <w:r>
        <w:t>int</w:t>
      </w:r>
      <w:proofErr w:type="spellEnd"/>
      <w:r>
        <w:t xml:space="preserve"> station) {</w:t>
      </w:r>
    </w:p>
    <w:p w14:paraId="77D0302F" w14:textId="1F48B2D4" w:rsidR="00DE2151" w:rsidRDefault="00DE2151" w:rsidP="00DE2151">
      <w:pPr>
        <w:pStyle w:val="Verbatim"/>
      </w:pPr>
      <w:r>
        <w:t xml:space="preserve">    </w:t>
      </w:r>
      <w:proofErr w:type="spellStart"/>
      <w:r>
        <w:t>int</w:t>
      </w:r>
      <w:proofErr w:type="spellEnd"/>
      <w:r>
        <w:t xml:space="preserve"> </w:t>
      </w:r>
      <w:proofErr w:type="spellStart"/>
      <w:r>
        <w:t>oldNumberInQueue</w:t>
      </w:r>
      <w:proofErr w:type="spellEnd"/>
      <w:r>
        <w:t xml:space="preserve"> = </w:t>
      </w:r>
      <w:proofErr w:type="spellStart"/>
      <w:r>
        <w:t>getNumberInQueue</w:t>
      </w:r>
      <w:proofErr w:type="spellEnd"/>
      <w:r>
        <w:t>(station);</w:t>
      </w:r>
    </w:p>
    <w:p w14:paraId="7ED07C97" w14:textId="22075A3C" w:rsidR="00DE2151" w:rsidRDefault="00DE2151" w:rsidP="00DE2151">
      <w:pPr>
        <w:pStyle w:val="Verbatim"/>
      </w:pPr>
      <w:r>
        <w:t xml:space="preserve">    </w:t>
      </w:r>
      <w:proofErr w:type="spellStart"/>
      <w:proofErr w:type="gramStart"/>
      <w:r>
        <w:t>this.numberInQueue</w:t>
      </w:r>
      <w:proofErr w:type="spellEnd"/>
      <w:proofErr w:type="gramEnd"/>
      <w:r>
        <w:t>[station] += 1;</w:t>
      </w:r>
    </w:p>
    <w:p w14:paraId="78B21FD4" w14:textId="77777777" w:rsidR="00DE2151" w:rsidRDefault="00DE2151" w:rsidP="00DE2151">
      <w:pPr>
        <w:pStyle w:val="Verbatim"/>
      </w:pPr>
      <w:r>
        <w:t xml:space="preserve">    </w:t>
      </w:r>
      <w:proofErr w:type="spellStart"/>
      <w:proofErr w:type="gramStart"/>
      <w:r>
        <w:t>fireIndexedPropertyChange</w:t>
      </w:r>
      <w:proofErr w:type="spellEnd"/>
      <w:r>
        <w:t>(</w:t>
      </w:r>
      <w:proofErr w:type="gramEnd"/>
      <w:r>
        <w:t>station, “</w:t>
      </w:r>
      <w:proofErr w:type="spellStart"/>
      <w:r>
        <w:t>numberInQueue</w:t>
      </w:r>
      <w:proofErr w:type="spellEnd"/>
      <w:r>
        <w:t xml:space="preserve">”, </w:t>
      </w:r>
    </w:p>
    <w:p w14:paraId="4301402A" w14:textId="037CB34E" w:rsidR="00DE2151" w:rsidRDefault="00DE2151" w:rsidP="00DE2151">
      <w:pPr>
        <w:pStyle w:val="Verbatim"/>
      </w:pPr>
      <w:r>
        <w:t xml:space="preserve">        </w:t>
      </w:r>
      <w:proofErr w:type="spellStart"/>
      <w:r>
        <w:t>oldNumberInQueue</w:t>
      </w:r>
      <w:proofErr w:type="spellEnd"/>
      <w:r>
        <w:t xml:space="preserve">, </w:t>
      </w:r>
      <w:proofErr w:type="spellStart"/>
      <w:r>
        <w:t>getNumberInQueue</w:t>
      </w:r>
      <w:proofErr w:type="spellEnd"/>
      <w:r>
        <w:t>);</w:t>
      </w:r>
    </w:p>
    <w:p w14:paraId="61F762A5" w14:textId="6A902D54" w:rsidR="00DE2151" w:rsidRDefault="00DE2151" w:rsidP="00DE2151">
      <w:pPr>
        <w:pStyle w:val="Verbatim"/>
      </w:pPr>
      <w:r>
        <w:t>}</w:t>
      </w:r>
    </w:p>
    <w:p w14:paraId="3827E41B" w14:textId="647AD76A" w:rsidR="00DE2151" w:rsidRDefault="00DE2151" w:rsidP="00DE2151">
      <w:pPr>
        <w:pStyle w:val="Caption"/>
      </w:pPr>
      <w:bookmarkStart w:id="477" w:name="_Ref333843916"/>
      <w:r>
        <w:t xml:space="preserve">Figure </w:t>
      </w:r>
      <w:fldSimple w:instr=" STYLEREF 1 \s ">
        <w:r w:rsidR="00D12800">
          <w:rPr>
            <w:noProof/>
          </w:rPr>
          <w:t>8</w:t>
        </w:r>
      </w:fldSimple>
      <w:r w:rsidR="001C4598">
        <w:noBreakHyphen/>
      </w:r>
      <w:fldSimple w:instr=" SEQ Figure \* ARABIC \s 1 ">
        <w:r w:rsidR="00D12800">
          <w:rPr>
            <w:noProof/>
          </w:rPr>
          <w:t>18</w:t>
        </w:r>
      </w:fldSimple>
      <w:bookmarkEnd w:id="477"/>
      <w:r>
        <w:t>. State Transition for Array State Variable</w:t>
      </w:r>
    </w:p>
    <w:p w14:paraId="1C01E9EF" w14:textId="39D5B913" w:rsidR="00DE2151" w:rsidRPr="00DE2151" w:rsidRDefault="00DE2151" w:rsidP="00DE2151">
      <w:pPr>
        <w:pStyle w:val="BodyText"/>
      </w:pPr>
      <w:r>
        <w:t xml:space="preserve">The pattern in </w:t>
      </w:r>
      <w:r>
        <w:fldChar w:fldCharType="begin"/>
      </w:r>
      <w:r>
        <w:instrText xml:space="preserve"> REF _Ref333843916 \h </w:instrText>
      </w:r>
      <w:r>
        <w:fldChar w:fldCharType="separate"/>
      </w:r>
      <w:r w:rsidR="00D12800">
        <w:t xml:space="preserve">Figure </w:t>
      </w:r>
      <w:r w:rsidR="00D12800">
        <w:rPr>
          <w:noProof/>
        </w:rPr>
        <w:t>8</w:t>
      </w:r>
      <w:r w:rsidR="00D12800">
        <w:noBreakHyphen/>
      </w:r>
      <w:r w:rsidR="00D12800">
        <w:rPr>
          <w:noProof/>
        </w:rPr>
        <w:t>18</w:t>
      </w:r>
      <w:r>
        <w:fldChar w:fldCharType="end"/>
      </w:r>
      <w:r>
        <w:t xml:space="preserve"> is typical in that the index of the array is an argument for the event.</w:t>
      </w:r>
      <w:r w:rsidR="00D41950">
        <w:t xml:space="preserve"> Without knowing the index, any listener would not know which of the elements of the array had changed value.</w:t>
      </w:r>
      <w:r w:rsidR="00CE2D12">
        <w:t xml:space="preserve"> The index of the changed value is the first argument to </w:t>
      </w:r>
      <w:proofErr w:type="spellStart"/>
      <w:proofErr w:type="gramStart"/>
      <w:r w:rsidR="00CE2D12" w:rsidRPr="00CE2D12">
        <w:rPr>
          <w:rStyle w:val="CodeChar"/>
        </w:rPr>
        <w:t>fireIndexedPropertyChange</w:t>
      </w:r>
      <w:proofErr w:type="spellEnd"/>
      <w:r w:rsidR="00CE2D12" w:rsidRPr="00CE2D12">
        <w:rPr>
          <w:rStyle w:val="CodeChar"/>
        </w:rPr>
        <w:t>(</w:t>
      </w:r>
      <w:proofErr w:type="gramEnd"/>
      <w:r w:rsidR="00CE2D12" w:rsidRPr="00CE2D12">
        <w:rPr>
          <w:rStyle w:val="CodeChar"/>
        </w:rPr>
        <w:t>…)</w:t>
      </w:r>
      <w:r w:rsidR="00CE2D12">
        <w:t>.</w:t>
      </w:r>
    </w:p>
    <w:p w14:paraId="7FDB658B" w14:textId="77777777" w:rsidR="00E8000B" w:rsidRDefault="00E8000B" w:rsidP="00E8000B">
      <w:pPr>
        <w:pStyle w:val="Heading2"/>
      </w:pPr>
      <w:bookmarkStart w:id="478" w:name="_Toc334109318"/>
      <w:proofErr w:type="spellStart"/>
      <w:r>
        <w:t>Subclassing</w:t>
      </w:r>
      <w:proofErr w:type="spellEnd"/>
      <w:r>
        <w:t xml:space="preserve"> </w:t>
      </w:r>
      <w:proofErr w:type="spellStart"/>
      <w:r>
        <w:t>Simkit</w:t>
      </w:r>
      <w:proofErr w:type="spellEnd"/>
      <w:r>
        <w:t xml:space="preserve"> Components</w:t>
      </w:r>
      <w:bookmarkEnd w:id="478"/>
    </w:p>
    <w:p w14:paraId="1ED376F1" w14:textId="77777777" w:rsidR="00703B08" w:rsidRDefault="00703B08" w:rsidP="00703B08">
      <w:pPr>
        <w:pStyle w:val="BodyText"/>
      </w:pPr>
      <w:r>
        <w:t xml:space="preserve">One of the advantages of Object-Oriented programming is the ability to subclass existing classes and utilize the power of inheritance. While many </w:t>
      </w:r>
      <w:proofErr w:type="spellStart"/>
      <w:r>
        <w:t>Simkit</w:t>
      </w:r>
      <w:proofErr w:type="spellEnd"/>
      <w:r>
        <w:t xml:space="preserve"> components are best implemented via a direct subclass of </w:t>
      </w:r>
      <w:proofErr w:type="spellStart"/>
      <w:r w:rsidRPr="00703B08">
        <w:rPr>
          <w:rStyle w:val="CodeChar"/>
        </w:rPr>
        <w:t>SimEntityBase</w:t>
      </w:r>
      <w:proofErr w:type="spellEnd"/>
      <w:r>
        <w:t xml:space="preserve"> or </w:t>
      </w:r>
      <w:proofErr w:type="spellStart"/>
      <w:r w:rsidRPr="00703B08">
        <w:rPr>
          <w:rStyle w:val="CodeChar"/>
        </w:rPr>
        <w:t>BasicSimEntity</w:t>
      </w:r>
      <w:proofErr w:type="spellEnd"/>
      <w:r>
        <w:t xml:space="preserve">, there are some circumstances when it is advantageous to subclass an existing </w:t>
      </w:r>
      <w:proofErr w:type="spellStart"/>
      <w:r>
        <w:t>Simkit</w:t>
      </w:r>
      <w:proofErr w:type="spellEnd"/>
      <w:r>
        <w:t xml:space="preserve"> component. These circumstances are, of course, when there is an existing component that does most of what is desired, and a slight modification is needed.</w:t>
      </w:r>
      <w:r w:rsidR="00676387">
        <w:t xml:space="preserve"> </w:t>
      </w:r>
      <w:r>
        <w:t xml:space="preserve">The desired modifications are typically </w:t>
      </w:r>
      <w:r w:rsidR="00866750">
        <w:t>of two</w:t>
      </w:r>
      <w:r>
        <w:t xml:space="preserve"> types: (1) Additional events and variables are needed; and/or (2) </w:t>
      </w:r>
      <w:r w:rsidR="00676387">
        <w:t>Existing events require different or additional functionality.</w:t>
      </w:r>
    </w:p>
    <w:p w14:paraId="4644809A" w14:textId="384128E1" w:rsidR="00760EDE" w:rsidRDefault="00866750" w:rsidP="00703B08">
      <w:pPr>
        <w:pStyle w:val="BodyText"/>
      </w:pPr>
      <w:r>
        <w:t>Consider the modeling functionality of the arrival of customers modeled as Entities, to be used by a queueing component that processes Entities</w:t>
      </w:r>
      <w:r w:rsidR="001A6920">
        <w:t xml:space="preserve">, such as the </w:t>
      </w:r>
      <w:proofErr w:type="spellStart"/>
      <w:r w:rsidR="001A6920" w:rsidRPr="00CC6A31">
        <w:rPr>
          <w:rStyle w:val="CodeChar"/>
        </w:rPr>
        <w:t>EntityServer</w:t>
      </w:r>
      <w:proofErr w:type="spellEnd"/>
      <w:r w:rsidR="001A6920">
        <w:t xml:space="preserve"> component in </w:t>
      </w:r>
      <w:r w:rsidR="001A6920">
        <w:fldChar w:fldCharType="begin"/>
      </w:r>
      <w:r w:rsidR="001A6920">
        <w:instrText xml:space="preserve"> REF _Ref253567577 \h </w:instrText>
      </w:r>
      <w:r w:rsidR="001A6920">
        <w:fldChar w:fldCharType="separate"/>
      </w:r>
      <w:r w:rsidR="00D12800">
        <w:t xml:space="preserve">Figure </w:t>
      </w:r>
      <w:r w:rsidR="00D12800">
        <w:rPr>
          <w:noProof/>
        </w:rPr>
        <w:t>6</w:t>
      </w:r>
      <w:r w:rsidR="00D12800">
        <w:noBreakHyphen/>
      </w:r>
      <w:r w:rsidR="00D12800">
        <w:rPr>
          <w:noProof/>
        </w:rPr>
        <w:t>2</w:t>
      </w:r>
      <w:r w:rsidR="001A6920">
        <w:fldChar w:fldCharType="end"/>
      </w:r>
      <w:r>
        <w:t xml:space="preserve"> instead of simply counting, as with the </w:t>
      </w:r>
      <w:proofErr w:type="spellStart"/>
      <w:r w:rsidRPr="00F67C58">
        <w:rPr>
          <w:rStyle w:val="CodeChar"/>
        </w:rPr>
        <w:t>SimpleServer</w:t>
      </w:r>
      <w:proofErr w:type="spellEnd"/>
      <w:r>
        <w:t xml:space="preserve"> component</w:t>
      </w:r>
      <w:r w:rsidR="001A6920">
        <w:t xml:space="preserve"> of </w:t>
      </w:r>
      <w:r w:rsidR="001A6920">
        <w:fldChar w:fldCharType="begin"/>
      </w:r>
      <w:r w:rsidR="001A6920">
        <w:instrText xml:space="preserve"> REF _Ref219800199 \h </w:instrText>
      </w:r>
      <w:r w:rsidR="001A6920">
        <w:fldChar w:fldCharType="separate"/>
      </w:r>
      <w:r w:rsidR="00D12800">
        <w:t xml:space="preserve">Figure </w:t>
      </w:r>
      <w:r w:rsidR="00D12800">
        <w:rPr>
          <w:noProof/>
        </w:rPr>
        <w:t>5</w:t>
      </w:r>
      <w:r w:rsidR="00D12800">
        <w:noBreakHyphen/>
      </w:r>
      <w:r w:rsidR="00D12800">
        <w:rPr>
          <w:noProof/>
        </w:rPr>
        <w:t>3</w:t>
      </w:r>
      <w:r w:rsidR="001A6920">
        <w:fldChar w:fldCharType="end"/>
      </w:r>
      <w:r>
        <w:t>.</w:t>
      </w:r>
      <w:r w:rsidR="00CC6A31">
        <w:t xml:space="preserve"> One way is by way of the </w:t>
      </w:r>
      <w:proofErr w:type="spellStart"/>
      <w:r w:rsidR="00CC6A31" w:rsidRPr="00CC6A31">
        <w:rPr>
          <w:rStyle w:val="CodeChar"/>
        </w:rPr>
        <w:t>EntityCreator</w:t>
      </w:r>
      <w:proofErr w:type="spellEnd"/>
      <w:r w:rsidR="00CC6A31">
        <w:t xml:space="preserve"> component, shown in </w:t>
      </w:r>
      <w:r w:rsidR="00CC6A31">
        <w:fldChar w:fldCharType="begin"/>
      </w:r>
      <w:r w:rsidR="00CC6A31">
        <w:instrText xml:space="preserve"> REF _Ref363734624 \h </w:instrText>
      </w:r>
      <w:r w:rsidR="00CC6A31">
        <w:fldChar w:fldCharType="separate"/>
      </w:r>
      <w:r w:rsidR="00D12800">
        <w:t xml:space="preserve">Figure </w:t>
      </w:r>
      <w:r w:rsidR="00D12800">
        <w:rPr>
          <w:noProof/>
        </w:rPr>
        <w:t>6</w:t>
      </w:r>
      <w:r w:rsidR="00D12800">
        <w:noBreakHyphen/>
      </w:r>
      <w:r w:rsidR="00D12800">
        <w:rPr>
          <w:noProof/>
        </w:rPr>
        <w:t>1</w:t>
      </w:r>
      <w:r w:rsidR="00CC6A31">
        <w:fldChar w:fldCharType="end"/>
      </w:r>
      <w:r w:rsidR="00CC6A31">
        <w:t xml:space="preserve">, together with an </w:t>
      </w:r>
      <w:proofErr w:type="spellStart"/>
      <w:r w:rsidR="00CC6A31" w:rsidRPr="00CC6A31">
        <w:rPr>
          <w:rStyle w:val="CodeChar"/>
        </w:rPr>
        <w:t>ArrivalProcess</w:t>
      </w:r>
      <w:proofErr w:type="spellEnd"/>
      <w:r w:rsidR="00CC6A31">
        <w:t xml:space="preserve">, connecting the listeners as shown in </w:t>
      </w:r>
      <w:r w:rsidR="00CC6A31">
        <w:fldChar w:fldCharType="begin"/>
      </w:r>
      <w:r w:rsidR="00CC6A31">
        <w:instrText xml:space="preserve"> REF _Ref253568020 \h </w:instrText>
      </w:r>
      <w:r w:rsidR="00CC6A31">
        <w:fldChar w:fldCharType="separate"/>
      </w:r>
      <w:r w:rsidR="00D12800">
        <w:t xml:space="preserve">Figure </w:t>
      </w:r>
      <w:r w:rsidR="00D12800">
        <w:rPr>
          <w:noProof/>
        </w:rPr>
        <w:t>6</w:t>
      </w:r>
      <w:r w:rsidR="00D12800">
        <w:noBreakHyphen/>
      </w:r>
      <w:r w:rsidR="00D12800">
        <w:rPr>
          <w:noProof/>
        </w:rPr>
        <w:t>3</w:t>
      </w:r>
      <w:r w:rsidR="00CC6A31">
        <w:fldChar w:fldCharType="end"/>
      </w:r>
      <w:r w:rsidR="00CC6A31">
        <w:t>.</w:t>
      </w:r>
      <w:r w:rsidR="007D02DF">
        <w:t xml:space="preserve"> Alternatively, </w:t>
      </w:r>
      <w:r w:rsidR="00324F27">
        <w:t xml:space="preserve">a subcomponent of </w:t>
      </w:r>
      <w:r w:rsidR="007D02DF">
        <w:t xml:space="preserve">the </w:t>
      </w:r>
      <w:proofErr w:type="spellStart"/>
      <w:r w:rsidR="00872070" w:rsidRPr="00872070">
        <w:rPr>
          <w:rStyle w:val="CodeChar"/>
        </w:rPr>
        <w:t>ArrivalProcess</w:t>
      </w:r>
      <w:proofErr w:type="spellEnd"/>
      <w:r w:rsidR="00872070">
        <w:t xml:space="preserve"> can be </w:t>
      </w:r>
      <w:r w:rsidR="00324F27">
        <w:t>created</w:t>
      </w:r>
      <w:r w:rsidR="007D02DF">
        <w:t xml:space="preserve"> </w:t>
      </w:r>
      <w:r w:rsidR="00EB74C4">
        <w:t>with</w:t>
      </w:r>
      <w:r w:rsidR="007D02DF">
        <w:t xml:space="preserve"> the </w:t>
      </w:r>
      <w:r w:rsidR="00EB74C4">
        <w:t>resulting component adding</w:t>
      </w:r>
      <w:r w:rsidR="007D02DF">
        <w:t xml:space="preserve"> the functionality of </w:t>
      </w:r>
      <w:r w:rsidR="00EB74C4">
        <w:t xml:space="preserve">instantiating the Entity object and scheduling the </w:t>
      </w:r>
      <w:r w:rsidR="00EB74C4" w:rsidRPr="00EB74C4">
        <w:rPr>
          <w:rStyle w:val="Event"/>
        </w:rPr>
        <w:t>Arrival(Entity)</w:t>
      </w:r>
      <w:r w:rsidR="00EB74C4">
        <w:t xml:space="preserve"> event.</w:t>
      </w:r>
      <w:r w:rsidR="002A56E7">
        <w:t xml:space="preserve"> </w:t>
      </w:r>
      <w:r w:rsidR="00760EDE">
        <w:t xml:space="preserve">This is illustrated in </w:t>
      </w:r>
      <w:r w:rsidR="00760EDE">
        <w:fldChar w:fldCharType="begin"/>
      </w:r>
      <w:r w:rsidR="00760EDE">
        <w:instrText xml:space="preserve"> REF _Ref334090309 \h </w:instrText>
      </w:r>
      <w:r w:rsidR="00760EDE">
        <w:fldChar w:fldCharType="separate"/>
      </w:r>
      <w:r w:rsidR="00D12800">
        <w:t xml:space="preserve">Figure </w:t>
      </w:r>
      <w:r w:rsidR="00D12800">
        <w:rPr>
          <w:noProof/>
        </w:rPr>
        <w:t>8</w:t>
      </w:r>
      <w:r w:rsidR="00D12800">
        <w:noBreakHyphen/>
      </w:r>
      <w:r w:rsidR="00D12800">
        <w:rPr>
          <w:noProof/>
        </w:rPr>
        <w:t>19</w:t>
      </w:r>
      <w:r w:rsidR="00760EDE">
        <w:fldChar w:fldCharType="end"/>
      </w:r>
      <w:r w:rsidR="00760EDE">
        <w:t>. Note that the standard UML notation for a subclass connects the Arrival process supercla</w:t>
      </w:r>
      <w:r w:rsidR="00D35D18">
        <w:t xml:space="preserve">ss with the </w:t>
      </w:r>
      <w:proofErr w:type="spellStart"/>
      <w:r w:rsidR="00D35D18">
        <w:t>EntityCreator</w:t>
      </w:r>
      <w:proofErr w:type="spellEnd"/>
      <w:r w:rsidR="00D35D18">
        <w:t xml:space="preserve"> subcla</w:t>
      </w:r>
      <w:r w:rsidR="00760EDE">
        <w:t>ss.</w:t>
      </w:r>
      <w:r w:rsidR="00233DEA">
        <w:t xml:space="preserve"> </w:t>
      </w:r>
      <w:r w:rsidR="001E66A2">
        <w:t xml:space="preserve">Also, </w:t>
      </w:r>
      <w:r w:rsidR="00233DEA">
        <w:t xml:space="preserve">the </w:t>
      </w:r>
      <w:proofErr w:type="spellStart"/>
      <w:r w:rsidR="00233DEA">
        <w:t>EntityServer</w:t>
      </w:r>
      <w:proofErr w:type="spellEnd"/>
      <w:r w:rsidR="00233DEA">
        <w:t xml:space="preserve"> </w:t>
      </w:r>
      <w:r w:rsidR="001A3CDB">
        <w:t>subcomponent</w:t>
      </w:r>
      <w:r w:rsidR="00233DEA">
        <w:t xml:space="preserve"> does not introduce any new state variables, so the </w:t>
      </w:r>
      <w:r w:rsidR="00233DEA" w:rsidRPr="00233DEA">
        <w:rPr>
          <w:rStyle w:val="Event"/>
        </w:rPr>
        <w:t>Run</w:t>
      </w:r>
      <w:r w:rsidR="00233DEA">
        <w:t xml:space="preserve"> event is not needed there.  Of course, the </w:t>
      </w:r>
      <w:proofErr w:type="spellStart"/>
      <w:r w:rsidR="001A3CDB">
        <w:t>EntityCreator</w:t>
      </w:r>
      <w:proofErr w:type="spellEnd"/>
      <w:r w:rsidR="001A3CDB">
        <w:t xml:space="preserve"> component</w:t>
      </w:r>
      <w:r w:rsidR="00233DEA">
        <w:t xml:space="preserve"> still does have a </w:t>
      </w:r>
      <w:r w:rsidR="00233DEA" w:rsidRPr="00233DEA">
        <w:rPr>
          <w:rStyle w:val="Event"/>
        </w:rPr>
        <w:t>Run</w:t>
      </w:r>
      <w:r w:rsidR="00233DEA">
        <w:t xml:space="preserve"> event inherited from </w:t>
      </w:r>
      <w:proofErr w:type="spellStart"/>
      <w:r w:rsidR="00233DEA">
        <w:t>ArrivalProcess</w:t>
      </w:r>
      <w:proofErr w:type="spellEnd"/>
      <w:r w:rsidR="00233DEA">
        <w:t>.</w:t>
      </w:r>
    </w:p>
    <w:p w14:paraId="50EF343C" w14:textId="68F04750" w:rsidR="00760EDE" w:rsidRDefault="00587615" w:rsidP="00760EDE">
      <w:pPr>
        <w:pStyle w:val="FigureCentered"/>
      </w:pPr>
      <w:r>
        <w:rPr>
          <w:noProof/>
        </w:rPr>
        <w:lastRenderedPageBreak/>
        <w:drawing>
          <wp:inline distT="0" distB="0" distL="0" distR="0" wp14:anchorId="41E3ACEF" wp14:editId="3A3EB4FE">
            <wp:extent cx="2518146" cy="36576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18146" cy="3657600"/>
                    </a:xfrm>
                    <a:prstGeom prst="rect">
                      <a:avLst/>
                    </a:prstGeom>
                    <a:noFill/>
                    <a:ln>
                      <a:noFill/>
                    </a:ln>
                  </pic:spPr>
                </pic:pic>
              </a:graphicData>
            </a:graphic>
          </wp:inline>
        </w:drawing>
      </w:r>
    </w:p>
    <w:p w14:paraId="0B66816B" w14:textId="55751BA9" w:rsidR="00760EDE" w:rsidRDefault="00760EDE" w:rsidP="00760EDE">
      <w:pPr>
        <w:pStyle w:val="Caption"/>
      </w:pPr>
      <w:bookmarkStart w:id="479" w:name="_Ref334090309"/>
      <w:r>
        <w:t xml:space="preserve">Figure </w:t>
      </w:r>
      <w:fldSimple w:instr=" STYLEREF 1 \s ">
        <w:r w:rsidR="00D12800">
          <w:rPr>
            <w:noProof/>
          </w:rPr>
          <w:t>8</w:t>
        </w:r>
      </w:fldSimple>
      <w:r w:rsidR="001C4598">
        <w:noBreakHyphen/>
      </w:r>
      <w:fldSimple w:instr=" SEQ Figure \* ARABIC \s 1 ">
        <w:r w:rsidR="00D12800">
          <w:rPr>
            <w:noProof/>
          </w:rPr>
          <w:t>19</w:t>
        </w:r>
      </w:fldSimple>
      <w:bookmarkEnd w:id="479"/>
      <w:r>
        <w:t xml:space="preserve">. </w:t>
      </w:r>
      <w:proofErr w:type="spellStart"/>
      <w:r>
        <w:t>EntityCreator</w:t>
      </w:r>
      <w:proofErr w:type="spellEnd"/>
      <w:r>
        <w:t xml:space="preserve"> as </w:t>
      </w:r>
      <w:r w:rsidR="002C1BA1">
        <w:t>Subcomponent</w:t>
      </w:r>
      <w:r>
        <w:t xml:space="preserve"> of </w:t>
      </w:r>
      <w:proofErr w:type="spellStart"/>
      <w:r>
        <w:t>ArrivalProcess</w:t>
      </w:r>
      <w:proofErr w:type="spellEnd"/>
    </w:p>
    <w:p w14:paraId="3186AF54" w14:textId="5CCB3DBF" w:rsidR="002A56E7" w:rsidRDefault="002A56E7" w:rsidP="00703B08">
      <w:pPr>
        <w:pStyle w:val="BodyText"/>
      </w:pPr>
      <w:r>
        <w:t xml:space="preserve">A portion of the </w:t>
      </w:r>
      <w:r w:rsidR="00BC1596">
        <w:t xml:space="preserve">corresponding </w:t>
      </w:r>
      <w:r>
        <w:t xml:space="preserve">code is shown in </w:t>
      </w:r>
      <w:r>
        <w:fldChar w:fldCharType="begin"/>
      </w:r>
      <w:r>
        <w:instrText xml:space="preserve"> REF _Ref363735903 \h </w:instrText>
      </w:r>
      <w:r>
        <w:fldChar w:fldCharType="separate"/>
      </w:r>
      <w:r w:rsidR="00D12800">
        <w:t xml:space="preserve">Figure </w:t>
      </w:r>
      <w:r w:rsidR="00D12800">
        <w:rPr>
          <w:noProof/>
        </w:rPr>
        <w:t>8</w:t>
      </w:r>
      <w:r w:rsidR="00D12800">
        <w:noBreakHyphen/>
      </w:r>
      <w:r w:rsidR="00D12800">
        <w:rPr>
          <w:noProof/>
        </w:rPr>
        <w:t>20</w:t>
      </w:r>
      <w:r>
        <w:fldChar w:fldCharType="end"/>
      </w:r>
      <w:r>
        <w:t xml:space="preserve">. </w:t>
      </w:r>
      <w:r w:rsidR="006F19B5">
        <w:t xml:space="preserve">Since the superclass </w:t>
      </w:r>
      <w:r w:rsidR="006F19B5" w:rsidRPr="006F19B5">
        <w:rPr>
          <w:rStyle w:val="Event"/>
        </w:rPr>
        <w:t>Arrival</w:t>
      </w:r>
      <w:r w:rsidR="00277C02">
        <w:t xml:space="preserve"> functionality is still desired (incrementing the </w:t>
      </w:r>
      <w:proofErr w:type="spellStart"/>
      <w:r w:rsidR="00277C02" w:rsidRPr="006F19B5">
        <w:rPr>
          <w:rStyle w:val="CodeChar"/>
        </w:rPr>
        <w:t>numberArrivals</w:t>
      </w:r>
      <w:proofErr w:type="spellEnd"/>
      <w:r w:rsidR="00277C02">
        <w:t xml:space="preserve"> state variable and scheduling the next </w:t>
      </w:r>
      <w:r w:rsidR="00277C02" w:rsidRPr="006F19B5">
        <w:rPr>
          <w:rStyle w:val="Event"/>
        </w:rPr>
        <w:t>Arrival</w:t>
      </w:r>
      <w:r w:rsidR="00277C02">
        <w:t xml:space="preserve"> event), there is first a call to the </w:t>
      </w:r>
      <w:proofErr w:type="spellStart"/>
      <w:proofErr w:type="gramStart"/>
      <w:r w:rsidR="00277C02" w:rsidRPr="006F19B5">
        <w:rPr>
          <w:rStyle w:val="CodeChar"/>
        </w:rPr>
        <w:t>doArrival</w:t>
      </w:r>
      <w:proofErr w:type="spellEnd"/>
      <w:r w:rsidR="00277C02" w:rsidRPr="006F19B5">
        <w:rPr>
          <w:rStyle w:val="CodeChar"/>
        </w:rPr>
        <w:t>(</w:t>
      </w:r>
      <w:proofErr w:type="gramEnd"/>
      <w:r w:rsidR="00277C02" w:rsidRPr="006F19B5">
        <w:rPr>
          <w:rStyle w:val="CodeChar"/>
        </w:rPr>
        <w:t>)</w:t>
      </w:r>
      <w:r w:rsidR="00277C02">
        <w:t xml:space="preserve"> method in the superclass</w:t>
      </w:r>
      <w:r w:rsidR="006F19B5">
        <w:t xml:space="preserve">. It must be emphasized that this is the </w:t>
      </w:r>
      <w:r w:rsidR="006F19B5" w:rsidRPr="006F19B5">
        <w:rPr>
          <w:i/>
        </w:rPr>
        <w:t>only</w:t>
      </w:r>
      <w:r w:rsidR="006F19B5">
        <w:t xml:space="preserve"> situation when writing simulation components that a ‘do’ method should be directly invoked; all other times </w:t>
      </w:r>
      <w:proofErr w:type="spellStart"/>
      <w:proofErr w:type="gramStart"/>
      <w:r w:rsidR="006F19B5" w:rsidRPr="006F19B5">
        <w:rPr>
          <w:rStyle w:val="CodeChar"/>
        </w:rPr>
        <w:t>waitDelay</w:t>
      </w:r>
      <w:proofErr w:type="spellEnd"/>
      <w:r w:rsidR="006F19B5" w:rsidRPr="006F19B5">
        <w:rPr>
          <w:rStyle w:val="CodeChar"/>
        </w:rPr>
        <w:t>(</w:t>
      </w:r>
      <w:proofErr w:type="gramEnd"/>
      <w:r w:rsidR="006F19B5">
        <w:rPr>
          <w:rStyle w:val="CodeChar"/>
        </w:rPr>
        <w:t>. . .</w:t>
      </w:r>
      <w:r w:rsidR="006F19B5" w:rsidRPr="006F19B5">
        <w:rPr>
          <w:rStyle w:val="CodeChar"/>
        </w:rPr>
        <w:t>)</w:t>
      </w:r>
      <w:r w:rsidR="006F19B5">
        <w:t xml:space="preserve"> must be used. Next, the </w:t>
      </w:r>
      <w:r w:rsidR="006F19B5" w:rsidRPr="006F19B5">
        <w:rPr>
          <w:rStyle w:val="Event"/>
        </w:rPr>
        <w:t>Arrival(Entity)</w:t>
      </w:r>
      <w:r w:rsidR="006F19B5">
        <w:t xml:space="preserve"> event is scheduled with the new Entity object as its argument.</w:t>
      </w:r>
    </w:p>
    <w:p w14:paraId="1700F0B3" w14:textId="77777777" w:rsidR="004B7393" w:rsidRDefault="004B7393" w:rsidP="004B7393">
      <w:pPr>
        <w:pStyle w:val="Verbatim"/>
      </w:pPr>
      <w:r>
        <w:t xml:space="preserve">public class </w:t>
      </w:r>
      <w:proofErr w:type="spellStart"/>
      <w:r>
        <w:t>EntityArrivalProcess</w:t>
      </w:r>
      <w:proofErr w:type="spellEnd"/>
      <w:r>
        <w:t xml:space="preserve"> extends </w:t>
      </w:r>
      <w:proofErr w:type="spellStart"/>
      <w:r>
        <w:t>ArrivalProcess</w:t>
      </w:r>
      <w:proofErr w:type="spellEnd"/>
      <w:r>
        <w:t xml:space="preserve"> {</w:t>
      </w:r>
    </w:p>
    <w:p w14:paraId="1A1ECBEF" w14:textId="77777777" w:rsidR="00816A61" w:rsidRDefault="00816A61" w:rsidP="004B7393">
      <w:pPr>
        <w:pStyle w:val="Verbatim"/>
      </w:pPr>
    </w:p>
    <w:p w14:paraId="2A825F8D" w14:textId="77777777" w:rsidR="004B7393" w:rsidRDefault="004B7393" w:rsidP="004B7393">
      <w:pPr>
        <w:pStyle w:val="Verbatim"/>
      </w:pPr>
      <w:r>
        <w:t>. . .</w:t>
      </w:r>
      <w:r w:rsidR="004B2B8A">
        <w:t xml:space="preserve"> // Constructors omitted</w:t>
      </w:r>
    </w:p>
    <w:p w14:paraId="669861E3" w14:textId="77777777" w:rsidR="00816A61" w:rsidRDefault="00816A61" w:rsidP="004B7393">
      <w:pPr>
        <w:pStyle w:val="Verbatim"/>
      </w:pPr>
    </w:p>
    <w:p w14:paraId="7EF02E1B" w14:textId="77777777" w:rsidR="004B7393" w:rsidRDefault="004B7393" w:rsidP="004B7393">
      <w:pPr>
        <w:pStyle w:val="Verbatim"/>
      </w:pPr>
      <w:r>
        <w:t xml:space="preserve">    @Override</w:t>
      </w:r>
    </w:p>
    <w:p w14:paraId="5F25D08C" w14:textId="77777777" w:rsidR="004B7393" w:rsidRDefault="004B7393" w:rsidP="004B7393">
      <w:pPr>
        <w:pStyle w:val="Verbatim"/>
      </w:pPr>
      <w:r>
        <w:t xml:space="preserve">    public void </w:t>
      </w:r>
      <w:proofErr w:type="spellStart"/>
      <w:proofErr w:type="gramStart"/>
      <w:r>
        <w:t>doArrival</w:t>
      </w:r>
      <w:proofErr w:type="spellEnd"/>
      <w:r>
        <w:t>(</w:t>
      </w:r>
      <w:proofErr w:type="gramEnd"/>
      <w:r>
        <w:t>) {</w:t>
      </w:r>
    </w:p>
    <w:p w14:paraId="48BE65BF" w14:textId="77777777" w:rsidR="004B7393" w:rsidRDefault="004B7393" w:rsidP="004B7393">
      <w:pPr>
        <w:pStyle w:val="Verbatim"/>
      </w:pPr>
      <w:r>
        <w:t xml:space="preserve">        </w:t>
      </w:r>
      <w:proofErr w:type="spellStart"/>
      <w:proofErr w:type="gramStart"/>
      <w:r>
        <w:t>super.doArrival</w:t>
      </w:r>
      <w:proofErr w:type="spellEnd"/>
      <w:proofErr w:type="gramEnd"/>
      <w:r>
        <w:t>();</w:t>
      </w:r>
    </w:p>
    <w:p w14:paraId="4B5236E3" w14:textId="77777777" w:rsidR="004B7393" w:rsidRDefault="004B7393" w:rsidP="004B7393">
      <w:pPr>
        <w:pStyle w:val="Verbatim"/>
      </w:pPr>
      <w:r>
        <w:t xml:space="preserve">        </w:t>
      </w:r>
      <w:proofErr w:type="spellStart"/>
      <w:proofErr w:type="gramStart"/>
      <w:r>
        <w:t>waitDelay</w:t>
      </w:r>
      <w:proofErr w:type="spellEnd"/>
      <w:r>
        <w:t>(</w:t>
      </w:r>
      <w:proofErr w:type="gramEnd"/>
      <w:r>
        <w:t>"Arrival", 0.0, new Entity());</w:t>
      </w:r>
    </w:p>
    <w:p w14:paraId="2C108EE3" w14:textId="77777777" w:rsidR="004B7393" w:rsidRDefault="004B7393" w:rsidP="004B7393">
      <w:pPr>
        <w:pStyle w:val="Verbatim"/>
      </w:pPr>
      <w:r>
        <w:t xml:space="preserve">    }</w:t>
      </w:r>
    </w:p>
    <w:p w14:paraId="12466DF0" w14:textId="77777777" w:rsidR="004B7393" w:rsidRDefault="004B7393" w:rsidP="004B7393">
      <w:pPr>
        <w:pStyle w:val="Verbatim"/>
      </w:pPr>
      <w:r>
        <w:t>}</w:t>
      </w:r>
    </w:p>
    <w:p w14:paraId="32F45100" w14:textId="7BC798CD" w:rsidR="00EB2BA7" w:rsidRDefault="00C6662D" w:rsidP="00EB2BA7">
      <w:pPr>
        <w:pStyle w:val="Caption"/>
      </w:pPr>
      <w:bookmarkStart w:id="480" w:name="_Ref363735903"/>
      <w:r>
        <w:t xml:space="preserve">Figure </w:t>
      </w:r>
      <w:fldSimple w:instr=" STYLEREF 1 \s ">
        <w:r w:rsidR="00D12800">
          <w:rPr>
            <w:noProof/>
          </w:rPr>
          <w:t>8</w:t>
        </w:r>
      </w:fldSimple>
      <w:r w:rsidR="001C4598">
        <w:noBreakHyphen/>
      </w:r>
      <w:fldSimple w:instr=" SEQ Figure \* ARABIC \s 1 ">
        <w:r w:rsidR="00D12800">
          <w:rPr>
            <w:noProof/>
          </w:rPr>
          <w:t>20</w:t>
        </w:r>
      </w:fldSimple>
      <w:bookmarkEnd w:id="480"/>
      <w:r>
        <w:t xml:space="preserve">. Code for </w:t>
      </w:r>
      <w:proofErr w:type="spellStart"/>
      <w:r>
        <w:t>Subclassing</w:t>
      </w:r>
      <w:proofErr w:type="spellEnd"/>
      <w:r>
        <w:t xml:space="preserve"> </w:t>
      </w:r>
      <w:proofErr w:type="spellStart"/>
      <w:r>
        <w:t>ArrivalProcess</w:t>
      </w:r>
      <w:proofErr w:type="spellEnd"/>
    </w:p>
    <w:p w14:paraId="61D44B68" w14:textId="77777777" w:rsidR="00277C02" w:rsidRDefault="00277C02" w:rsidP="00EB2BA7">
      <w:pPr>
        <w:pStyle w:val="BodyText"/>
      </w:pPr>
      <w:r>
        <w:t xml:space="preserve">Note that the only omitted </w:t>
      </w:r>
      <w:r w:rsidR="00EB2BA7">
        <w:t xml:space="preserve">code in </w:t>
      </w:r>
      <w:r w:rsidR="00EB2BA7">
        <w:fldChar w:fldCharType="begin"/>
      </w:r>
      <w:r w:rsidR="00EB2BA7">
        <w:instrText xml:space="preserve"> REF _Ref363735903 \h </w:instrText>
      </w:r>
      <w:r w:rsidR="00EB2BA7">
        <w:fldChar w:fldCharType="separate"/>
      </w:r>
      <w:r w:rsidR="00D12800">
        <w:t xml:space="preserve">Figure </w:t>
      </w:r>
      <w:r w:rsidR="00D12800">
        <w:rPr>
          <w:noProof/>
        </w:rPr>
        <w:t>8</w:t>
      </w:r>
      <w:r w:rsidR="00D12800">
        <w:noBreakHyphen/>
      </w:r>
      <w:r w:rsidR="00D12800">
        <w:rPr>
          <w:noProof/>
        </w:rPr>
        <w:t>20</w:t>
      </w:r>
      <w:r w:rsidR="00EB2BA7">
        <w:fldChar w:fldCharType="end"/>
      </w:r>
      <w:r w:rsidR="00EB2BA7">
        <w:t xml:space="preserve"> </w:t>
      </w:r>
      <w:r>
        <w:t>consists of the two constructors (and comments).</w:t>
      </w:r>
      <w:r w:rsidR="003D28E4">
        <w:t xml:space="preserve"> Also, the </w:t>
      </w:r>
      <w:r w:rsidR="003D28E4" w:rsidRPr="003D28E4">
        <w:rPr>
          <w:rStyle w:val="CodeChar"/>
        </w:rPr>
        <w:t>@Override</w:t>
      </w:r>
      <w:r w:rsidR="003D28E4">
        <w:t xml:space="preserve"> annotation reinforces that the </w:t>
      </w:r>
      <w:proofErr w:type="spellStart"/>
      <w:proofErr w:type="gramStart"/>
      <w:r w:rsidR="003D28E4" w:rsidRPr="003D28E4">
        <w:rPr>
          <w:rStyle w:val="CodeChar"/>
        </w:rPr>
        <w:t>doArrival</w:t>
      </w:r>
      <w:proofErr w:type="spellEnd"/>
      <w:r w:rsidR="003D28E4" w:rsidRPr="003D28E4">
        <w:rPr>
          <w:rStyle w:val="CodeChar"/>
        </w:rPr>
        <w:t>(</w:t>
      </w:r>
      <w:proofErr w:type="gramEnd"/>
      <w:r w:rsidR="003D28E4" w:rsidRPr="003D28E4">
        <w:rPr>
          <w:rStyle w:val="CodeChar"/>
        </w:rPr>
        <w:t>)</w:t>
      </w:r>
      <w:r w:rsidR="003D28E4">
        <w:t xml:space="preserve"> method is overridden.</w:t>
      </w:r>
    </w:p>
    <w:p w14:paraId="285DCFE4" w14:textId="0C429DC2" w:rsidR="009662DC" w:rsidRDefault="009662DC" w:rsidP="00EB2BA7">
      <w:pPr>
        <w:pStyle w:val="BodyText"/>
      </w:pPr>
      <w:r>
        <w:t xml:space="preserve">In other situations, the functionality of the superclass ‘do’ method must be completely replaced. In those cases, there would be no call to the superclass’ ‘do’ method. </w:t>
      </w:r>
      <w:r w:rsidR="00130DAE">
        <w:t xml:space="preserve">For example, </w:t>
      </w:r>
      <w:r w:rsidR="00BF4523">
        <w:t xml:space="preserve">a subcomponent of </w:t>
      </w:r>
      <w:r w:rsidR="00130DAE">
        <w:t xml:space="preserve">the </w:t>
      </w:r>
      <w:proofErr w:type="spellStart"/>
      <w:r w:rsidR="00130DAE">
        <w:t>SimpleServer</w:t>
      </w:r>
      <w:proofErr w:type="spellEnd"/>
      <w:r w:rsidR="00130DAE">
        <w:t xml:space="preserve"> component in </w:t>
      </w:r>
      <w:r w:rsidR="004755E5">
        <w:fldChar w:fldCharType="begin"/>
      </w:r>
      <w:r w:rsidR="004755E5">
        <w:instrText xml:space="preserve"> REF _Ref219800199 \h </w:instrText>
      </w:r>
      <w:r w:rsidR="004755E5">
        <w:fldChar w:fldCharType="separate"/>
      </w:r>
      <w:r w:rsidR="00D12800">
        <w:t xml:space="preserve">Figure </w:t>
      </w:r>
      <w:r w:rsidR="00D12800">
        <w:rPr>
          <w:noProof/>
        </w:rPr>
        <w:t>5</w:t>
      </w:r>
      <w:r w:rsidR="00D12800">
        <w:noBreakHyphen/>
      </w:r>
      <w:r w:rsidR="00D12800">
        <w:rPr>
          <w:noProof/>
        </w:rPr>
        <w:t>3</w:t>
      </w:r>
      <w:r w:rsidR="004755E5">
        <w:fldChar w:fldCharType="end"/>
      </w:r>
      <w:r w:rsidR="00BF4523">
        <w:t xml:space="preserve"> can </w:t>
      </w:r>
      <w:r w:rsidR="00BF4523">
        <w:lastRenderedPageBreak/>
        <w:t xml:space="preserve">be created </w:t>
      </w:r>
      <w:r w:rsidR="004755E5">
        <w:t xml:space="preserve">to model </w:t>
      </w:r>
      <w:r w:rsidR="00447E27">
        <w:t>a</w:t>
      </w:r>
      <w:r w:rsidR="004755E5">
        <w:t xml:space="preserve"> server with finite capacity.</w:t>
      </w:r>
      <w:r w:rsidR="00447E27">
        <w:t xml:space="preserve"> For this model, a new parameter is introduced, c = the capacity of the queue, which must be greater than or equal to zero. For generality, we will include the possibility of c = 0 (i.e. no queueing). An arriving customer who finds the queue full will balk – that is, leave the system never to return. Since an analyst would be interested in the number or percentage of customers who balk, </w:t>
      </w:r>
      <w:r w:rsidR="001C4598">
        <w:t xml:space="preserve">an additional state variable is introduced to the subclass, B = the number of customers who balk. This is shown in </w:t>
      </w:r>
      <w:r w:rsidR="001C4598">
        <w:fldChar w:fldCharType="begin"/>
      </w:r>
      <w:r w:rsidR="001C4598">
        <w:instrText xml:space="preserve"> REF _Ref334091122 \h </w:instrText>
      </w:r>
      <w:r w:rsidR="001C4598">
        <w:fldChar w:fldCharType="separate"/>
      </w:r>
      <w:r w:rsidR="00D12800">
        <w:t xml:space="preserve">Figure </w:t>
      </w:r>
      <w:r w:rsidR="00D12800">
        <w:rPr>
          <w:noProof/>
        </w:rPr>
        <w:t>8</w:t>
      </w:r>
      <w:r w:rsidR="00D12800">
        <w:noBreakHyphen/>
      </w:r>
      <w:r w:rsidR="00D12800">
        <w:rPr>
          <w:noProof/>
        </w:rPr>
        <w:t>21</w:t>
      </w:r>
      <w:r w:rsidR="001C4598">
        <w:fldChar w:fldCharType="end"/>
      </w:r>
      <w:r w:rsidR="001C4598">
        <w:t>.</w:t>
      </w:r>
    </w:p>
    <w:p w14:paraId="06AF479B" w14:textId="05FD0025" w:rsidR="001C4598" w:rsidRDefault="00702C66" w:rsidP="001C4598">
      <w:pPr>
        <w:pStyle w:val="FigureCentered"/>
      </w:pPr>
      <w:r>
        <w:rPr>
          <w:noProof/>
        </w:rPr>
        <w:drawing>
          <wp:inline distT="0" distB="0" distL="0" distR="0" wp14:anchorId="238D8CC3" wp14:editId="777D22C1">
            <wp:extent cx="4179659" cy="4572000"/>
            <wp:effectExtent l="0" t="0" r="1143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179659" cy="4572000"/>
                    </a:xfrm>
                    <a:prstGeom prst="rect">
                      <a:avLst/>
                    </a:prstGeom>
                    <a:noFill/>
                    <a:ln>
                      <a:noFill/>
                    </a:ln>
                  </pic:spPr>
                </pic:pic>
              </a:graphicData>
            </a:graphic>
          </wp:inline>
        </w:drawing>
      </w:r>
    </w:p>
    <w:p w14:paraId="1F60828B" w14:textId="0C51601C" w:rsidR="001C4598" w:rsidRDefault="001C4598" w:rsidP="001C4598">
      <w:pPr>
        <w:pStyle w:val="Caption"/>
      </w:pPr>
      <w:bookmarkStart w:id="481" w:name="_Ref334091122"/>
      <w:r>
        <w:t xml:space="preserve">Figure </w:t>
      </w:r>
      <w:fldSimple w:instr=" STYLEREF 1 \s ">
        <w:r w:rsidR="00D12800">
          <w:rPr>
            <w:noProof/>
          </w:rPr>
          <w:t>8</w:t>
        </w:r>
      </w:fldSimple>
      <w:r>
        <w:noBreakHyphen/>
      </w:r>
      <w:fldSimple w:instr=" SEQ Figure \* ARABIC \s 1 ">
        <w:r w:rsidR="00D12800">
          <w:rPr>
            <w:noProof/>
          </w:rPr>
          <w:t>21</w:t>
        </w:r>
      </w:fldSimple>
      <w:bookmarkEnd w:id="481"/>
      <w:r>
        <w:t xml:space="preserve">. Finite Capacity Server as </w:t>
      </w:r>
      <w:r w:rsidR="002C1BA1">
        <w:t>Subcomponent</w:t>
      </w:r>
      <w:r>
        <w:t xml:space="preserve"> of </w:t>
      </w:r>
      <w:proofErr w:type="spellStart"/>
      <w:r>
        <w:t>SimpleServer</w:t>
      </w:r>
      <w:proofErr w:type="spellEnd"/>
    </w:p>
    <w:p w14:paraId="1EA88B62" w14:textId="169B31FA" w:rsidR="00C72CB7" w:rsidRDefault="00B4476F" w:rsidP="00C6662D">
      <w:pPr>
        <w:pStyle w:val="BodyText"/>
      </w:pPr>
      <w:r>
        <w:t xml:space="preserve">Note that there are two events in </w:t>
      </w:r>
      <w:r>
        <w:fldChar w:fldCharType="begin"/>
      </w:r>
      <w:r>
        <w:instrText xml:space="preserve"> REF _Ref334091122 \h </w:instrText>
      </w:r>
      <w:r>
        <w:fldChar w:fldCharType="separate"/>
      </w:r>
      <w:r w:rsidR="00D12800">
        <w:t xml:space="preserve">Figure </w:t>
      </w:r>
      <w:r w:rsidR="00D12800">
        <w:rPr>
          <w:noProof/>
        </w:rPr>
        <w:t>8</w:t>
      </w:r>
      <w:r w:rsidR="00D12800">
        <w:noBreakHyphen/>
      </w:r>
      <w:r w:rsidR="00D12800">
        <w:rPr>
          <w:noProof/>
        </w:rPr>
        <w:t>21</w:t>
      </w:r>
      <w:r>
        <w:fldChar w:fldCharType="end"/>
      </w:r>
      <w:r>
        <w:t xml:space="preserve"> that are new</w:t>
      </w:r>
      <w:r w:rsidR="00AE06E7">
        <w:t xml:space="preserve">: </w:t>
      </w:r>
      <w:r w:rsidR="00AE06E7" w:rsidRPr="00AE06E7">
        <w:rPr>
          <w:rStyle w:val="Event"/>
        </w:rPr>
        <w:t>Balk</w:t>
      </w:r>
      <w:r w:rsidR="00AE06E7">
        <w:t xml:space="preserve"> and </w:t>
      </w:r>
      <w:proofErr w:type="spellStart"/>
      <w:r w:rsidR="00AE06E7" w:rsidRPr="00AE06E7">
        <w:rPr>
          <w:rStyle w:val="Event"/>
        </w:rPr>
        <w:t>JoinQueue</w:t>
      </w:r>
      <w:proofErr w:type="spellEnd"/>
      <w:r>
        <w:t xml:space="preserve">. These are consequences of how inheritance can work with methods. </w:t>
      </w:r>
      <w:r w:rsidR="00B7292A">
        <w:t xml:space="preserve">Also, the </w:t>
      </w:r>
      <w:r w:rsidR="00B7292A" w:rsidRPr="00B7292A">
        <w:rPr>
          <w:rStyle w:val="Event"/>
        </w:rPr>
        <w:t>Arrival</w:t>
      </w:r>
      <w:r w:rsidR="00B7292A">
        <w:t xml:space="preserve"> event has a thick border and </w:t>
      </w:r>
      <w:proofErr w:type="spellStart"/>
      <w:r w:rsidR="00B7292A" w:rsidRPr="00B7292A">
        <w:rPr>
          <w:rStyle w:val="Event"/>
        </w:rPr>
        <w:t>StartService</w:t>
      </w:r>
      <w:proofErr w:type="spellEnd"/>
      <w:r w:rsidR="00B7292A">
        <w:t xml:space="preserve"> has a dashed border. </w:t>
      </w:r>
      <w:r w:rsidR="00A46433">
        <w:t xml:space="preserve">A subclass can </w:t>
      </w:r>
      <w:r>
        <w:t>override a method and augment the superclass functionality</w:t>
      </w:r>
      <w:r w:rsidR="00976A53">
        <w:t xml:space="preserve"> or</w:t>
      </w:r>
      <w:r>
        <w:t xml:space="preserve"> override a method completely</w:t>
      </w:r>
      <w:r w:rsidR="00976A53">
        <w:t xml:space="preserve"> replacing the superclass method’s functionality.</w:t>
      </w:r>
      <w:r w:rsidR="00C72CB7">
        <w:t xml:space="preserve"> In the former case, the superclass method must be invoked, whereas in the second case entirely new functionality is written. </w:t>
      </w:r>
      <w:r w:rsidR="000562A1">
        <w:t>A subclass can also introduce new methods.</w:t>
      </w:r>
    </w:p>
    <w:p w14:paraId="0A943F16" w14:textId="15C4FACE" w:rsidR="00C72CB7" w:rsidRDefault="00C72CB7" w:rsidP="00C6662D">
      <w:pPr>
        <w:pStyle w:val="BodyText"/>
      </w:pPr>
      <w:r>
        <w:t xml:space="preserve">The first two rows of </w:t>
      </w:r>
      <w:r>
        <w:fldChar w:fldCharType="begin"/>
      </w:r>
      <w:r>
        <w:instrText xml:space="preserve"> REF _Ref218926266 \h </w:instrText>
      </w:r>
      <w:r>
        <w:fldChar w:fldCharType="separate"/>
      </w:r>
      <w:r w:rsidR="00D12800">
        <w:t xml:space="preserve">Table </w:t>
      </w:r>
      <w:r w:rsidR="00D12800">
        <w:rPr>
          <w:noProof/>
        </w:rPr>
        <w:t>2</w:t>
      </w:r>
      <w:r w:rsidR="00D12800">
        <w:noBreakHyphen/>
      </w:r>
      <w:r w:rsidR="00D12800">
        <w:rPr>
          <w:noProof/>
        </w:rPr>
        <w:t>1</w:t>
      </w:r>
      <w:r>
        <w:fldChar w:fldCharType="end"/>
      </w:r>
      <w:r>
        <w:t xml:space="preserve"> show the difference in notation</w:t>
      </w:r>
      <w:r w:rsidR="000562A1">
        <w:t xml:space="preserve"> between an augmented and completely overwritten event</w:t>
      </w:r>
      <w:r>
        <w:t xml:space="preserve">. </w:t>
      </w:r>
      <w:r w:rsidR="00554BB1">
        <w:t xml:space="preserve">An event with a “normal” </w:t>
      </w:r>
      <w:r w:rsidR="000562A1">
        <w:t xml:space="preserve">thin border represents </w:t>
      </w:r>
      <w:r w:rsidR="009B6F9B">
        <w:t>an event that augments a s</w:t>
      </w:r>
      <w:r w:rsidR="00A46433">
        <w:t>up</w:t>
      </w:r>
      <w:r w:rsidR="009B6F9B">
        <w:t>erclass event (or an entirely new event). An event with a thick border represents an entirely overridden event.</w:t>
      </w:r>
      <w:r w:rsidR="00065779">
        <w:t xml:space="preserve"> The third row in </w:t>
      </w:r>
      <w:r w:rsidR="00065779">
        <w:fldChar w:fldCharType="begin"/>
      </w:r>
      <w:r w:rsidR="00065779">
        <w:instrText xml:space="preserve"> REF _Ref334092594 \h </w:instrText>
      </w:r>
      <w:r w:rsidR="00065779">
        <w:fldChar w:fldCharType="separate"/>
      </w:r>
      <w:r w:rsidR="00D12800">
        <w:t xml:space="preserve">Table </w:t>
      </w:r>
      <w:r w:rsidR="00D12800">
        <w:rPr>
          <w:noProof/>
        </w:rPr>
        <w:t>8</w:t>
      </w:r>
      <w:r w:rsidR="00D12800">
        <w:noBreakHyphen/>
      </w:r>
      <w:r w:rsidR="00D12800">
        <w:rPr>
          <w:noProof/>
        </w:rPr>
        <w:t>2</w:t>
      </w:r>
      <w:r w:rsidR="00065779">
        <w:fldChar w:fldCharType="end"/>
      </w:r>
      <w:r w:rsidR="00065779">
        <w:t xml:space="preserve"> </w:t>
      </w:r>
      <w:r w:rsidR="00065779">
        <w:lastRenderedPageBreak/>
        <w:t xml:space="preserve">indicates that the </w:t>
      </w:r>
      <w:proofErr w:type="spellStart"/>
      <w:r w:rsidR="00065779" w:rsidRPr="00832666">
        <w:rPr>
          <w:rStyle w:val="Event"/>
        </w:rPr>
        <w:t>StartService</w:t>
      </w:r>
      <w:proofErr w:type="spellEnd"/>
      <w:r w:rsidR="00065779">
        <w:t xml:space="preserve"> event is scheduled by the subcomponent but not overridden.</w:t>
      </w:r>
    </w:p>
    <w:p w14:paraId="10F721E5" w14:textId="470DC637" w:rsidR="00034686" w:rsidRDefault="00034686" w:rsidP="00034686">
      <w:pPr>
        <w:pStyle w:val="Caption"/>
        <w:keepNext/>
      </w:pPr>
      <w:bookmarkStart w:id="482" w:name="_Ref334092594"/>
      <w:r>
        <w:t xml:space="preserve">Table </w:t>
      </w:r>
      <w:fldSimple w:instr=" STYLEREF 1 \s ">
        <w:r w:rsidR="00D12800">
          <w:rPr>
            <w:noProof/>
          </w:rPr>
          <w:t>8</w:t>
        </w:r>
      </w:fldSimple>
      <w:r>
        <w:noBreakHyphen/>
      </w:r>
      <w:fldSimple w:instr=" SEQ Table \* ARABIC \s 1 ">
        <w:r w:rsidR="00D12800">
          <w:rPr>
            <w:noProof/>
          </w:rPr>
          <w:t>2</w:t>
        </w:r>
      </w:fldSimple>
      <w:bookmarkEnd w:id="482"/>
      <w:r>
        <w:t xml:space="preserve">. Event Graph Subclass </w:t>
      </w:r>
      <w:r w:rsidR="00C72CB7">
        <w:t>Notation</w:t>
      </w:r>
    </w:p>
    <w:tbl>
      <w:tblPr>
        <w:tblStyle w:val="TableGrid"/>
        <w:tblW w:w="0" w:type="auto"/>
        <w:tblLook w:val="04A0" w:firstRow="1" w:lastRow="0" w:firstColumn="1" w:lastColumn="0" w:noHBand="0" w:noVBand="1"/>
      </w:tblPr>
      <w:tblGrid>
        <w:gridCol w:w="1770"/>
        <w:gridCol w:w="7015"/>
      </w:tblGrid>
      <w:tr w:rsidR="00034686" w:rsidRPr="00D94416" w14:paraId="2E63CF00" w14:textId="77777777" w:rsidTr="00D94416">
        <w:tc>
          <w:tcPr>
            <w:tcW w:w="0" w:type="auto"/>
            <w:vAlign w:val="bottom"/>
          </w:tcPr>
          <w:p w14:paraId="14C1A19B" w14:textId="4CC2D52E" w:rsidR="00034686" w:rsidRPr="00D94416" w:rsidRDefault="00034686" w:rsidP="00D94416">
            <w:pPr>
              <w:pStyle w:val="BodyText"/>
              <w:ind w:firstLine="0"/>
              <w:jc w:val="center"/>
              <w:rPr>
                <w:b/>
              </w:rPr>
            </w:pPr>
            <w:r w:rsidRPr="00D94416">
              <w:rPr>
                <w:b/>
              </w:rPr>
              <w:t>Event</w:t>
            </w:r>
            <w:r w:rsidR="00C2499A" w:rsidRPr="00D94416">
              <w:rPr>
                <w:b/>
              </w:rPr>
              <w:t xml:space="preserve"> Notation</w:t>
            </w:r>
          </w:p>
        </w:tc>
        <w:tc>
          <w:tcPr>
            <w:tcW w:w="0" w:type="auto"/>
            <w:vAlign w:val="bottom"/>
          </w:tcPr>
          <w:p w14:paraId="63617F76" w14:textId="3C661FF2" w:rsidR="00034686" w:rsidRPr="00D94416" w:rsidRDefault="00034686" w:rsidP="00D94416">
            <w:pPr>
              <w:pStyle w:val="BodyText"/>
              <w:ind w:firstLine="0"/>
              <w:rPr>
                <w:b/>
              </w:rPr>
            </w:pPr>
            <w:r w:rsidRPr="00D94416">
              <w:rPr>
                <w:b/>
              </w:rPr>
              <w:t>Description</w:t>
            </w:r>
          </w:p>
        </w:tc>
      </w:tr>
      <w:tr w:rsidR="00034686" w14:paraId="2FDB8DA4" w14:textId="77777777" w:rsidTr="00D94416">
        <w:tc>
          <w:tcPr>
            <w:tcW w:w="0" w:type="auto"/>
            <w:vAlign w:val="bottom"/>
          </w:tcPr>
          <w:p w14:paraId="4608F383" w14:textId="1299CA1C" w:rsidR="00034686" w:rsidRDefault="00034686" w:rsidP="00D94416">
            <w:pPr>
              <w:pStyle w:val="BodyText"/>
              <w:ind w:firstLine="0"/>
              <w:jc w:val="center"/>
            </w:pPr>
            <w:r>
              <w:rPr>
                <w:noProof/>
              </w:rPr>
              <w:drawing>
                <wp:inline distT="0" distB="0" distL="0" distR="0" wp14:anchorId="1F1018B8" wp14:editId="12119BCA">
                  <wp:extent cx="467657" cy="459486"/>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67657" cy="459486"/>
                          </a:xfrm>
                          <a:prstGeom prst="rect">
                            <a:avLst/>
                          </a:prstGeom>
                          <a:noFill/>
                          <a:ln>
                            <a:noFill/>
                          </a:ln>
                        </pic:spPr>
                      </pic:pic>
                    </a:graphicData>
                  </a:graphic>
                </wp:inline>
              </w:drawing>
            </w:r>
          </w:p>
        </w:tc>
        <w:tc>
          <w:tcPr>
            <w:tcW w:w="0" w:type="auto"/>
            <w:vAlign w:val="bottom"/>
          </w:tcPr>
          <w:p w14:paraId="6072D17D" w14:textId="45470ABB" w:rsidR="00034686" w:rsidRDefault="000562A1" w:rsidP="00D94416">
            <w:pPr>
              <w:pStyle w:val="BodyText"/>
              <w:ind w:firstLine="0"/>
            </w:pPr>
            <w:r>
              <w:t>Augmented</w:t>
            </w:r>
            <w:r w:rsidR="00034686">
              <w:t xml:space="preserve"> superclass event</w:t>
            </w:r>
            <w:r>
              <w:t xml:space="preserve">, or </w:t>
            </w:r>
            <w:r w:rsidR="00EA245D">
              <w:t>new event</w:t>
            </w:r>
          </w:p>
        </w:tc>
      </w:tr>
      <w:tr w:rsidR="00034686" w14:paraId="134865AC" w14:textId="77777777" w:rsidTr="00D94416">
        <w:tc>
          <w:tcPr>
            <w:tcW w:w="0" w:type="auto"/>
            <w:vAlign w:val="bottom"/>
          </w:tcPr>
          <w:p w14:paraId="14D58F44" w14:textId="46A3FEBF" w:rsidR="00034686" w:rsidRDefault="00034686" w:rsidP="00D94416">
            <w:pPr>
              <w:pStyle w:val="BodyText"/>
              <w:ind w:firstLine="0"/>
              <w:jc w:val="center"/>
            </w:pPr>
            <w:r>
              <w:rPr>
                <w:noProof/>
              </w:rPr>
              <w:drawing>
                <wp:inline distT="0" distB="0" distL="0" distR="0" wp14:anchorId="500B2F0F" wp14:editId="6BC8EB8D">
                  <wp:extent cx="465113" cy="4572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5113" cy="457200"/>
                          </a:xfrm>
                          <a:prstGeom prst="rect">
                            <a:avLst/>
                          </a:prstGeom>
                          <a:noFill/>
                          <a:ln>
                            <a:noFill/>
                          </a:ln>
                        </pic:spPr>
                      </pic:pic>
                    </a:graphicData>
                  </a:graphic>
                </wp:inline>
              </w:drawing>
            </w:r>
          </w:p>
        </w:tc>
        <w:tc>
          <w:tcPr>
            <w:tcW w:w="0" w:type="auto"/>
            <w:vAlign w:val="bottom"/>
          </w:tcPr>
          <w:p w14:paraId="5FE5F081" w14:textId="718E00C5" w:rsidR="00034686" w:rsidRDefault="00B4476F" w:rsidP="00D94416">
            <w:pPr>
              <w:pStyle w:val="BodyText"/>
              <w:ind w:firstLine="0"/>
            </w:pPr>
            <w:r>
              <w:t>Completely o</w:t>
            </w:r>
            <w:r w:rsidR="00480117">
              <w:t>verridden superclass event</w:t>
            </w:r>
          </w:p>
        </w:tc>
      </w:tr>
      <w:tr w:rsidR="00034686" w14:paraId="71A8D7F8" w14:textId="77777777" w:rsidTr="00D94416">
        <w:tc>
          <w:tcPr>
            <w:tcW w:w="0" w:type="auto"/>
            <w:vAlign w:val="bottom"/>
          </w:tcPr>
          <w:p w14:paraId="5B714509" w14:textId="26739600" w:rsidR="00034686" w:rsidRDefault="00034686" w:rsidP="00D94416">
            <w:pPr>
              <w:pStyle w:val="BodyText"/>
              <w:ind w:firstLine="0"/>
              <w:jc w:val="center"/>
            </w:pPr>
            <w:r>
              <w:rPr>
                <w:noProof/>
              </w:rPr>
              <w:drawing>
                <wp:inline distT="0" distB="0" distL="0" distR="0" wp14:anchorId="60F28078" wp14:editId="4B66D115">
                  <wp:extent cx="465321" cy="4572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65321" cy="457200"/>
                          </a:xfrm>
                          <a:prstGeom prst="rect">
                            <a:avLst/>
                          </a:prstGeom>
                          <a:noFill/>
                          <a:ln>
                            <a:noFill/>
                          </a:ln>
                        </pic:spPr>
                      </pic:pic>
                    </a:graphicData>
                  </a:graphic>
                </wp:inline>
              </w:drawing>
            </w:r>
          </w:p>
        </w:tc>
        <w:tc>
          <w:tcPr>
            <w:tcW w:w="0" w:type="auto"/>
            <w:vAlign w:val="bottom"/>
          </w:tcPr>
          <w:p w14:paraId="23724409" w14:textId="509C1180" w:rsidR="00034686" w:rsidRDefault="00480117" w:rsidP="00D94416">
            <w:pPr>
              <w:pStyle w:val="BodyText"/>
              <w:ind w:firstLine="0"/>
            </w:pPr>
            <w:r>
              <w:t>Event in superclass but not in subclass that is scheduled from subclass.</w:t>
            </w:r>
          </w:p>
        </w:tc>
      </w:tr>
    </w:tbl>
    <w:p w14:paraId="1C1A31BC" w14:textId="04687705" w:rsidR="00AB3E20" w:rsidRDefault="00AB3E20" w:rsidP="00C6662D">
      <w:pPr>
        <w:pStyle w:val="BodyText"/>
      </w:pPr>
      <w:r>
        <w:t xml:space="preserve">Note that for the </w:t>
      </w:r>
      <w:proofErr w:type="spellStart"/>
      <w:r>
        <w:t>EntityCreator</w:t>
      </w:r>
      <w:proofErr w:type="spellEnd"/>
      <w:r>
        <w:t xml:space="preserve"> </w:t>
      </w:r>
      <w:r w:rsidR="009B0630">
        <w:t>e</w:t>
      </w:r>
      <w:r>
        <w:t xml:space="preserve">xample of </w:t>
      </w:r>
      <w:r>
        <w:fldChar w:fldCharType="begin"/>
      </w:r>
      <w:r>
        <w:instrText xml:space="preserve"> REF _Ref334090309 \h </w:instrText>
      </w:r>
      <w:r>
        <w:fldChar w:fldCharType="separate"/>
      </w:r>
      <w:r w:rsidR="00D12800">
        <w:t xml:space="preserve">Figure </w:t>
      </w:r>
      <w:r w:rsidR="00D12800">
        <w:rPr>
          <w:noProof/>
        </w:rPr>
        <w:t>8</w:t>
      </w:r>
      <w:r w:rsidR="00D12800">
        <w:noBreakHyphen/>
      </w:r>
      <w:r w:rsidR="00D12800">
        <w:rPr>
          <w:noProof/>
        </w:rPr>
        <w:t>19</w:t>
      </w:r>
      <w:r>
        <w:fldChar w:fldCharType="end"/>
      </w:r>
      <w:r>
        <w:t xml:space="preserve">, both </w:t>
      </w:r>
      <w:r w:rsidRPr="00AB3E20">
        <w:rPr>
          <w:rStyle w:val="Event"/>
        </w:rPr>
        <w:t>Arrival</w:t>
      </w:r>
      <w:r>
        <w:t xml:space="preserve"> and </w:t>
      </w:r>
      <w:r w:rsidRPr="00AB3E20">
        <w:rPr>
          <w:rStyle w:val="Event"/>
        </w:rPr>
        <w:t>Arrival(Entity)</w:t>
      </w:r>
      <w:r>
        <w:t xml:space="preserve"> events had thin borders</w:t>
      </w:r>
      <w:r w:rsidR="00B30E6E">
        <w:t>: the</w:t>
      </w:r>
      <w:r>
        <w:t xml:space="preserve"> former because it augmented the </w:t>
      </w:r>
      <w:proofErr w:type="spellStart"/>
      <w:r>
        <w:t>ArrivalProcess</w:t>
      </w:r>
      <w:proofErr w:type="spellEnd"/>
      <w:r>
        <w:t xml:space="preserve"> </w:t>
      </w:r>
      <w:r w:rsidRPr="00AB3E20">
        <w:rPr>
          <w:rStyle w:val="Event"/>
        </w:rPr>
        <w:t>Arrival</w:t>
      </w:r>
      <w:r>
        <w:t xml:space="preserve"> event and the latter because it was a new event</w:t>
      </w:r>
      <w:r w:rsidR="009B4251">
        <w:t xml:space="preserve"> </w:t>
      </w:r>
      <w:r w:rsidR="00FB60AB">
        <w:t>in</w:t>
      </w:r>
      <w:r w:rsidR="009B4251">
        <w:t xml:space="preserve"> the </w:t>
      </w:r>
      <w:proofErr w:type="spellStart"/>
      <w:r w:rsidR="009B0630">
        <w:t>EntityCreator</w:t>
      </w:r>
      <w:proofErr w:type="spellEnd"/>
      <w:r w:rsidR="009B0630">
        <w:t xml:space="preserve"> </w:t>
      </w:r>
      <w:r w:rsidR="009B4251">
        <w:t>subcomponent</w:t>
      </w:r>
      <w:r>
        <w:t>.</w:t>
      </w:r>
    </w:p>
    <w:p w14:paraId="570EB22B" w14:textId="50101A01" w:rsidR="00C6662D" w:rsidRPr="00C6662D" w:rsidRDefault="007C5CF6" w:rsidP="00C6662D">
      <w:pPr>
        <w:pStyle w:val="BodyText"/>
      </w:pPr>
      <w:r>
        <w:t>Great</w:t>
      </w:r>
      <w:r w:rsidR="009662DC">
        <w:t xml:space="preserve"> care must be </w:t>
      </w:r>
      <w:r w:rsidR="005954B8">
        <w:t>taken when</w:t>
      </w:r>
      <w:r w:rsidR="009662DC">
        <w:t xml:space="preserve"> overloading </w:t>
      </w:r>
      <w:r w:rsidR="005954B8">
        <w:t>methods</w:t>
      </w:r>
      <w:r w:rsidR="00010C7F">
        <w:t xml:space="preserve"> with arguments</w:t>
      </w:r>
      <w:r w:rsidR="005954B8">
        <w:t>.</w:t>
      </w:r>
      <w:r w:rsidR="00010C7F">
        <w:t xml:space="preserve"> </w:t>
      </w:r>
      <w:r w:rsidR="00697928">
        <w:t>In particular</w:t>
      </w:r>
      <w:r w:rsidR="00010C7F">
        <w:t xml:space="preserve">, do </w:t>
      </w:r>
      <w:r w:rsidR="00010C7F" w:rsidRPr="00010C7F">
        <w:rPr>
          <w:i/>
        </w:rPr>
        <w:t>not</w:t>
      </w:r>
      <w:r w:rsidR="00010C7F">
        <w:t xml:space="preserve"> overload ‘do’ methods with </w:t>
      </w:r>
      <w:r w:rsidR="00C7003B">
        <w:t xml:space="preserve">arguments that could be </w:t>
      </w:r>
      <w:r w:rsidR="00EC78B1">
        <w:t xml:space="preserve">ambiguous. For example, having </w:t>
      </w:r>
      <w:proofErr w:type="spellStart"/>
      <w:r w:rsidR="00EC78B1" w:rsidRPr="00EC78B1">
        <w:rPr>
          <w:rStyle w:val="CodeChar"/>
        </w:rPr>
        <w:t>doAnEvent</w:t>
      </w:r>
      <w:proofErr w:type="spellEnd"/>
      <w:r w:rsidR="00EC78B1" w:rsidRPr="00EC78B1">
        <w:rPr>
          <w:rStyle w:val="CodeChar"/>
        </w:rPr>
        <w:t>(Number)</w:t>
      </w:r>
      <w:r w:rsidR="00EC78B1">
        <w:t xml:space="preserve"> in a superclass and </w:t>
      </w:r>
      <w:proofErr w:type="spellStart"/>
      <w:r w:rsidR="00EC78B1" w:rsidRPr="00EC78B1">
        <w:rPr>
          <w:rStyle w:val="CodeChar"/>
        </w:rPr>
        <w:t>doAnEvent</w:t>
      </w:r>
      <w:proofErr w:type="spellEnd"/>
      <w:r w:rsidR="00EC78B1" w:rsidRPr="00EC78B1">
        <w:rPr>
          <w:rStyle w:val="CodeChar"/>
        </w:rPr>
        <w:t>(</w:t>
      </w:r>
      <w:proofErr w:type="spellStart"/>
      <w:r w:rsidR="00EC78B1" w:rsidRPr="00EC78B1">
        <w:rPr>
          <w:rStyle w:val="CodeChar"/>
        </w:rPr>
        <w:t>int</w:t>
      </w:r>
      <w:proofErr w:type="spellEnd"/>
      <w:r w:rsidR="00EC78B1" w:rsidRPr="00EC78B1">
        <w:rPr>
          <w:rStyle w:val="CodeChar"/>
        </w:rPr>
        <w:t>)</w:t>
      </w:r>
      <w:r w:rsidR="00EC78B1">
        <w:t xml:space="preserve"> in the subclass should be avoided.</w:t>
      </w:r>
    </w:p>
    <w:p w14:paraId="69D5F6BB" w14:textId="77777777" w:rsidR="00E8000B" w:rsidRPr="00E8000B" w:rsidRDefault="00E8000B" w:rsidP="00E8000B">
      <w:pPr>
        <w:pStyle w:val="BodyText"/>
      </w:pPr>
    </w:p>
    <w:p w14:paraId="50675F57" w14:textId="77777777" w:rsidR="00E8000B" w:rsidRPr="00E8000B" w:rsidRDefault="00E8000B" w:rsidP="00E8000B">
      <w:pPr>
        <w:pStyle w:val="BodyText"/>
        <w:sectPr w:rsidR="00E8000B" w:rsidRPr="00E8000B" w:rsidSect="00165069">
          <w:pgSz w:w="12240" w:h="15840" w:code="1"/>
          <w:pgMar w:top="1440" w:right="1800" w:bottom="1440" w:left="1800" w:header="720" w:footer="720" w:gutter="0"/>
          <w:pgNumType w:start="1" w:chapStyle="1"/>
          <w:cols w:space="720"/>
          <w:titlePg/>
        </w:sectPr>
      </w:pPr>
    </w:p>
    <w:p w14:paraId="28C16CAA" w14:textId="77777777" w:rsidR="00165069" w:rsidRDefault="00165069" w:rsidP="00165069">
      <w:pPr>
        <w:pStyle w:val="Heading1"/>
      </w:pPr>
      <w:bookmarkStart w:id="483" w:name="_Toc226281556"/>
      <w:bookmarkStart w:id="484" w:name="_Toc139597387"/>
      <w:bookmarkStart w:id="485" w:name="_Toc139597602"/>
      <w:bookmarkStart w:id="486" w:name="_Toc334109319"/>
      <w:r>
        <w:lastRenderedPageBreak/>
        <w:t>Random Variate Generation</w:t>
      </w:r>
      <w:bookmarkEnd w:id="483"/>
      <w:bookmarkEnd w:id="484"/>
      <w:bookmarkEnd w:id="485"/>
      <w:bookmarkEnd w:id="486"/>
    </w:p>
    <w:p w14:paraId="1F728A5B" w14:textId="77777777" w:rsidR="00165069" w:rsidRDefault="00165069" w:rsidP="00165069">
      <w:pPr>
        <w:pStyle w:val="Heading2"/>
      </w:pPr>
      <w:bookmarkStart w:id="487" w:name="_Ref223753421"/>
      <w:bookmarkStart w:id="488" w:name="_Toc226281557"/>
      <w:bookmarkStart w:id="489" w:name="_Toc139597388"/>
      <w:bookmarkStart w:id="490" w:name="_Toc139597603"/>
      <w:bookmarkStart w:id="491" w:name="_Toc334109320"/>
      <w:r>
        <w:t>Introduction</w:t>
      </w:r>
      <w:bookmarkEnd w:id="487"/>
      <w:bookmarkEnd w:id="488"/>
      <w:bookmarkEnd w:id="489"/>
      <w:bookmarkEnd w:id="490"/>
      <w:bookmarkEnd w:id="491"/>
    </w:p>
    <w:p w14:paraId="08327B4F" w14:textId="77777777" w:rsidR="00165069" w:rsidRPr="00D050D5" w:rsidRDefault="00165069" w:rsidP="00165069">
      <w:pPr>
        <w:pStyle w:val="BodyText"/>
      </w:pPr>
      <w:r>
        <w:t>This section is a basic introduction to random variate generation, or more accurately, pseudo-random variate generation. It is intended to be an elementary introduction, so there will be many areas not covered. The reader is encouraged to consult the references at the end for further information and more in-depth coverage of this topic. The primary aim is to give a modeler the basic tools with which to implement the modeling of randomness in a simulation model. The implementation of the algorithms may be done in a conventional programming language, as scripting language, or even a spreadsheet.</w:t>
      </w:r>
    </w:p>
    <w:p w14:paraId="13B14CA9" w14:textId="77777777" w:rsidR="00165069" w:rsidRDefault="00165069" w:rsidP="00165069">
      <w:pPr>
        <w:pStyle w:val="Heading2"/>
      </w:pPr>
      <w:bookmarkStart w:id="492" w:name="_Toc226281558"/>
      <w:bookmarkStart w:id="493" w:name="_Toc139597389"/>
      <w:bookmarkStart w:id="494" w:name="_Toc139597604"/>
      <w:bookmarkStart w:id="495" w:name="_Toc334109321"/>
      <w:r>
        <w:t>The Basic Problem</w:t>
      </w:r>
      <w:bookmarkEnd w:id="492"/>
      <w:bookmarkEnd w:id="493"/>
      <w:bookmarkEnd w:id="494"/>
      <w:bookmarkEnd w:id="495"/>
    </w:p>
    <w:p w14:paraId="13D6A366" w14:textId="77777777" w:rsidR="00165069" w:rsidRDefault="00165069" w:rsidP="00165069">
      <w:pPr>
        <w:pStyle w:val="BodyText"/>
      </w:pPr>
      <w:r>
        <w:t>For the purpose of developing algorithms, it is assumed that there is some source of independent, identically distributed (</w:t>
      </w:r>
      <w:proofErr w:type="spellStart"/>
      <w:r>
        <w:t>iid</w:t>
      </w:r>
      <w:proofErr w:type="spellEnd"/>
      <w:r>
        <w:t xml:space="preserve">) </w:t>
      </w:r>
      <w:proofErr w:type="gramStart"/>
      <w:r>
        <w:t>Un(</w:t>
      </w:r>
      <w:proofErr w:type="gramEnd"/>
      <w:r>
        <w:t>0,1) random numbers available in infinite quantity. In implementations, this sequence of numbers will be pseudo-random generated by some appropriate algorithm. The methodology to select, develop, or test such algorithms is a fundamentally different problem than the one addressed here, and there is a wealth of literature on such methods (cite references).</w:t>
      </w:r>
    </w:p>
    <w:p w14:paraId="2C4735C8" w14:textId="77777777" w:rsidR="00165069" w:rsidRDefault="00165069" w:rsidP="00165069">
      <w:pPr>
        <w:pStyle w:val="BodyText"/>
      </w:pPr>
      <w:r>
        <w:t xml:space="preserve">The problem addressed in this note is as follows: given a sequence </w:t>
      </w:r>
      <w:r w:rsidRPr="00CC60E5">
        <w:rPr>
          <w:position w:val="-12"/>
        </w:rPr>
        <w:object w:dxaOrig="540" w:dyaOrig="360" w14:anchorId="4B93B857">
          <v:shape id="_x0000_i1098" type="#_x0000_t75" style="width:27.35pt;height:18pt" o:ole="">
            <v:imagedata r:id="rId219" o:title=""/>
          </v:shape>
          <o:OLEObject Type="Embed" ProgID="Equation.3" ShapeID="_x0000_i1098" DrawAspect="Content" ObjectID="_1552282050" r:id="rId220"/>
        </w:object>
      </w:r>
      <w:r>
        <w:t xml:space="preserve"> of </w:t>
      </w:r>
      <w:proofErr w:type="gramStart"/>
      <w:r>
        <w:t>Un(</w:t>
      </w:r>
      <w:proofErr w:type="gramEnd"/>
      <w:r>
        <w:t xml:space="preserve">0,1) random numbers, derive a sequence </w:t>
      </w:r>
      <w:r w:rsidRPr="00CC60E5">
        <w:rPr>
          <w:position w:val="-12"/>
        </w:rPr>
        <w:object w:dxaOrig="560" w:dyaOrig="360" w14:anchorId="7D13C0B0">
          <v:shape id="_x0000_i1099" type="#_x0000_t75" style="width:28pt;height:18pt" o:ole="">
            <v:imagedata r:id="rId221" o:title=""/>
          </v:shape>
          <o:OLEObject Type="Embed" ProgID="Equation.3" ShapeID="_x0000_i1099" DrawAspect="Content" ObjectID="_1552282051" r:id="rId222"/>
        </w:object>
      </w:r>
      <w:r>
        <w:t xml:space="preserve"> of random variates having a specified distribution. We will primarily consider the case where the sequence </w:t>
      </w:r>
      <w:r w:rsidRPr="00451489">
        <w:rPr>
          <w:position w:val="-12"/>
        </w:rPr>
        <w:object w:dxaOrig="580" w:dyaOrig="360" w14:anchorId="79D40D08">
          <v:shape id="_x0000_i1100" type="#_x0000_t75" style="width:29.35pt;height:18pt" o:ole="">
            <v:imagedata r:id="rId223" o:title=""/>
          </v:shape>
          <o:OLEObject Type="Embed" ProgID="Equation.3" ShapeID="_x0000_i1100" DrawAspect="Content" ObjectID="_1552282052" r:id="rId224"/>
        </w:object>
      </w:r>
      <w:r>
        <w:t xml:space="preserve"> is </w:t>
      </w:r>
      <w:proofErr w:type="spellStart"/>
      <w:r>
        <w:t>iid</w:t>
      </w:r>
      <w:proofErr w:type="spellEnd"/>
      <w:r>
        <w:t xml:space="preserve"> for some random variable</w:t>
      </w:r>
      <w:r w:rsidRPr="005C2F69">
        <w:rPr>
          <w:position w:val="-4"/>
        </w:rPr>
        <w:object w:dxaOrig="260" w:dyaOrig="240" w14:anchorId="5704D7BA">
          <v:shape id="_x0000_i1101" type="#_x0000_t75" style="width:13.35pt;height:12pt" o:ole="">
            <v:imagedata r:id="rId225" o:title=""/>
          </v:shape>
          <o:OLEObject Type="Embed" ProgID="Equation.3" ShapeID="_x0000_i1101" DrawAspect="Content" ObjectID="_1552282053" r:id="rId226"/>
        </w:object>
      </w:r>
      <w:r>
        <w:t>.</w:t>
      </w:r>
    </w:p>
    <w:p w14:paraId="42E6F633" w14:textId="77777777" w:rsidR="00165069" w:rsidRPr="00024693" w:rsidRDefault="00165069" w:rsidP="00165069">
      <w:pPr>
        <w:pStyle w:val="BodyText"/>
      </w:pPr>
      <w:r>
        <w:t xml:space="preserve">The remainder of this note is organized as follows. The following three sections present the primary generic methods for generating random variates (Inverse Transform, Composition, and Acceptance/Rejection Methods). Each section will first give the general algorithm followed by some examples. </w:t>
      </w:r>
    </w:p>
    <w:p w14:paraId="317FD360" w14:textId="77777777" w:rsidR="00165069" w:rsidRDefault="00165069" w:rsidP="00165069">
      <w:pPr>
        <w:pStyle w:val="Heading2"/>
      </w:pPr>
      <w:bookmarkStart w:id="496" w:name="_Toc226281559"/>
      <w:bookmarkStart w:id="497" w:name="_Toc139597390"/>
      <w:bookmarkStart w:id="498" w:name="_Toc139597605"/>
      <w:bookmarkStart w:id="499" w:name="_Toc334109322"/>
      <w:r>
        <w:t>Inverse Transform Method</w:t>
      </w:r>
      <w:bookmarkEnd w:id="496"/>
      <w:bookmarkEnd w:id="497"/>
      <w:bookmarkEnd w:id="498"/>
      <w:bookmarkEnd w:id="499"/>
    </w:p>
    <w:p w14:paraId="0FDCE358" w14:textId="77777777" w:rsidR="00165069" w:rsidRPr="00FA2D8B" w:rsidRDefault="00165069" w:rsidP="00165069">
      <w:pPr>
        <w:pStyle w:val="BodyText"/>
      </w:pPr>
      <w:r>
        <w:t>The Inverse Transform Method is the most basic of all methods and can be considered the primary building block on which the other methods considered here will build.</w:t>
      </w:r>
    </w:p>
    <w:p w14:paraId="280A55CD" w14:textId="77777777" w:rsidR="00165069" w:rsidRPr="00D4282B" w:rsidRDefault="00165069" w:rsidP="00165069">
      <w:pPr>
        <w:pStyle w:val="Heading3"/>
      </w:pPr>
      <w:bookmarkStart w:id="500" w:name="_Toc226281560"/>
      <w:bookmarkStart w:id="501" w:name="_Toc139597391"/>
      <w:bookmarkStart w:id="502" w:name="_Toc139597606"/>
      <w:bookmarkStart w:id="503" w:name="_Toc334109323"/>
      <w:r>
        <w:t>The Method</w:t>
      </w:r>
      <w:bookmarkEnd w:id="500"/>
      <w:bookmarkEnd w:id="501"/>
      <w:bookmarkEnd w:id="502"/>
      <w:bookmarkEnd w:id="503"/>
    </w:p>
    <w:p w14:paraId="2F8A611B" w14:textId="77777777" w:rsidR="00165069" w:rsidRDefault="00165069" w:rsidP="00165069">
      <w:pPr>
        <w:pStyle w:val="BodyText"/>
      </w:pPr>
      <w:r>
        <w:t>The Inverse Transform Method starts with the cumulative distribution function (</w:t>
      </w:r>
      <w:proofErr w:type="spellStart"/>
      <w:r>
        <w:t>cdf</w:t>
      </w:r>
      <w:proofErr w:type="spellEnd"/>
      <w:r>
        <w:t>) of the desired random variate</w:t>
      </w:r>
      <w:r w:rsidRPr="005C2F69">
        <w:rPr>
          <w:position w:val="-4"/>
        </w:rPr>
        <w:object w:dxaOrig="260" w:dyaOrig="240" w14:anchorId="6FD4E318">
          <v:shape id="_x0000_i1102" type="#_x0000_t75" style="width:13.35pt;height:12pt" o:ole="">
            <v:imagedata r:id="rId227" o:title=""/>
          </v:shape>
          <o:OLEObject Type="Embed" ProgID="Equation.3" ShapeID="_x0000_i1102" DrawAspect="Content" ObjectID="_1552282054" r:id="rId228"/>
        </w:object>
      </w:r>
      <w:r>
        <w:t>:</w:t>
      </w:r>
    </w:p>
    <w:p w14:paraId="6ABC1529" w14:textId="77777777" w:rsidR="00165069" w:rsidRPr="00407D93" w:rsidRDefault="00165069" w:rsidP="00165069">
      <w:pPr>
        <w:pStyle w:val="EquationNumber"/>
      </w:pPr>
      <w:r w:rsidRPr="00906B4C">
        <w:rPr>
          <w:position w:val="-10"/>
        </w:rPr>
        <w:object w:dxaOrig="1939" w:dyaOrig="340" w14:anchorId="5518F878">
          <v:shape id="_x0000_i1103" type="#_x0000_t75" style="width:97.35pt;height:17.35pt" o:ole="">
            <v:imagedata r:id="rId229" o:title=""/>
          </v:shape>
          <o:OLEObject Type="Embed" ProgID="Equation.3" ShapeID="_x0000_i1103" DrawAspect="Content" ObjectID="_1552282055" r:id="rId230"/>
        </w:object>
      </w:r>
    </w:p>
    <w:p w14:paraId="4C84A341" w14:textId="77777777" w:rsidR="00165069" w:rsidRDefault="00165069" w:rsidP="00165069">
      <w:pPr>
        <w:pStyle w:val="BodyText"/>
      </w:pPr>
      <w:r>
        <w:t xml:space="preserve">The method itself is based on the fact that if U is a </w:t>
      </w:r>
      <w:proofErr w:type="gramStart"/>
      <w:r>
        <w:t>Un(</w:t>
      </w:r>
      <w:proofErr w:type="gramEnd"/>
      <w:r>
        <w:t xml:space="preserve">0,1) random variable, then </w:t>
      </w:r>
      <w:r w:rsidRPr="00127F93">
        <w:rPr>
          <w:position w:val="-10"/>
        </w:rPr>
        <w:object w:dxaOrig="800" w:dyaOrig="360" w14:anchorId="3A00EB09">
          <v:shape id="_x0000_i1104" type="#_x0000_t75" style="width:40pt;height:18pt" o:ole="">
            <v:imagedata r:id="rId231" o:title=""/>
          </v:shape>
          <o:OLEObject Type="Embed" ProgID="Equation.3" ShapeID="_x0000_i1104" DrawAspect="Content" ObjectID="_1552282056" r:id="rId232"/>
        </w:object>
      </w:r>
      <w:r>
        <w:t xml:space="preserve"> is a random variable whose </w:t>
      </w:r>
      <w:proofErr w:type="spellStart"/>
      <w:r>
        <w:t>cdf</w:t>
      </w:r>
      <w:proofErr w:type="spellEnd"/>
      <w:r>
        <w:t xml:space="preserve"> is </w:t>
      </w:r>
      <w:r w:rsidRPr="008631A3">
        <w:rPr>
          <w:position w:val="-4"/>
        </w:rPr>
        <w:object w:dxaOrig="240" w:dyaOrig="240" w14:anchorId="50459122">
          <v:shape id="_x0000_i1105" type="#_x0000_t75" style="width:12pt;height:12pt" o:ole="">
            <v:imagedata r:id="rId233" o:title=""/>
          </v:shape>
          <o:OLEObject Type="Embed" ProgID="Equation.3" ShapeID="_x0000_i1105" DrawAspect="Content" ObjectID="_1552282057" r:id="rId234"/>
        </w:object>
      </w:r>
      <w:r>
        <w:t>. That is,</w:t>
      </w:r>
    </w:p>
    <w:bookmarkStart w:id="504" w:name="_Ref127930786"/>
    <w:p w14:paraId="1777DAE5" w14:textId="77777777" w:rsidR="00165069" w:rsidRDefault="00165069" w:rsidP="00165069">
      <w:pPr>
        <w:pStyle w:val="EquationNumber"/>
      </w:pPr>
      <w:r w:rsidRPr="00655C74">
        <w:rPr>
          <w:position w:val="-10"/>
        </w:rPr>
        <w:object w:dxaOrig="2760" w:dyaOrig="360" w14:anchorId="17DDAF87">
          <v:shape id="_x0000_i1106" type="#_x0000_t75" style="width:138pt;height:18pt" o:ole="">
            <v:imagedata r:id="rId235" o:title=""/>
          </v:shape>
          <o:OLEObject Type="Embed" ProgID="Equation.3" ShapeID="_x0000_i1106" DrawAspect="Content" ObjectID="_1552282058" r:id="rId236"/>
        </w:object>
      </w:r>
      <w:r>
        <w:t>.</w:t>
      </w:r>
      <w:bookmarkEnd w:id="504"/>
    </w:p>
    <w:p w14:paraId="6C153458" w14:textId="77777777" w:rsidR="00165069" w:rsidRDefault="00165069" w:rsidP="00165069">
      <w:pPr>
        <w:pStyle w:val="BodyText"/>
      </w:pPr>
      <w:r>
        <w:lastRenderedPageBreak/>
        <w:t xml:space="preserve">Some care must be made in defining the inverse </w:t>
      </w:r>
      <w:proofErr w:type="spellStart"/>
      <w:r>
        <w:t>cdf</w:t>
      </w:r>
      <w:proofErr w:type="spellEnd"/>
      <w:r>
        <w:t xml:space="preserve"> since the </w:t>
      </w:r>
      <w:proofErr w:type="spellStart"/>
      <w:r>
        <w:t>cdf</w:t>
      </w:r>
      <w:proofErr w:type="spellEnd"/>
      <w:r>
        <w:t xml:space="preserve"> may have jumps (as the case with discrete random variables) or regions where the </w:t>
      </w:r>
      <w:proofErr w:type="spellStart"/>
      <w:r>
        <w:t>cdf</w:t>
      </w:r>
      <w:proofErr w:type="spellEnd"/>
      <w:r>
        <w:t xml:space="preserve"> is “flat” (also the case with all discrete random variables, but also true for many other probability distributions).</w:t>
      </w:r>
    </w:p>
    <w:p w14:paraId="0485F3CE" w14:textId="77777777" w:rsidR="00165069" w:rsidRDefault="00165069" w:rsidP="00165069">
      <w:pPr>
        <w:pStyle w:val="BodyText"/>
      </w:pPr>
      <w:r>
        <w:t xml:space="preserve">Equation </w:t>
      </w:r>
      <w:r>
        <w:fldChar w:fldCharType="begin"/>
      </w:r>
      <w:r>
        <w:instrText xml:space="preserve"> REF _Ref127930786 \r \h </w:instrText>
      </w:r>
      <w:r>
        <w:fldChar w:fldCharType="separate"/>
      </w:r>
      <w:r w:rsidR="00D12800">
        <w:t>(2)</w:t>
      </w:r>
      <w:r>
        <w:fldChar w:fldCharType="end"/>
      </w:r>
      <w:r>
        <w:t xml:space="preserve"> can be applied to the entire sequence </w:t>
      </w:r>
      <w:r w:rsidRPr="00C47411">
        <w:rPr>
          <w:position w:val="-10"/>
        </w:rPr>
        <w:object w:dxaOrig="540" w:dyaOrig="320" w14:anchorId="2EA39048">
          <v:shape id="_x0000_i1107" type="#_x0000_t75" style="width:27.35pt;height:16pt" o:ole="">
            <v:imagedata r:id="rId237" o:title=""/>
          </v:shape>
          <o:OLEObject Type="Embed" ProgID="Equation.3" ShapeID="_x0000_i1107" DrawAspect="Content" ObjectID="_1552282059" r:id="rId238"/>
        </w:object>
      </w:r>
      <w:r>
        <w:t xml:space="preserve">giving an immediate solution to the problem, namely </w:t>
      </w:r>
      <w:r w:rsidRPr="004D7F5F">
        <w:rPr>
          <w:position w:val="-10"/>
        </w:rPr>
        <w:object w:dxaOrig="1200" w:dyaOrig="400" w14:anchorId="53E2E383">
          <v:shape id="_x0000_i1108" type="#_x0000_t75" style="width:60pt;height:20pt" o:ole="">
            <v:imagedata r:id="rId239" o:title=""/>
          </v:shape>
          <o:OLEObject Type="Embed" ProgID="Equation.3" ShapeID="_x0000_i1108" DrawAspect="Content" ObjectID="_1552282060" r:id="rId240"/>
        </w:object>
      </w:r>
      <w:r>
        <w:t xml:space="preserve"> being a sequence of </w:t>
      </w:r>
      <w:proofErr w:type="spellStart"/>
      <w:r>
        <w:t>iid</w:t>
      </w:r>
      <w:proofErr w:type="spellEnd"/>
      <w:r>
        <w:t xml:space="preserve"> random variables each having the desired </w:t>
      </w:r>
      <w:proofErr w:type="spellStart"/>
      <w:r>
        <w:t>cdf</w:t>
      </w:r>
      <w:proofErr w:type="spellEnd"/>
      <w:r>
        <w:t xml:space="preserve"> </w:t>
      </w:r>
      <w:r w:rsidRPr="004D7F5F">
        <w:rPr>
          <w:position w:val="-10"/>
        </w:rPr>
        <w:object w:dxaOrig="380" w:dyaOrig="320" w14:anchorId="423EEBC3">
          <v:shape id="_x0000_i1109" type="#_x0000_t75" style="width:19.35pt;height:16pt" o:ole="">
            <v:imagedata r:id="rId241" o:title=""/>
          </v:shape>
          <o:OLEObject Type="Embed" ProgID="Equation.3" ShapeID="_x0000_i1109" DrawAspect="Content" ObjectID="_1552282061" r:id="rId242"/>
        </w:object>
      </w:r>
      <w:r>
        <w:t>. This may be implemented using the following method.</w:t>
      </w:r>
    </w:p>
    <w:p w14:paraId="21E6E59A" w14:textId="77777777" w:rsidR="00165069" w:rsidRPr="00A4377E" w:rsidRDefault="00165069" w:rsidP="00165069">
      <w:pPr>
        <w:pStyle w:val="EquationNumber"/>
        <w:rPr>
          <w:b/>
        </w:rPr>
      </w:pPr>
      <w:r w:rsidRPr="00A4377E">
        <w:rPr>
          <w:b/>
        </w:rPr>
        <w:t xml:space="preserve">Generate U ~ </w:t>
      </w:r>
      <w:proofErr w:type="gramStart"/>
      <w:r w:rsidRPr="00A4377E">
        <w:rPr>
          <w:b/>
        </w:rPr>
        <w:t>Un(</w:t>
      </w:r>
      <w:proofErr w:type="gramEnd"/>
      <w:r w:rsidRPr="00A4377E">
        <w:rPr>
          <w:b/>
        </w:rPr>
        <w:t>0,1)</w:t>
      </w:r>
    </w:p>
    <w:p w14:paraId="32030E87" w14:textId="77777777" w:rsidR="00165069" w:rsidRDefault="00165069" w:rsidP="00165069">
      <w:pPr>
        <w:pStyle w:val="Method"/>
      </w:pPr>
      <w:r>
        <w:tab/>
        <w:t xml:space="preserve">Return </w:t>
      </w:r>
      <w:r w:rsidRPr="005F1F0F">
        <w:rPr>
          <w:position w:val="-10"/>
        </w:rPr>
        <w:object w:dxaOrig="800" w:dyaOrig="360" w14:anchorId="02E76326">
          <v:shape id="_x0000_i1110" type="#_x0000_t75" style="width:40pt;height:18pt" o:ole="">
            <v:imagedata r:id="rId243" o:title=""/>
          </v:shape>
          <o:OLEObject Type="Embed" ProgID="Equation.3" ShapeID="_x0000_i1110" DrawAspect="Content" ObjectID="_1552282062" r:id="rId244"/>
        </w:object>
      </w:r>
    </w:p>
    <w:p w14:paraId="3A5112C1" w14:textId="77777777" w:rsidR="00165069" w:rsidRDefault="00165069" w:rsidP="00165069">
      <w:pPr>
        <w:pStyle w:val="BodyText"/>
      </w:pPr>
      <w:r>
        <w:t xml:space="preserve">This method returns a random variable having </w:t>
      </w:r>
      <w:proofErr w:type="spellStart"/>
      <w:r>
        <w:t>cdf</w:t>
      </w:r>
      <w:proofErr w:type="spellEnd"/>
      <w:r>
        <w:t xml:space="preserve"> </w:t>
      </w:r>
      <w:r w:rsidRPr="00C874EC">
        <w:rPr>
          <w:position w:val="-10"/>
        </w:rPr>
        <w:object w:dxaOrig="340" w:dyaOrig="340" w14:anchorId="01D34AFA">
          <v:shape id="_x0000_i1111" type="#_x0000_t75" style="width:17.35pt;height:17.35pt" o:ole="">
            <v:imagedata r:id="rId245" o:title=""/>
          </v:shape>
          <o:OLEObject Type="Embed" ProgID="Equation.3" ShapeID="_x0000_i1111" DrawAspect="Content" ObjectID="_1552282063" r:id="rId246"/>
        </w:object>
      </w:r>
      <w:r>
        <w:t>.</w:t>
      </w:r>
    </w:p>
    <w:p w14:paraId="53495B6A" w14:textId="77777777" w:rsidR="00165069" w:rsidRDefault="00165069" w:rsidP="00165069">
      <w:pPr>
        <w:pStyle w:val="BodyText"/>
      </w:pPr>
      <w:r>
        <w:t xml:space="preserve">Instead of the </w:t>
      </w:r>
      <w:proofErr w:type="spellStart"/>
      <w:r>
        <w:t>cdf</w:t>
      </w:r>
      <w:proofErr w:type="spellEnd"/>
      <w:r>
        <w:t xml:space="preserve">, the complementary </w:t>
      </w:r>
      <w:proofErr w:type="spellStart"/>
      <w:r>
        <w:t>cdf</w:t>
      </w:r>
      <w:proofErr w:type="spellEnd"/>
      <w:r>
        <w:t xml:space="preserve"> (</w:t>
      </w:r>
      <w:proofErr w:type="spellStart"/>
      <w:r>
        <w:t>ccdf</w:t>
      </w:r>
      <w:proofErr w:type="spellEnd"/>
      <w:r>
        <w:t xml:space="preserve">) may be used instead. The </w:t>
      </w:r>
      <w:proofErr w:type="spellStart"/>
      <w:r>
        <w:t>ccdf</w:t>
      </w:r>
      <w:proofErr w:type="spellEnd"/>
      <w:r>
        <w:t xml:space="preserve"> is defined to be</w:t>
      </w:r>
    </w:p>
    <w:p w14:paraId="4044E187" w14:textId="77777777" w:rsidR="00165069" w:rsidRDefault="00165069" w:rsidP="00165069">
      <w:pPr>
        <w:pStyle w:val="EquationNumber"/>
      </w:pPr>
      <w:r w:rsidRPr="00817828">
        <w:rPr>
          <w:position w:val="-10"/>
        </w:rPr>
        <w:object w:dxaOrig="1920" w:dyaOrig="360" w14:anchorId="21F005B5">
          <v:shape id="_x0000_i1112" type="#_x0000_t75" style="width:96pt;height:18pt" o:ole="">
            <v:imagedata r:id="rId247" o:title=""/>
          </v:shape>
          <o:OLEObject Type="Embed" ProgID="Equation.3" ShapeID="_x0000_i1112" DrawAspect="Content" ObjectID="_1552282064" r:id="rId248"/>
        </w:object>
      </w:r>
      <w:r>
        <w:t>.</w:t>
      </w:r>
    </w:p>
    <w:p w14:paraId="2D8CC0BA" w14:textId="77777777" w:rsidR="00165069" w:rsidRDefault="00165069" w:rsidP="00165069">
      <w:pPr>
        <w:pStyle w:val="BodyText"/>
      </w:pPr>
      <w:r>
        <w:t xml:space="preserve">For some distributions using </w:t>
      </w:r>
      <w:r w:rsidRPr="00F97CD2">
        <w:rPr>
          <w:position w:val="-10"/>
        </w:rPr>
        <w:object w:dxaOrig="420" w:dyaOrig="360" w14:anchorId="1017B3AA">
          <v:shape id="_x0000_i1113" type="#_x0000_t75" style="width:21.35pt;height:18pt" o:ole="">
            <v:imagedata r:id="rId249" o:title=""/>
          </v:shape>
          <o:OLEObject Type="Embed" ProgID="Equation.3" ShapeID="_x0000_i1113" DrawAspect="Content" ObjectID="_1552282065" r:id="rId250"/>
        </w:object>
      </w:r>
      <w:r>
        <w:t xml:space="preserve"> instead of </w:t>
      </w:r>
      <w:r w:rsidRPr="00F97CD2">
        <w:rPr>
          <w:position w:val="-10"/>
        </w:rPr>
        <w:object w:dxaOrig="420" w:dyaOrig="360" w14:anchorId="78543475">
          <v:shape id="_x0000_i1114" type="#_x0000_t75" style="width:21.35pt;height:18pt" o:ole="">
            <v:imagedata r:id="rId251" o:title=""/>
          </v:shape>
          <o:OLEObject Type="Embed" ProgID="Equation.3" ShapeID="_x0000_i1114" DrawAspect="Content" ObjectID="_1552282066" r:id="rId252"/>
        </w:object>
      </w:r>
      <w:r>
        <w:t>may be more convenient or efficient.</w:t>
      </w:r>
    </w:p>
    <w:p w14:paraId="0BCA5A64" w14:textId="77777777" w:rsidR="00165069" w:rsidRDefault="00165069" w:rsidP="00165069">
      <w:pPr>
        <w:pStyle w:val="BodyText"/>
      </w:pPr>
      <w:r>
        <w:t>For distributions with “flat” regions (i.e. segments with probability of zero) the inverse must be defined carefully:</w:t>
      </w:r>
    </w:p>
    <w:bookmarkStart w:id="505" w:name="_Ref223753368"/>
    <w:p w14:paraId="6CFA785B" w14:textId="77777777" w:rsidR="00165069" w:rsidRDefault="00165069" w:rsidP="00165069">
      <w:pPr>
        <w:pStyle w:val="EquationNumber"/>
      </w:pPr>
      <w:r w:rsidRPr="00925CE1">
        <w:rPr>
          <w:position w:val="-10"/>
        </w:rPr>
        <w:object w:dxaOrig="2900" w:dyaOrig="360" w14:anchorId="516D5314">
          <v:shape id="_x0000_i1115" type="#_x0000_t75" style="width:145.35pt;height:18pt" o:ole="">
            <v:imagedata r:id="rId253" o:title=""/>
          </v:shape>
          <o:OLEObject Type="Embed" ProgID="Equation.3" ShapeID="_x0000_i1115" DrawAspect="Content" ObjectID="_1552282067" r:id="rId254"/>
        </w:object>
      </w:r>
      <w:r>
        <w:rPr>
          <w:rStyle w:val="FootnoteReference"/>
        </w:rPr>
        <w:footnoteReference w:id="5"/>
      </w:r>
      <w:bookmarkEnd w:id="505"/>
    </w:p>
    <w:p w14:paraId="5FE82694" w14:textId="77777777" w:rsidR="00165069" w:rsidRPr="00177148" w:rsidRDefault="00165069" w:rsidP="00165069">
      <w:pPr>
        <w:pStyle w:val="BodyText"/>
      </w:pPr>
      <w:r>
        <w:t xml:space="preserve">The expression in </w:t>
      </w:r>
      <w:r>
        <w:fldChar w:fldCharType="begin"/>
      </w:r>
      <w:r>
        <w:instrText xml:space="preserve"> REF _Ref223753368 \w \h </w:instrText>
      </w:r>
      <w:r>
        <w:fldChar w:fldCharType="separate"/>
      </w:r>
      <w:r w:rsidR="00D12800">
        <w:t>(5)</w:t>
      </w:r>
      <w:r>
        <w:fldChar w:fldCharType="end"/>
      </w:r>
      <w:r>
        <w:t xml:space="preserve"> is used for finding the inverse transform method of a discrete distribution, as will be seen in the examples.</w:t>
      </w:r>
    </w:p>
    <w:p w14:paraId="681CEEC7" w14:textId="77777777" w:rsidR="00165069" w:rsidRDefault="00165069" w:rsidP="00165069">
      <w:pPr>
        <w:pStyle w:val="Heading3"/>
      </w:pPr>
      <w:bookmarkStart w:id="506" w:name="_Toc226281561"/>
      <w:bookmarkStart w:id="507" w:name="_Toc139597392"/>
      <w:bookmarkStart w:id="508" w:name="_Toc139597607"/>
      <w:bookmarkStart w:id="509" w:name="_Toc334109324"/>
      <w:r>
        <w:t>Examples</w:t>
      </w:r>
      <w:bookmarkEnd w:id="506"/>
      <w:bookmarkEnd w:id="507"/>
      <w:bookmarkEnd w:id="508"/>
      <w:bookmarkEnd w:id="509"/>
    </w:p>
    <w:p w14:paraId="39014187" w14:textId="77777777" w:rsidR="00165069" w:rsidRPr="00150A08" w:rsidRDefault="00165069" w:rsidP="00165069">
      <w:pPr>
        <w:pStyle w:val="BodyText"/>
      </w:pPr>
      <w:r>
        <w:t>We will now work through some examples of the Inverse Transform Method, starting with some simple distributions and moving to some more complicated ones.</w:t>
      </w:r>
    </w:p>
    <w:p w14:paraId="003BADD7" w14:textId="77777777" w:rsidR="00165069" w:rsidRDefault="00165069" w:rsidP="00165069">
      <w:pPr>
        <w:pStyle w:val="Heading4"/>
      </w:pPr>
      <w:r>
        <w:t>Un(</w:t>
      </w:r>
      <w:proofErr w:type="spellStart"/>
      <w:proofErr w:type="gramStart"/>
      <w:r>
        <w:t>a,b</w:t>
      </w:r>
      <w:proofErr w:type="spellEnd"/>
      <w:proofErr w:type="gramEnd"/>
      <w:r>
        <w:t>) Distribution</w:t>
      </w:r>
    </w:p>
    <w:p w14:paraId="0C88C3C3" w14:textId="77777777" w:rsidR="00165069" w:rsidRDefault="00165069" w:rsidP="00165069">
      <w:pPr>
        <w:pStyle w:val="BodyText"/>
      </w:pPr>
      <w:r>
        <w:t>One of the simplest non-trivial distributions to consider is the general Un(</w:t>
      </w:r>
      <w:proofErr w:type="spellStart"/>
      <w:proofErr w:type="gramStart"/>
      <w:r>
        <w:t>a,b</w:t>
      </w:r>
      <w:proofErr w:type="spellEnd"/>
      <w:proofErr w:type="gramEnd"/>
      <w:r>
        <w:t xml:space="preserve">). Note that for </w:t>
      </w:r>
      <w:proofErr w:type="gramStart"/>
      <w:r>
        <w:t>Un(</w:t>
      </w:r>
      <w:proofErr w:type="gramEnd"/>
      <w:r>
        <w:t>0,1), the assumption that there is a supply of such random variates makes that problem a trivial one. As with most continuous distributions, the Un(</w:t>
      </w:r>
      <w:proofErr w:type="spellStart"/>
      <w:proofErr w:type="gramStart"/>
      <w:r>
        <w:t>a,b</w:t>
      </w:r>
      <w:proofErr w:type="spellEnd"/>
      <w:proofErr w:type="gramEnd"/>
      <w:r>
        <w:t xml:space="preserve">) random variable is typically specified by its pdf, rather than its </w:t>
      </w:r>
      <w:proofErr w:type="spellStart"/>
      <w:r>
        <w:t>cdf</w:t>
      </w:r>
      <w:proofErr w:type="spellEnd"/>
      <w:r>
        <w:t xml:space="preserve">. Thus, if </w:t>
      </w:r>
      <w:proofErr w:type="spellStart"/>
      <w:r w:rsidRPr="00126FED">
        <w:rPr>
          <w:i/>
        </w:rPr>
        <w:t>X</w:t>
      </w:r>
      <w:r>
        <w:t>~Un</w:t>
      </w:r>
      <w:proofErr w:type="spellEnd"/>
      <w:r>
        <w:t>(</w:t>
      </w:r>
      <w:proofErr w:type="spellStart"/>
      <w:proofErr w:type="gramStart"/>
      <w:r>
        <w:t>a,b</w:t>
      </w:r>
      <w:proofErr w:type="spellEnd"/>
      <w:proofErr w:type="gramEnd"/>
      <w:r>
        <w:t>), its pdf is:</w:t>
      </w:r>
    </w:p>
    <w:bookmarkStart w:id="510" w:name="_Ref127931705"/>
    <w:bookmarkEnd w:id="510"/>
    <w:p w14:paraId="75CABB39" w14:textId="77777777" w:rsidR="00165069" w:rsidRDefault="00165069" w:rsidP="00165069">
      <w:pPr>
        <w:pStyle w:val="EquationNumber"/>
      </w:pPr>
      <w:r w:rsidRPr="00467D14">
        <w:rPr>
          <w:position w:val="-38"/>
        </w:rPr>
        <w:object w:dxaOrig="2460" w:dyaOrig="880" w14:anchorId="6A1919BA">
          <v:shape id="_x0000_i1116" type="#_x0000_t75" style="width:123.35pt;height:44pt" o:ole="">
            <v:imagedata r:id="rId255" o:title=""/>
          </v:shape>
          <o:OLEObject Type="Embed" ProgID="Equation.3" ShapeID="_x0000_i1116" DrawAspect="Content" ObjectID="_1552282068" r:id="rId256"/>
        </w:object>
      </w:r>
      <w:r>
        <w:t>.</w:t>
      </w:r>
    </w:p>
    <w:p w14:paraId="7D7D6870" w14:textId="77777777" w:rsidR="00165069" w:rsidRDefault="00165069" w:rsidP="00165069">
      <w:pPr>
        <w:pStyle w:val="BodyText"/>
      </w:pPr>
      <w:r>
        <w:t xml:space="preserve">In order to apply the Inverse Transform Method, the inverse </w:t>
      </w:r>
      <w:proofErr w:type="spellStart"/>
      <w:r>
        <w:t>cdf</w:t>
      </w:r>
      <w:proofErr w:type="spellEnd"/>
      <w:r>
        <w:t xml:space="preserve"> is required, which in turn requires the </w:t>
      </w:r>
      <w:proofErr w:type="spellStart"/>
      <w:r>
        <w:t>cdf</w:t>
      </w:r>
      <w:proofErr w:type="spellEnd"/>
      <w:r>
        <w:t xml:space="preserve">. </w:t>
      </w:r>
    </w:p>
    <w:p w14:paraId="4F1C9396" w14:textId="77777777" w:rsidR="00165069" w:rsidRDefault="00165069" w:rsidP="00165069">
      <w:pPr>
        <w:pStyle w:val="EquationNumber"/>
      </w:pPr>
      <w:r w:rsidRPr="00B86BD6">
        <w:rPr>
          <w:position w:val="-54"/>
        </w:rPr>
        <w:object w:dxaOrig="2580" w:dyaOrig="1200" w14:anchorId="5FFCF140">
          <v:shape id="_x0000_i1117" type="#_x0000_t75" style="width:130pt;height:60pt" o:ole="">
            <v:imagedata r:id="rId257" o:title=""/>
          </v:shape>
          <o:OLEObject Type="Embed" ProgID="Equation.3" ShapeID="_x0000_i1117" DrawAspect="Content" ObjectID="_1552282069" r:id="rId258"/>
        </w:object>
      </w:r>
      <w:r>
        <w:t>.</w:t>
      </w:r>
    </w:p>
    <w:p w14:paraId="1656C7EC" w14:textId="77777777" w:rsidR="00165069" w:rsidRDefault="00165069" w:rsidP="00165069">
      <w:pPr>
        <w:pStyle w:val="BodyText"/>
      </w:pPr>
      <w:r>
        <w:t xml:space="preserve">The inverse </w:t>
      </w:r>
      <w:proofErr w:type="spellStart"/>
      <w:r>
        <w:t>cdf</w:t>
      </w:r>
      <w:proofErr w:type="spellEnd"/>
      <w:r>
        <w:t xml:space="preserve"> is the functional inverse of the </w:t>
      </w:r>
      <w:proofErr w:type="spellStart"/>
      <w:r>
        <w:t>cdf</w:t>
      </w:r>
      <w:proofErr w:type="spellEnd"/>
      <w:r>
        <w:t xml:space="preserve">. Recall that to find the inverse of a function, set the functional expression equal to some variable and solve for the function’s argument. Setting </w:t>
      </w:r>
      <w:r w:rsidRPr="00B7449F">
        <w:rPr>
          <w:position w:val="-10"/>
        </w:rPr>
        <w:object w:dxaOrig="1040" w:dyaOrig="320" w14:anchorId="05C007AF">
          <v:shape id="_x0000_i1118" type="#_x0000_t75" style="width:52pt;height:16pt" o:ole="">
            <v:imagedata r:id="rId259" o:title=""/>
          </v:shape>
          <o:OLEObject Type="Embed" ProgID="Equation.3" ShapeID="_x0000_i1118" DrawAspect="Content" ObjectID="_1552282070" r:id="rId260"/>
        </w:object>
      </w:r>
      <w:r>
        <w:t xml:space="preserve">and solving for </w:t>
      </w:r>
      <w:r w:rsidRPr="00B7449F">
        <w:rPr>
          <w:i/>
        </w:rPr>
        <w:t>z</w:t>
      </w:r>
      <w:r>
        <w:t xml:space="preserve">, therefore, the inverse </w:t>
      </w:r>
      <w:proofErr w:type="spellStart"/>
      <w:r>
        <w:t>cdf</w:t>
      </w:r>
      <w:proofErr w:type="spellEnd"/>
      <w:r>
        <w:t xml:space="preserve"> for the Un(</w:t>
      </w:r>
      <w:proofErr w:type="spellStart"/>
      <w:proofErr w:type="gramStart"/>
      <w:r>
        <w:t>a,b</w:t>
      </w:r>
      <w:proofErr w:type="spellEnd"/>
      <w:proofErr w:type="gramEnd"/>
      <w:r>
        <w:t>) distribution is:</w:t>
      </w:r>
    </w:p>
    <w:p w14:paraId="1A4067D4" w14:textId="77777777" w:rsidR="00165069" w:rsidRDefault="00165069" w:rsidP="00165069">
      <w:pPr>
        <w:pStyle w:val="EquationNumber"/>
      </w:pPr>
      <w:r w:rsidRPr="000118FA">
        <w:rPr>
          <w:position w:val="-10"/>
        </w:rPr>
        <w:object w:dxaOrig="180" w:dyaOrig="320" w14:anchorId="32F3797A">
          <v:shape id="_x0000_i1119" type="#_x0000_t75" style="width:9.35pt;height:16pt" o:ole="">
            <v:imagedata r:id="rId261" o:title=""/>
          </v:shape>
          <o:OLEObject Type="Embed" ProgID="Equation.3" ShapeID="_x0000_i1119" DrawAspect="Content" ObjectID="_1552282071" r:id="rId262"/>
        </w:object>
      </w:r>
      <w:r w:rsidRPr="0089005A">
        <w:rPr>
          <w:position w:val="-10"/>
        </w:rPr>
        <w:object w:dxaOrig="3000" w:dyaOrig="360" w14:anchorId="4187F9F0">
          <v:shape id="_x0000_i1120" type="#_x0000_t75" style="width:150pt;height:18pt" o:ole="">
            <v:imagedata r:id="rId263" o:title=""/>
          </v:shape>
          <o:OLEObject Type="Embed" ProgID="Equation.3" ShapeID="_x0000_i1120" DrawAspect="Content" ObjectID="_1552282072" r:id="rId264"/>
        </w:object>
      </w:r>
      <w:r>
        <w:t>.</w:t>
      </w:r>
    </w:p>
    <w:p w14:paraId="33DBE13F" w14:textId="77777777" w:rsidR="00165069" w:rsidRDefault="00165069" w:rsidP="00165069">
      <w:pPr>
        <w:pStyle w:val="BodyText"/>
      </w:pPr>
      <w:r>
        <w:t>Thus the Inverse Transform Method for generating Un(</w:t>
      </w:r>
      <w:proofErr w:type="spellStart"/>
      <w:proofErr w:type="gramStart"/>
      <w:r>
        <w:t>a,b</w:t>
      </w:r>
      <w:proofErr w:type="spellEnd"/>
      <w:proofErr w:type="gramEnd"/>
      <w:r>
        <w:t>) random variates is given in ..</w:t>
      </w:r>
    </w:p>
    <w:p w14:paraId="155CEE54" w14:textId="77777777" w:rsidR="00165069" w:rsidRDefault="00165069" w:rsidP="00165069">
      <w:pPr>
        <w:pStyle w:val="EquationNumber"/>
      </w:pPr>
      <w:r>
        <w:t xml:space="preserve">Generate U ~ </w:t>
      </w:r>
      <w:proofErr w:type="gramStart"/>
      <w:r>
        <w:t>Un(</w:t>
      </w:r>
      <w:proofErr w:type="gramEnd"/>
      <w:r>
        <w:t>0,1)</w:t>
      </w:r>
    </w:p>
    <w:p w14:paraId="292FC816" w14:textId="77777777" w:rsidR="00165069" w:rsidRDefault="00165069" w:rsidP="00165069">
      <w:pPr>
        <w:pStyle w:val="Method"/>
      </w:pPr>
      <w:r>
        <w:tab/>
        <w:t xml:space="preserve">Return </w:t>
      </w:r>
      <w:r w:rsidRPr="007314AB">
        <w:rPr>
          <w:position w:val="-10"/>
        </w:rPr>
        <w:object w:dxaOrig="1160" w:dyaOrig="300" w14:anchorId="188C4402">
          <v:shape id="_x0000_i1121" type="#_x0000_t75" style="width:58pt;height:15.35pt" o:ole="">
            <v:imagedata r:id="rId265" o:title=""/>
          </v:shape>
          <o:OLEObject Type="Embed" ProgID="Equation.3" ShapeID="_x0000_i1121" DrawAspect="Content" ObjectID="_1552282073" r:id="rId266"/>
        </w:object>
      </w:r>
    </w:p>
    <w:p w14:paraId="291BB6FB" w14:textId="77777777" w:rsidR="00165069" w:rsidRDefault="00165069" w:rsidP="00165069">
      <w:pPr>
        <w:pStyle w:val="Heading4"/>
      </w:pPr>
      <w:r>
        <w:t>Triangle(</w:t>
      </w:r>
      <w:proofErr w:type="gramStart"/>
      <w:r>
        <w:t>0,b</w:t>
      </w:r>
      <w:proofErr w:type="gramEnd"/>
      <w:r>
        <w:t>,b) Distribution</w:t>
      </w:r>
    </w:p>
    <w:p w14:paraId="27477D7F" w14:textId="77777777" w:rsidR="00165069" w:rsidRPr="00CD677B" w:rsidRDefault="00165069" w:rsidP="00165069">
      <w:pPr>
        <w:pStyle w:val="BodyText"/>
      </w:pPr>
      <w:r>
        <w:t xml:space="preserve">The simplest form of the triangle distribution has a pdf as shown in </w:t>
      </w:r>
      <w:r>
        <w:fldChar w:fldCharType="begin"/>
      </w:r>
      <w:r>
        <w:instrText xml:space="preserve"> REF _Ref128816730 \h </w:instrText>
      </w:r>
      <w:r>
        <w:fldChar w:fldCharType="separate"/>
      </w:r>
      <w:r w:rsidR="00D12800">
        <w:t xml:space="preserve">Figure </w:t>
      </w:r>
      <w:r w:rsidR="00D12800">
        <w:rPr>
          <w:noProof/>
        </w:rPr>
        <w:t>9</w:t>
      </w:r>
      <w:r w:rsidR="00D12800">
        <w:noBreakHyphen/>
      </w:r>
      <w:r w:rsidR="00D12800">
        <w:rPr>
          <w:noProof/>
        </w:rPr>
        <w:t>1</w:t>
      </w:r>
      <w:r>
        <w:fldChar w:fldCharType="end"/>
      </w:r>
    </w:p>
    <w:p w14:paraId="7CA64175" w14:textId="77777777" w:rsidR="00165069" w:rsidRDefault="00846D03" w:rsidP="00165069">
      <w:pPr>
        <w:pStyle w:val="Caption"/>
      </w:pPr>
      <w:r>
        <w:rPr>
          <w:noProof/>
        </w:rPr>
        <w:drawing>
          <wp:inline distT="0" distB="0" distL="0" distR="0" wp14:anchorId="5819AFB5" wp14:editId="6C768852">
            <wp:extent cx="2200275" cy="20574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200275" cy="2057400"/>
                    </a:xfrm>
                    <a:prstGeom prst="rect">
                      <a:avLst/>
                    </a:prstGeom>
                    <a:noFill/>
                    <a:ln>
                      <a:noFill/>
                    </a:ln>
                  </pic:spPr>
                </pic:pic>
              </a:graphicData>
            </a:graphic>
          </wp:inline>
        </w:drawing>
      </w:r>
    </w:p>
    <w:p w14:paraId="112A1AEB" w14:textId="479137F9" w:rsidR="00165069" w:rsidRDefault="00165069" w:rsidP="00165069">
      <w:pPr>
        <w:pStyle w:val="Caption"/>
      </w:pPr>
      <w:bookmarkStart w:id="511" w:name="_Ref128816730"/>
      <w:r>
        <w:t xml:space="preserve">Figure </w:t>
      </w:r>
      <w:fldSimple w:instr=" STYLEREF 1 \s ">
        <w:r w:rsidR="00D12800">
          <w:rPr>
            <w:noProof/>
          </w:rPr>
          <w:t>9</w:t>
        </w:r>
      </w:fldSimple>
      <w:r w:rsidR="001C4598">
        <w:noBreakHyphen/>
      </w:r>
      <w:fldSimple w:instr=" SEQ Figure \* ARABIC \s 1 ">
        <w:r w:rsidR="00D12800">
          <w:rPr>
            <w:noProof/>
          </w:rPr>
          <w:t>1</w:t>
        </w:r>
      </w:fldSimple>
      <w:bookmarkEnd w:id="511"/>
      <w:r>
        <w:t xml:space="preserve">. </w:t>
      </w:r>
      <w:proofErr w:type="spellStart"/>
      <w:r>
        <w:t>Triang</w:t>
      </w:r>
      <w:proofErr w:type="spellEnd"/>
      <w:r>
        <w:t>(</w:t>
      </w:r>
      <w:proofErr w:type="gramStart"/>
      <w:r>
        <w:t>0,b</w:t>
      </w:r>
      <w:proofErr w:type="gramEnd"/>
      <w:r>
        <w:t>,b) Pdf</w:t>
      </w:r>
    </w:p>
    <w:p w14:paraId="17577520" w14:textId="77777777" w:rsidR="00165069" w:rsidRDefault="00165069" w:rsidP="00165069">
      <w:pPr>
        <w:pStyle w:val="BodyText"/>
      </w:pPr>
      <w:r>
        <w:t xml:space="preserve">Using the fact that the area of a pdf is 1, the equation of the pdf in </w:t>
      </w:r>
      <w:r>
        <w:fldChar w:fldCharType="begin"/>
      </w:r>
      <w:r>
        <w:instrText xml:space="preserve"> REF _Ref128816730 \h </w:instrText>
      </w:r>
      <w:r>
        <w:fldChar w:fldCharType="separate"/>
      </w:r>
      <w:r w:rsidR="00D12800">
        <w:t xml:space="preserve">Figure </w:t>
      </w:r>
      <w:r w:rsidR="00D12800">
        <w:rPr>
          <w:noProof/>
        </w:rPr>
        <w:t>9</w:t>
      </w:r>
      <w:r w:rsidR="00D12800">
        <w:noBreakHyphen/>
      </w:r>
      <w:r w:rsidR="00D12800">
        <w:rPr>
          <w:noProof/>
        </w:rPr>
        <w:t>1</w:t>
      </w:r>
      <w:r>
        <w:fldChar w:fldCharType="end"/>
      </w:r>
      <w:r>
        <w:t xml:space="preserve"> is</w:t>
      </w:r>
    </w:p>
    <w:p w14:paraId="1135189B" w14:textId="77777777" w:rsidR="00165069" w:rsidRDefault="00165069" w:rsidP="00165069">
      <w:pPr>
        <w:pStyle w:val="EquationNumber"/>
      </w:pPr>
      <w:r w:rsidRPr="00C51368">
        <w:rPr>
          <w:position w:val="-42"/>
        </w:rPr>
        <w:object w:dxaOrig="2760" w:dyaOrig="940" w14:anchorId="1A589C44">
          <v:shape id="_x0000_i1122" type="#_x0000_t75" style="width:138pt;height:47.35pt" o:ole="">
            <v:imagedata r:id="rId268" o:title=""/>
          </v:shape>
          <o:OLEObject Type="Embed" ProgID="Equation.3" ShapeID="_x0000_i1122" DrawAspect="Content" ObjectID="_1552282074" r:id="rId269"/>
        </w:object>
      </w:r>
    </w:p>
    <w:p w14:paraId="3CFDACD4" w14:textId="77777777" w:rsidR="00165069" w:rsidRDefault="00165069" w:rsidP="00165069">
      <w:pPr>
        <w:pStyle w:val="BodyText"/>
      </w:pPr>
      <w:r>
        <w:t xml:space="preserve">The </w:t>
      </w:r>
      <w:proofErr w:type="spellStart"/>
      <w:r>
        <w:t>cdf</w:t>
      </w:r>
      <w:proofErr w:type="spellEnd"/>
      <w:r>
        <w:t xml:space="preserve"> is therefore</w:t>
      </w:r>
    </w:p>
    <w:p w14:paraId="6ADC1588" w14:textId="77777777" w:rsidR="00165069" w:rsidRDefault="00165069" w:rsidP="00165069">
      <w:pPr>
        <w:pStyle w:val="EquationNumber"/>
      </w:pPr>
      <w:r w:rsidRPr="006911E6">
        <w:rPr>
          <w:position w:val="-60"/>
        </w:rPr>
        <w:object w:dxaOrig="2600" w:dyaOrig="1320" w14:anchorId="546F9486">
          <v:shape id="_x0000_i1123" type="#_x0000_t75" style="width:130pt;height:66pt" o:ole="">
            <v:imagedata r:id="rId270" o:title=""/>
          </v:shape>
          <o:OLEObject Type="Embed" ProgID="Equation.3" ShapeID="_x0000_i1123" DrawAspect="Content" ObjectID="_1552282075" r:id="rId271"/>
        </w:object>
      </w:r>
    </w:p>
    <w:p w14:paraId="1832FE6A" w14:textId="77777777" w:rsidR="00165069" w:rsidRDefault="00165069" w:rsidP="00165069">
      <w:pPr>
        <w:pStyle w:val="BodyText"/>
      </w:pPr>
      <w:r>
        <w:t xml:space="preserve">The inverse </w:t>
      </w:r>
      <w:proofErr w:type="spellStart"/>
      <w:r>
        <w:t>cdf</w:t>
      </w:r>
      <w:proofErr w:type="spellEnd"/>
      <w:r>
        <w:t xml:space="preserve"> therefore is</w:t>
      </w:r>
    </w:p>
    <w:p w14:paraId="7756F3A8" w14:textId="77777777" w:rsidR="00165069" w:rsidRDefault="00165069" w:rsidP="00165069">
      <w:pPr>
        <w:pStyle w:val="EquationNumber"/>
      </w:pPr>
      <w:r w:rsidRPr="00EB55D6">
        <w:rPr>
          <w:position w:val="-10"/>
        </w:rPr>
        <w:object w:dxaOrig="2400" w:dyaOrig="400" w14:anchorId="57A1BEE1">
          <v:shape id="_x0000_i1124" type="#_x0000_t75" style="width:120pt;height:20pt" o:ole="">
            <v:imagedata r:id="rId272" o:title=""/>
          </v:shape>
          <o:OLEObject Type="Embed" ProgID="Equation.3" ShapeID="_x0000_i1124" DrawAspect="Content" ObjectID="_1552282076" r:id="rId273"/>
        </w:object>
      </w:r>
    </w:p>
    <w:p w14:paraId="5DCE7B5A" w14:textId="77777777" w:rsidR="00165069" w:rsidRDefault="00165069" w:rsidP="00165069">
      <w:pPr>
        <w:pStyle w:val="BodyText"/>
      </w:pPr>
      <w:r>
        <w:t xml:space="preserve">Note that the positive root must be chosen when inverting the </w:t>
      </w:r>
      <w:proofErr w:type="spellStart"/>
      <w:r>
        <w:t>cdf</w:t>
      </w:r>
      <w:proofErr w:type="spellEnd"/>
      <w:r>
        <w:t xml:space="preserve"> because the values generated must be in the interval</w:t>
      </w:r>
      <w:r w:rsidRPr="005D3130">
        <w:rPr>
          <w:position w:val="-10"/>
        </w:rPr>
        <w:object w:dxaOrig="520" w:dyaOrig="300" w14:anchorId="7324B4A6">
          <v:shape id="_x0000_i1125" type="#_x0000_t75" style="width:26pt;height:15.35pt" o:ole="">
            <v:imagedata r:id="rId274" o:title=""/>
          </v:shape>
          <o:OLEObject Type="Embed" ProgID="Equation.3" ShapeID="_x0000_i1125" DrawAspect="Content" ObjectID="_1552282077" r:id="rId275"/>
        </w:object>
      </w:r>
      <w:r>
        <w:t xml:space="preserve">. Therefore the method for generating </w:t>
      </w:r>
      <w:proofErr w:type="spellStart"/>
      <w:r>
        <w:t>triang</w:t>
      </w:r>
      <w:proofErr w:type="spellEnd"/>
      <w:r>
        <w:t>(</w:t>
      </w:r>
      <w:proofErr w:type="gramStart"/>
      <w:r>
        <w:t>0,b</w:t>
      </w:r>
      <w:proofErr w:type="gramEnd"/>
      <w:r>
        <w:t>,b) is:</w:t>
      </w:r>
    </w:p>
    <w:p w14:paraId="555F0755" w14:textId="77777777" w:rsidR="00165069" w:rsidRPr="00737058" w:rsidRDefault="00165069" w:rsidP="00165069">
      <w:pPr>
        <w:pStyle w:val="EquationNumber"/>
      </w:pPr>
      <w:r w:rsidRPr="000B388E">
        <w:rPr>
          <w:position w:val="-30"/>
        </w:rPr>
        <w:object w:dxaOrig="2120" w:dyaOrig="720" w14:anchorId="62332842">
          <v:shape id="_x0000_i1126" type="#_x0000_t75" style="width:106pt;height:36pt" o:ole="">
            <v:imagedata r:id="rId276" o:title=""/>
          </v:shape>
          <o:OLEObject Type="Embed" ProgID="Equation.3" ShapeID="_x0000_i1126" DrawAspect="Content" ObjectID="_1552282078" r:id="rId277"/>
        </w:object>
      </w:r>
    </w:p>
    <w:p w14:paraId="39A92757" w14:textId="77777777" w:rsidR="00165069" w:rsidRDefault="00165069" w:rsidP="00165069">
      <w:pPr>
        <w:pStyle w:val="Heading4"/>
      </w:pPr>
      <w:proofErr w:type="spellStart"/>
      <w:r>
        <w:t>Triang</w:t>
      </w:r>
      <w:proofErr w:type="spellEnd"/>
      <w:r>
        <w:t>(-b,</w:t>
      </w:r>
      <w:proofErr w:type="gramStart"/>
      <w:r>
        <w:t>0,-</w:t>
      </w:r>
      <w:proofErr w:type="gramEnd"/>
      <w:r>
        <w:t>b) Distribution</w:t>
      </w:r>
    </w:p>
    <w:p w14:paraId="2956F7D1" w14:textId="77777777" w:rsidR="00165069" w:rsidRDefault="00165069" w:rsidP="00165069">
      <w:pPr>
        <w:pStyle w:val="BodyText"/>
      </w:pPr>
      <w:r>
        <w:t xml:space="preserve">The </w:t>
      </w:r>
      <w:proofErr w:type="spellStart"/>
      <w:r>
        <w:t>triang</w:t>
      </w:r>
      <w:proofErr w:type="spellEnd"/>
      <w:r>
        <w:t>(-b,</w:t>
      </w:r>
      <w:proofErr w:type="gramStart"/>
      <w:r>
        <w:t>0,-</w:t>
      </w:r>
      <w:proofErr w:type="gramEnd"/>
      <w:r>
        <w:t>b) distribution has pdf</w:t>
      </w:r>
    </w:p>
    <w:p w14:paraId="086DE425" w14:textId="77777777" w:rsidR="00165069" w:rsidRDefault="00165069" w:rsidP="00165069">
      <w:pPr>
        <w:pStyle w:val="EquationNumber"/>
      </w:pPr>
      <w:r w:rsidRPr="00C51368">
        <w:rPr>
          <w:position w:val="-42"/>
        </w:rPr>
        <w:object w:dxaOrig="3060" w:dyaOrig="940" w14:anchorId="5F9C51CD">
          <v:shape id="_x0000_i1127" type="#_x0000_t75" style="width:153.35pt;height:47.35pt" o:ole="">
            <v:imagedata r:id="rId278" o:title=""/>
          </v:shape>
          <o:OLEObject Type="Embed" ProgID="Equation.3" ShapeID="_x0000_i1127" DrawAspect="Content" ObjectID="_1552282079" r:id="rId279"/>
        </w:object>
      </w:r>
    </w:p>
    <w:p w14:paraId="7AD62366" w14:textId="77777777" w:rsidR="00165069" w:rsidRDefault="00165069" w:rsidP="00165069">
      <w:pPr>
        <w:pStyle w:val="BodyText"/>
      </w:pPr>
      <w:r>
        <w:t xml:space="preserve">With </w:t>
      </w:r>
      <w:proofErr w:type="spellStart"/>
      <w:r>
        <w:t>cdf</w:t>
      </w:r>
      <w:proofErr w:type="spellEnd"/>
    </w:p>
    <w:p w14:paraId="0418F698" w14:textId="77777777" w:rsidR="00165069" w:rsidRDefault="00165069" w:rsidP="00165069">
      <w:pPr>
        <w:pStyle w:val="EquationNumber"/>
      </w:pPr>
      <w:r w:rsidRPr="006911E6">
        <w:rPr>
          <w:position w:val="-60"/>
        </w:rPr>
        <w:object w:dxaOrig="3040" w:dyaOrig="1320" w14:anchorId="0AFB1FE9">
          <v:shape id="_x0000_i1128" type="#_x0000_t75" style="width:152pt;height:66pt" o:ole="">
            <v:imagedata r:id="rId280" o:title=""/>
          </v:shape>
          <o:OLEObject Type="Embed" ProgID="Equation.3" ShapeID="_x0000_i1128" DrawAspect="Content" ObjectID="_1552282080" r:id="rId281"/>
        </w:object>
      </w:r>
      <w:r>
        <w:t>.</w:t>
      </w:r>
    </w:p>
    <w:p w14:paraId="4CB8E67B" w14:textId="77777777" w:rsidR="00165069" w:rsidRDefault="00165069" w:rsidP="00165069">
      <w:pPr>
        <w:pStyle w:val="BodyText"/>
      </w:pPr>
      <w:r>
        <w:t xml:space="preserve">The inverse </w:t>
      </w:r>
      <w:proofErr w:type="spellStart"/>
      <w:r>
        <w:t>cdf</w:t>
      </w:r>
      <w:proofErr w:type="spellEnd"/>
      <w:r>
        <w:t xml:space="preserve"> is found to be</w:t>
      </w:r>
    </w:p>
    <w:p w14:paraId="6C6EDE8A" w14:textId="77777777" w:rsidR="00165069" w:rsidRDefault="00165069" w:rsidP="00165069">
      <w:pPr>
        <w:pStyle w:val="EquationNumber"/>
      </w:pPr>
      <w:r w:rsidRPr="00234AB1">
        <w:rPr>
          <w:position w:val="-14"/>
        </w:rPr>
        <w:object w:dxaOrig="2740" w:dyaOrig="440" w14:anchorId="5F03D97A">
          <v:shape id="_x0000_i1129" type="#_x0000_t75" style="width:137.35pt;height:22pt" o:ole="">
            <v:imagedata r:id="rId282" o:title=""/>
          </v:shape>
          <o:OLEObject Type="Embed" ProgID="Equation.3" ShapeID="_x0000_i1129" DrawAspect="Content" ObjectID="_1552282081" r:id="rId283"/>
        </w:object>
      </w:r>
    </w:p>
    <w:p w14:paraId="745C3683" w14:textId="77777777" w:rsidR="00165069" w:rsidRDefault="00165069" w:rsidP="00165069">
      <w:pPr>
        <w:pStyle w:val="BodyText"/>
      </w:pPr>
      <w:r>
        <w:t xml:space="preserve">Note that in this case the negative root had to be chosen because the generated values have to be negative, </w:t>
      </w:r>
      <w:proofErr w:type="gramStart"/>
      <w:r>
        <w:t>The</w:t>
      </w:r>
      <w:proofErr w:type="gramEnd"/>
      <w:r>
        <w:t xml:space="preserve"> method is therefore</w:t>
      </w:r>
    </w:p>
    <w:p w14:paraId="10A42C77" w14:textId="77777777" w:rsidR="00165069" w:rsidRPr="000A3B43" w:rsidRDefault="00165069" w:rsidP="00165069">
      <w:pPr>
        <w:pStyle w:val="EquationNumber"/>
      </w:pPr>
      <w:r w:rsidRPr="000B388E">
        <w:rPr>
          <w:position w:val="-30"/>
        </w:rPr>
        <w:object w:dxaOrig="2120" w:dyaOrig="720" w14:anchorId="31BB0120">
          <v:shape id="_x0000_i1130" type="#_x0000_t75" style="width:106pt;height:36pt" o:ole="">
            <v:imagedata r:id="rId284" o:title=""/>
          </v:shape>
          <o:OLEObject Type="Embed" ProgID="Equation.3" ShapeID="_x0000_i1130" DrawAspect="Content" ObjectID="_1552282082" r:id="rId285"/>
        </w:object>
      </w:r>
    </w:p>
    <w:p w14:paraId="054A81DD" w14:textId="77777777" w:rsidR="00165069" w:rsidRDefault="00165069" w:rsidP="00165069">
      <w:pPr>
        <w:pStyle w:val="Heading4"/>
      </w:pPr>
      <w:r>
        <w:t>Exponential (</w:t>
      </w:r>
      <w:r w:rsidRPr="008006BB">
        <w:rPr>
          <w:rFonts w:ascii="Symbol" w:hAnsi="Symbol"/>
        </w:rPr>
        <w:t></w:t>
      </w:r>
      <w:r>
        <w:t>) Distribution</w:t>
      </w:r>
    </w:p>
    <w:p w14:paraId="1664AA58" w14:textId="77777777" w:rsidR="00165069" w:rsidRDefault="00165069" w:rsidP="00165069">
      <w:pPr>
        <w:pStyle w:val="BodyText"/>
      </w:pPr>
      <w:r>
        <w:t>The exponential distribution can be parameterized by either the mean or the rate (1/mean). Typically for simulation purposes the mean parameterization is more convenient, and that is the one we shall use. The Exponential(λ) distribution has pdf</w:t>
      </w:r>
    </w:p>
    <w:p w14:paraId="2EE7A825" w14:textId="77777777" w:rsidR="00165069" w:rsidRDefault="00165069" w:rsidP="00165069">
      <w:pPr>
        <w:pStyle w:val="EquationNumber"/>
      </w:pPr>
      <w:r w:rsidRPr="007F4091">
        <w:rPr>
          <w:position w:val="-42"/>
        </w:rPr>
        <w:object w:dxaOrig="2540" w:dyaOrig="960" w14:anchorId="6E27005D">
          <v:shape id="_x0000_i1131" type="#_x0000_t75" style="width:127.35pt;height:48pt" o:ole="">
            <v:imagedata r:id="rId286" o:title=""/>
          </v:shape>
          <o:OLEObject Type="Embed" ProgID="Equation.3" ShapeID="_x0000_i1131" DrawAspect="Content" ObjectID="_1552282083" r:id="rId287"/>
        </w:object>
      </w:r>
    </w:p>
    <w:p w14:paraId="082A536F" w14:textId="77777777" w:rsidR="00165069" w:rsidRDefault="00165069" w:rsidP="00165069">
      <w:pPr>
        <w:pStyle w:val="BodyText"/>
      </w:pPr>
      <w:r>
        <w:t xml:space="preserve">The </w:t>
      </w:r>
      <w:proofErr w:type="spellStart"/>
      <w:r>
        <w:t>cdf</w:t>
      </w:r>
      <w:proofErr w:type="spellEnd"/>
      <w:r>
        <w:t xml:space="preserve"> is</w:t>
      </w:r>
    </w:p>
    <w:p w14:paraId="5ACF8172" w14:textId="77777777" w:rsidR="00165069" w:rsidRDefault="00165069" w:rsidP="00165069">
      <w:pPr>
        <w:pStyle w:val="EquationNumber"/>
      </w:pPr>
      <w:r w:rsidRPr="000F54DF">
        <w:rPr>
          <w:position w:val="-30"/>
        </w:rPr>
        <w:object w:dxaOrig="2840" w:dyaOrig="720" w14:anchorId="6945E485">
          <v:shape id="_x0000_i1132" type="#_x0000_t75" style="width:142pt;height:36pt" o:ole="">
            <v:imagedata r:id="rId288" o:title=""/>
          </v:shape>
          <o:OLEObject Type="Embed" ProgID="Equation.3" ShapeID="_x0000_i1132" DrawAspect="Content" ObjectID="_1552282084" r:id="rId289"/>
        </w:object>
      </w:r>
    </w:p>
    <w:p w14:paraId="65A5CE20" w14:textId="77777777" w:rsidR="00165069" w:rsidRDefault="00165069" w:rsidP="00165069">
      <w:pPr>
        <w:pStyle w:val="BodyText"/>
      </w:pPr>
      <w:r>
        <w:lastRenderedPageBreak/>
        <w:t xml:space="preserve">For </w:t>
      </w:r>
      <w:r w:rsidRPr="00AD6478">
        <w:rPr>
          <w:position w:val="-6"/>
        </w:rPr>
        <w:object w:dxaOrig="920" w:dyaOrig="279" w14:anchorId="395CC285">
          <v:shape id="_x0000_i1133" type="#_x0000_t75" style="width:46pt;height:14pt" o:ole="">
            <v:imagedata r:id="rId290" o:title=""/>
          </v:shape>
          <o:OLEObject Type="Embed" ProgID="Equation.3" ShapeID="_x0000_i1133" DrawAspect="Content" ObjectID="_1552282085" r:id="rId291"/>
        </w:object>
      </w:r>
      <w:r>
        <w:t xml:space="preserve">, setting </w:t>
      </w:r>
      <w:r w:rsidRPr="00AD6478">
        <w:rPr>
          <w:position w:val="-10"/>
        </w:rPr>
        <w:object w:dxaOrig="1100" w:dyaOrig="340" w14:anchorId="369F39FD">
          <v:shape id="_x0000_i1134" type="#_x0000_t75" style="width:55.35pt;height:17.35pt" o:ole="">
            <v:imagedata r:id="rId292" o:title=""/>
          </v:shape>
          <o:OLEObject Type="Embed" ProgID="Equation.3" ShapeID="_x0000_i1134" DrawAspect="Content" ObjectID="_1552282086" r:id="rId293"/>
        </w:object>
      </w:r>
      <w:r>
        <w:t xml:space="preserve">and solving for w gives </w:t>
      </w:r>
      <w:r w:rsidRPr="00AD6478">
        <w:rPr>
          <w:position w:val="-10"/>
        </w:rPr>
        <w:object w:dxaOrig="2160" w:dyaOrig="360" w14:anchorId="1580784D">
          <v:shape id="_x0000_i1135" type="#_x0000_t75" style="width:108pt;height:18pt" o:ole="">
            <v:imagedata r:id="rId294" o:title=""/>
          </v:shape>
          <o:OLEObject Type="Embed" ProgID="Equation.3" ShapeID="_x0000_i1135" DrawAspect="Content" ObjectID="_1552282087" r:id="rId295"/>
        </w:object>
      </w:r>
      <w:r>
        <w:t>. The method is thus</w:t>
      </w:r>
    </w:p>
    <w:p w14:paraId="24E1880E" w14:textId="77777777" w:rsidR="00165069" w:rsidRDefault="00165069" w:rsidP="00165069">
      <w:pPr>
        <w:pStyle w:val="EquationNumber"/>
      </w:pPr>
      <w:r w:rsidRPr="004906B1">
        <w:rPr>
          <w:position w:val="-28"/>
        </w:rPr>
        <w:object w:dxaOrig="2120" w:dyaOrig="680" w14:anchorId="7C93F032">
          <v:shape id="_x0000_i1136" type="#_x0000_t75" style="width:106pt;height:34pt" o:ole="">
            <v:imagedata r:id="rId296" o:title=""/>
          </v:shape>
          <o:OLEObject Type="Embed" ProgID="Equation.3" ShapeID="_x0000_i1136" DrawAspect="Content" ObjectID="_1552282088" r:id="rId297"/>
        </w:object>
      </w:r>
    </w:p>
    <w:p w14:paraId="7B2D402C" w14:textId="77777777" w:rsidR="00165069" w:rsidRPr="001D7F49" w:rsidRDefault="00165069" w:rsidP="00165069">
      <w:pPr>
        <w:pStyle w:val="BodyText"/>
      </w:pPr>
      <w:r>
        <w:t xml:space="preserve">Often the complementary </w:t>
      </w:r>
      <w:proofErr w:type="spellStart"/>
      <w:r>
        <w:t>cdf</w:t>
      </w:r>
      <w:proofErr w:type="spellEnd"/>
      <w:r>
        <w:t xml:space="preserve"> is used instead:</w:t>
      </w:r>
      <w:r w:rsidRPr="00AD6478">
        <w:rPr>
          <w:position w:val="-10"/>
        </w:rPr>
        <w:object w:dxaOrig="1860" w:dyaOrig="360" w14:anchorId="5272A047">
          <v:shape id="_x0000_i1137" type="#_x0000_t75" style="width:93.35pt;height:18pt" o:ole="">
            <v:imagedata r:id="rId298" o:title=""/>
          </v:shape>
          <o:OLEObject Type="Embed" ProgID="Equation.3" ShapeID="_x0000_i1137" DrawAspect="Content" ObjectID="_1552282089" r:id="rId299"/>
        </w:object>
      </w:r>
      <w:r>
        <w:t>.</w:t>
      </w:r>
    </w:p>
    <w:p w14:paraId="1203D5F1" w14:textId="77777777" w:rsidR="00165069" w:rsidRDefault="00165069" w:rsidP="00165069">
      <w:pPr>
        <w:pStyle w:val="Heading4"/>
      </w:pPr>
      <w:r>
        <w:t>More than One Functional Form</w:t>
      </w:r>
    </w:p>
    <w:p w14:paraId="38333F11" w14:textId="77777777" w:rsidR="00165069" w:rsidRDefault="00165069" w:rsidP="00165069">
      <w:pPr>
        <w:pStyle w:val="BodyText"/>
      </w:pPr>
      <w:r>
        <w:t xml:space="preserve">When inverting the </w:t>
      </w:r>
      <w:proofErr w:type="spellStart"/>
      <w:r>
        <w:t>cdf</w:t>
      </w:r>
      <w:proofErr w:type="spellEnd"/>
      <w:r>
        <w:t xml:space="preserve">, care must be taken when obtaining the break points for the inverse </w:t>
      </w:r>
      <w:proofErr w:type="spellStart"/>
      <w:r>
        <w:t>cdf</w:t>
      </w:r>
      <w:proofErr w:type="spellEnd"/>
      <w:r>
        <w:t xml:space="preserve"> when there are multiple functional forms for different ranges of values for the random variable. If the </w:t>
      </w:r>
      <w:proofErr w:type="spellStart"/>
      <w:r>
        <w:t>cdf</w:t>
      </w:r>
      <w:proofErr w:type="spellEnd"/>
      <w:r>
        <w:t xml:space="preserve"> is of the form</w:t>
      </w:r>
    </w:p>
    <w:p w14:paraId="210731B7" w14:textId="77777777" w:rsidR="00165069" w:rsidRDefault="00165069" w:rsidP="00165069">
      <w:pPr>
        <w:pStyle w:val="EquationNumber"/>
      </w:pPr>
      <w:r w:rsidRPr="00007C5F">
        <w:rPr>
          <w:position w:val="-14"/>
        </w:rPr>
        <w:object w:dxaOrig="3780" w:dyaOrig="380" w14:anchorId="127BB636">
          <v:shape id="_x0000_i1138" type="#_x0000_t75" style="width:190pt;height:19.35pt" o:ole="">
            <v:imagedata r:id="rId300" o:title=""/>
          </v:shape>
          <o:OLEObject Type="Embed" ProgID="Equation.3" ShapeID="_x0000_i1138" DrawAspect="Content" ObjectID="_1552282090" r:id="rId301"/>
        </w:object>
      </w:r>
    </w:p>
    <w:p w14:paraId="2C0AF859" w14:textId="77777777" w:rsidR="00165069" w:rsidRDefault="00165069" w:rsidP="00165069">
      <w:pPr>
        <w:pStyle w:val="BodyText"/>
      </w:pPr>
      <w:r>
        <w:t xml:space="preserve">where </w:t>
      </w:r>
      <w:r w:rsidRPr="00946116">
        <w:rPr>
          <w:position w:val="-10"/>
        </w:rPr>
        <w:object w:dxaOrig="2480" w:dyaOrig="320" w14:anchorId="2F09F71B">
          <v:shape id="_x0000_i1139" type="#_x0000_t75" style="width:124pt;height:16pt" o:ole="">
            <v:imagedata r:id="rId302" o:title=""/>
          </v:shape>
          <o:OLEObject Type="Embed" ProgID="Equation.3" ShapeID="_x0000_i1139" DrawAspect="Content" ObjectID="_1552282091" r:id="rId303"/>
        </w:object>
      </w:r>
      <w:r>
        <w:t xml:space="preserve">, then the inverse </w:t>
      </w:r>
      <w:proofErr w:type="spellStart"/>
      <w:r>
        <w:t>cdf</w:t>
      </w:r>
      <w:proofErr w:type="spellEnd"/>
      <w:r>
        <w:t xml:space="preserve"> is given by:</w:t>
      </w:r>
    </w:p>
    <w:p w14:paraId="3BE63105" w14:textId="77777777" w:rsidR="00165069" w:rsidRDefault="00165069" w:rsidP="00165069">
      <w:pPr>
        <w:pStyle w:val="EquationNumber"/>
      </w:pPr>
      <w:r w:rsidRPr="00704602">
        <w:rPr>
          <w:position w:val="-22"/>
        </w:rPr>
        <w:object w:dxaOrig="5000" w:dyaOrig="520" w14:anchorId="2C599735">
          <v:shape id="_x0000_i1140" type="#_x0000_t75" style="width:250pt;height:26pt" o:ole="">
            <v:imagedata r:id="rId304" o:title=""/>
          </v:shape>
          <o:OLEObject Type="Embed" ProgID="Equation.3" ShapeID="_x0000_i1140" DrawAspect="Content" ObjectID="_1552282092" r:id="rId305"/>
        </w:object>
      </w:r>
      <w:r>
        <w:t>.</w:t>
      </w:r>
    </w:p>
    <w:p w14:paraId="08F3599F" w14:textId="77777777" w:rsidR="00165069" w:rsidRDefault="00165069" w:rsidP="00165069">
      <w:pPr>
        <w:pStyle w:val="BlockText"/>
      </w:pPr>
      <w:r>
        <w:t>The generic method in this case is therefore:</w:t>
      </w:r>
    </w:p>
    <w:p w14:paraId="7AC1E334" w14:textId="77777777" w:rsidR="00165069" w:rsidRDefault="00165069" w:rsidP="00165069">
      <w:pPr>
        <w:pStyle w:val="EquationNumber"/>
      </w:pPr>
      <w:r w:rsidRPr="00E56D2D">
        <w:rPr>
          <w:position w:val="-32"/>
        </w:rPr>
        <w:object w:dxaOrig="4440" w:dyaOrig="760" w14:anchorId="040AA247">
          <v:shape id="_x0000_i1141" type="#_x0000_t75" style="width:222pt;height:38pt" o:ole="">
            <v:imagedata r:id="rId306" o:title=""/>
          </v:shape>
          <o:OLEObject Type="Embed" ProgID="Equation.3" ShapeID="_x0000_i1141" DrawAspect="Content" ObjectID="_1552282093" r:id="rId307"/>
        </w:object>
      </w:r>
    </w:p>
    <w:p w14:paraId="7B3635CD" w14:textId="77777777" w:rsidR="00165069" w:rsidRDefault="00165069" w:rsidP="00165069">
      <w:pPr>
        <w:pStyle w:val="BodyText"/>
      </w:pPr>
      <w:r>
        <w:t>As an example, consider the following pdf:</w:t>
      </w:r>
    </w:p>
    <w:p w14:paraId="69BAF9AC" w14:textId="77777777" w:rsidR="00165069" w:rsidRDefault="00165069" w:rsidP="00165069">
      <w:pPr>
        <w:pStyle w:val="EquationNumber"/>
      </w:pPr>
      <w:r w:rsidRPr="00CB632B">
        <w:rPr>
          <w:position w:val="-86"/>
        </w:rPr>
        <w:object w:dxaOrig="2380" w:dyaOrig="1840" w14:anchorId="27001EFD">
          <v:shape id="_x0000_i1142" type="#_x0000_t75" style="width:119.35pt;height:92pt" o:ole="">
            <v:imagedata r:id="rId308" o:title=""/>
          </v:shape>
          <o:OLEObject Type="Embed" ProgID="Equation.3" ShapeID="_x0000_i1142" DrawAspect="Content" ObjectID="_1552282094" r:id="rId309"/>
        </w:object>
      </w:r>
      <w:r>
        <w:t>.</w:t>
      </w:r>
    </w:p>
    <w:p w14:paraId="45093398" w14:textId="77777777" w:rsidR="00165069" w:rsidRDefault="00165069" w:rsidP="00165069">
      <w:pPr>
        <w:pStyle w:val="BodyText"/>
      </w:pPr>
      <w:r>
        <w:t xml:space="preserve">The corresponding </w:t>
      </w:r>
      <w:proofErr w:type="spellStart"/>
      <w:r>
        <w:t>cdf</w:t>
      </w:r>
      <w:proofErr w:type="spellEnd"/>
      <w:r>
        <w:t xml:space="preserve"> is:</w:t>
      </w:r>
    </w:p>
    <w:p w14:paraId="0D0D2E94" w14:textId="77777777" w:rsidR="00165069" w:rsidRDefault="00165069" w:rsidP="00165069">
      <w:pPr>
        <w:pStyle w:val="EquationNumber"/>
      </w:pPr>
      <w:r w:rsidRPr="00A21BDE">
        <w:rPr>
          <w:position w:val="-76"/>
        </w:rPr>
        <w:object w:dxaOrig="2920" w:dyaOrig="1640" w14:anchorId="4AB1954B">
          <v:shape id="_x0000_i1143" type="#_x0000_t75" style="width:146pt;height:82pt" o:ole="">
            <v:imagedata r:id="rId310" o:title=""/>
          </v:shape>
          <o:OLEObject Type="Embed" ProgID="Equation.3" ShapeID="_x0000_i1143" DrawAspect="Content" ObjectID="_1552282095" r:id="rId311"/>
        </w:object>
      </w:r>
      <w:r>
        <w:t>.</w:t>
      </w:r>
    </w:p>
    <w:p w14:paraId="4DC0ADDF" w14:textId="77777777" w:rsidR="00165069" w:rsidRDefault="00165069" w:rsidP="00165069">
      <w:pPr>
        <w:pStyle w:val="BodyText"/>
      </w:pPr>
      <w:r>
        <w:t xml:space="preserve">The inverse </w:t>
      </w:r>
      <w:proofErr w:type="spellStart"/>
      <w:r>
        <w:t>cdf</w:t>
      </w:r>
      <w:proofErr w:type="spellEnd"/>
      <w:r>
        <w:t xml:space="preserve"> is therefore</w:t>
      </w:r>
    </w:p>
    <w:p w14:paraId="73DB1023" w14:textId="77777777" w:rsidR="00165069" w:rsidRDefault="00165069" w:rsidP="00165069">
      <w:pPr>
        <w:pStyle w:val="EquationNumber"/>
      </w:pPr>
      <w:r w:rsidRPr="00244F9B">
        <w:rPr>
          <w:position w:val="-52"/>
        </w:rPr>
        <w:object w:dxaOrig="3000" w:dyaOrig="1140" w14:anchorId="19B93FBB">
          <v:shape id="_x0000_i1144" type="#_x0000_t75" style="width:150pt;height:57.35pt" o:ole="">
            <v:imagedata r:id="rId312" o:title=""/>
          </v:shape>
          <o:OLEObject Type="Embed" ProgID="Equation.3" ShapeID="_x0000_i1144" DrawAspect="Content" ObjectID="_1552282096" r:id="rId313"/>
        </w:object>
      </w:r>
      <w:r>
        <w:t>.</w:t>
      </w:r>
    </w:p>
    <w:p w14:paraId="3606FD89" w14:textId="77777777" w:rsidR="00165069" w:rsidRDefault="00165069" w:rsidP="00165069">
      <w:pPr>
        <w:pStyle w:val="BlockText"/>
      </w:pPr>
      <w:r>
        <w:t>The method is therefore:</w:t>
      </w:r>
    </w:p>
    <w:p w14:paraId="45393D1F" w14:textId="77777777" w:rsidR="00165069" w:rsidRDefault="00165069" w:rsidP="00165069">
      <w:pPr>
        <w:pStyle w:val="EquationNumber"/>
      </w:pPr>
      <w:r w:rsidRPr="00B56B23">
        <w:rPr>
          <w:position w:val="-90"/>
        </w:rPr>
        <w:object w:dxaOrig="2120" w:dyaOrig="2340" w14:anchorId="72CEA878">
          <v:shape id="_x0000_i1145" type="#_x0000_t75" style="width:106pt;height:117.35pt" o:ole="">
            <v:imagedata r:id="rId314" o:title=""/>
          </v:shape>
          <o:OLEObject Type="Embed" ProgID="Equation.3" ShapeID="_x0000_i1145" DrawAspect="Content" ObjectID="_1552282097" r:id="rId315"/>
        </w:object>
      </w:r>
    </w:p>
    <w:p w14:paraId="3FEAAB9F" w14:textId="77777777" w:rsidR="00165069" w:rsidRDefault="00165069" w:rsidP="00165069">
      <w:pPr>
        <w:pStyle w:val="Heading4"/>
      </w:pPr>
      <w:r>
        <w:t>Functions of Random Variables</w:t>
      </w:r>
    </w:p>
    <w:p w14:paraId="28C6D90A" w14:textId="77777777" w:rsidR="00165069" w:rsidRDefault="00165069" w:rsidP="00165069">
      <w:pPr>
        <w:pStyle w:val="BodyText"/>
      </w:pPr>
      <w:r>
        <w:t xml:space="preserve">It is evident that if there is a method of generating a random variate </w:t>
      </w:r>
      <w:r w:rsidRPr="004D7680">
        <w:rPr>
          <w:position w:val="-4"/>
        </w:rPr>
        <w:object w:dxaOrig="260" w:dyaOrig="240" w14:anchorId="7D2204FE">
          <v:shape id="_x0000_i1146" type="#_x0000_t75" style="width:13.35pt;height:12pt" o:ole="">
            <v:imagedata r:id="rId316" o:title=""/>
          </v:shape>
          <o:OLEObject Type="Embed" ProgID="Equation.3" ShapeID="_x0000_i1146" DrawAspect="Content" ObjectID="_1552282098" r:id="rId317"/>
        </w:object>
      </w:r>
      <w:r>
        <w:t xml:space="preserve">, and the desired distribution is </w:t>
      </w:r>
      <w:r w:rsidRPr="004D7680">
        <w:rPr>
          <w:position w:val="-10"/>
        </w:rPr>
        <w:object w:dxaOrig="560" w:dyaOrig="300" w14:anchorId="1D2678CA">
          <v:shape id="_x0000_i1147" type="#_x0000_t75" style="width:28pt;height:15.35pt" o:ole="">
            <v:imagedata r:id="rId318" o:title=""/>
          </v:shape>
          <o:OLEObject Type="Embed" ProgID="Equation.3" ShapeID="_x0000_i1147" DrawAspect="Content" ObjectID="_1552282099" r:id="rId319"/>
        </w:object>
      </w:r>
      <w:r>
        <w:t xml:space="preserve">, then first </w:t>
      </w:r>
      <w:r w:rsidRPr="004D7680">
        <w:rPr>
          <w:position w:val="-4"/>
        </w:rPr>
        <w:object w:dxaOrig="260" w:dyaOrig="240" w14:anchorId="67F4A23D">
          <v:shape id="_x0000_i1148" type="#_x0000_t75" style="width:13.35pt;height:12pt" o:ole="">
            <v:imagedata r:id="rId320" o:title=""/>
          </v:shape>
          <o:OLEObject Type="Embed" ProgID="Equation.3" ShapeID="_x0000_i1148" DrawAspect="Content" ObjectID="_1552282100" r:id="rId321"/>
        </w:object>
      </w:r>
      <w:r>
        <w:t xml:space="preserve">can be generated and </w:t>
      </w:r>
      <w:r w:rsidRPr="004D7680">
        <w:rPr>
          <w:position w:val="-10"/>
        </w:rPr>
        <w:object w:dxaOrig="560" w:dyaOrig="300" w14:anchorId="2F00FB97">
          <v:shape id="_x0000_i1149" type="#_x0000_t75" style="width:28pt;height:15.35pt" o:ole="">
            <v:imagedata r:id="rId322" o:title=""/>
          </v:shape>
          <o:OLEObject Type="Embed" ProgID="Equation.3" ShapeID="_x0000_i1149" DrawAspect="Content" ObjectID="_1552282101" r:id="rId323"/>
        </w:object>
      </w:r>
      <w:r>
        <w:t xml:space="preserve">returned. Specifically, if the function </w:t>
      </w:r>
      <w:r w:rsidRPr="004D7680">
        <w:rPr>
          <w:position w:val="-10"/>
        </w:rPr>
        <w:object w:dxaOrig="220" w:dyaOrig="240" w14:anchorId="53C0AC3E">
          <v:shape id="_x0000_i1150" type="#_x0000_t75" style="width:11.35pt;height:12pt" o:ole="">
            <v:imagedata r:id="rId324" o:title=""/>
          </v:shape>
          <o:OLEObject Type="Embed" ProgID="Equation.3" ShapeID="_x0000_i1150" DrawAspect="Content" ObjectID="_1552282102" r:id="rId325"/>
        </w:object>
      </w:r>
      <w:r>
        <w:t xml:space="preserve">is invertible, then the inverse </w:t>
      </w:r>
      <w:proofErr w:type="spellStart"/>
      <w:r>
        <w:t>cdf</w:t>
      </w:r>
      <w:proofErr w:type="spellEnd"/>
      <w:r>
        <w:t xml:space="preserve"> of </w:t>
      </w:r>
      <w:r w:rsidRPr="004D7680">
        <w:rPr>
          <w:position w:val="-10"/>
        </w:rPr>
        <w:object w:dxaOrig="560" w:dyaOrig="300" w14:anchorId="219C9EF1">
          <v:shape id="_x0000_i1151" type="#_x0000_t75" style="width:28pt;height:15.35pt" o:ole="">
            <v:imagedata r:id="rId318" o:title=""/>
          </v:shape>
          <o:OLEObject Type="Embed" ProgID="Equation.3" ShapeID="_x0000_i1151" DrawAspect="Content" ObjectID="_1552282103" r:id="rId326"/>
        </w:object>
      </w:r>
      <w:r>
        <w:t xml:space="preserve">is </w:t>
      </w:r>
      <w:r w:rsidRPr="00CC094C">
        <w:rPr>
          <w:position w:val="-14"/>
        </w:rPr>
        <w:object w:dxaOrig="1020" w:dyaOrig="440" w14:anchorId="108A43EB">
          <v:shape id="_x0000_i1152" type="#_x0000_t75" style="width:51.35pt;height:22pt" o:ole="">
            <v:imagedata r:id="rId327" o:title=""/>
          </v:shape>
          <o:OLEObject Type="Embed" ProgID="Equation.3" ShapeID="_x0000_i1152" DrawAspect="Content" ObjectID="_1552282104" r:id="rId328"/>
        </w:object>
      </w:r>
      <w:r>
        <w:t>.</w:t>
      </w:r>
    </w:p>
    <w:p w14:paraId="6F812C25" w14:textId="77777777" w:rsidR="00165069" w:rsidRDefault="00165069" w:rsidP="00165069">
      <w:pPr>
        <w:pStyle w:val="BodyText"/>
      </w:pPr>
      <w:r>
        <w:t xml:space="preserve">For example, a linear transformation </w:t>
      </w:r>
      <w:r w:rsidRPr="00562D4F">
        <w:rPr>
          <w:position w:val="-10"/>
        </w:rPr>
        <w:object w:dxaOrig="1180" w:dyaOrig="300" w14:anchorId="235C42F9">
          <v:shape id="_x0000_i1153" type="#_x0000_t75" style="width:59.35pt;height:15.35pt" o:ole="">
            <v:imagedata r:id="rId329" o:title=""/>
          </v:shape>
          <o:OLEObject Type="Embed" ProgID="Equation.3" ShapeID="_x0000_i1153" DrawAspect="Content" ObjectID="_1552282105" r:id="rId330"/>
        </w:object>
      </w:r>
      <w:r>
        <w:t xml:space="preserve">can be applied to the </w:t>
      </w:r>
      <w:proofErr w:type="spellStart"/>
      <w:proofErr w:type="gramStart"/>
      <w:r>
        <w:t>triang</w:t>
      </w:r>
      <w:proofErr w:type="spellEnd"/>
      <w:r>
        <w:t>(</w:t>
      </w:r>
      <w:proofErr w:type="gramEnd"/>
      <w:r>
        <w:t xml:space="preserve">0,1,1) distribution to obtain the </w:t>
      </w:r>
      <w:proofErr w:type="spellStart"/>
      <w:r>
        <w:t>triang</w:t>
      </w:r>
      <w:proofErr w:type="spellEnd"/>
      <w:r>
        <w:t>(</w:t>
      </w:r>
      <w:proofErr w:type="spellStart"/>
      <w:r>
        <w:t>a,c,c</w:t>
      </w:r>
      <w:proofErr w:type="spellEnd"/>
      <w:r>
        <w:t xml:space="preserve">) distribution, and the transformation </w:t>
      </w:r>
      <w:r w:rsidRPr="00562D4F">
        <w:rPr>
          <w:position w:val="-10"/>
        </w:rPr>
        <w:object w:dxaOrig="1160" w:dyaOrig="300" w14:anchorId="25821191">
          <v:shape id="_x0000_i1154" type="#_x0000_t75" style="width:58pt;height:15.35pt" o:ole="">
            <v:imagedata r:id="rId331" o:title=""/>
          </v:shape>
          <o:OLEObject Type="Embed" ProgID="Equation.3" ShapeID="_x0000_i1154" DrawAspect="Content" ObjectID="_1552282106" r:id="rId332"/>
        </w:object>
      </w:r>
      <w:r>
        <w:t xml:space="preserve">can be applied to the </w:t>
      </w:r>
      <w:proofErr w:type="spellStart"/>
      <w:r>
        <w:t>triang</w:t>
      </w:r>
      <w:proofErr w:type="spellEnd"/>
      <w:r>
        <w:t xml:space="preserve">(-1,0,-1) distribution to obtain the </w:t>
      </w:r>
      <w:proofErr w:type="spellStart"/>
      <w:r>
        <w:t>triang</w:t>
      </w:r>
      <w:proofErr w:type="spellEnd"/>
      <w:r>
        <w:t>(</w:t>
      </w:r>
      <w:proofErr w:type="spellStart"/>
      <w:r>
        <w:t>c,b,c</w:t>
      </w:r>
      <w:proofErr w:type="spellEnd"/>
      <w:r>
        <w:t xml:space="preserve">) distribution. The respective inverse </w:t>
      </w:r>
      <w:proofErr w:type="spellStart"/>
      <w:r>
        <w:t>cdf’s</w:t>
      </w:r>
      <w:proofErr w:type="spellEnd"/>
      <w:r>
        <w:t xml:space="preserve"> are </w:t>
      </w:r>
    </w:p>
    <w:p w14:paraId="49878DA3" w14:textId="77777777" w:rsidR="00165069" w:rsidRPr="00EA6AD8" w:rsidRDefault="00CD227B" w:rsidP="00165069">
      <w:pPr>
        <w:pStyle w:val="EquationNumber"/>
      </w:pPr>
      <w:r w:rsidRPr="007E5F46">
        <w:rPr>
          <w:position w:val="-34"/>
          <w:vertAlign w:val="subscript"/>
        </w:rPr>
        <w:object w:dxaOrig="4080" w:dyaOrig="800" w14:anchorId="09E8A99E">
          <v:shape id="_x0000_i1155" type="#_x0000_t75" style="width:204pt;height:40pt" o:ole="">
            <v:imagedata r:id="rId333" o:title=""/>
          </v:shape>
          <o:OLEObject Type="Embed" ProgID="Equation.3" ShapeID="_x0000_i1155" DrawAspect="Content" ObjectID="_1552282107" r:id="rId334"/>
        </w:object>
      </w:r>
    </w:p>
    <w:p w14:paraId="70518C57" w14:textId="77777777" w:rsidR="00165069" w:rsidRDefault="00165069" w:rsidP="00165069">
      <w:pPr>
        <w:pStyle w:val="Heading4"/>
      </w:pPr>
      <w:r>
        <w:t>Triangle(</w:t>
      </w:r>
      <w:proofErr w:type="spellStart"/>
      <w:proofErr w:type="gramStart"/>
      <w:r>
        <w:t>a,b</w:t>
      </w:r>
      <w:proofErr w:type="gramEnd"/>
      <w:r>
        <w:t>,c</w:t>
      </w:r>
      <w:proofErr w:type="spellEnd"/>
      <w:r>
        <w:t>) Distribution</w:t>
      </w:r>
    </w:p>
    <w:p w14:paraId="0381D58D" w14:textId="77777777" w:rsidR="00165069" w:rsidRDefault="00165069" w:rsidP="00165069">
      <w:pPr>
        <w:pStyle w:val="BodyText"/>
      </w:pPr>
      <w:r>
        <w:t xml:space="preserve">The general triangular distribution has pdf </w:t>
      </w:r>
    </w:p>
    <w:p w14:paraId="26EA4416" w14:textId="77777777" w:rsidR="00165069" w:rsidRDefault="00846D03" w:rsidP="00165069">
      <w:pPr>
        <w:pStyle w:val="FigureCentered"/>
      </w:pPr>
      <w:r>
        <w:rPr>
          <w:noProof/>
        </w:rPr>
        <w:drawing>
          <wp:inline distT="0" distB="0" distL="0" distR="0" wp14:anchorId="3DBFBFE1" wp14:editId="0030FE66">
            <wp:extent cx="2752090" cy="147637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52090" cy="1476375"/>
                    </a:xfrm>
                    <a:prstGeom prst="rect">
                      <a:avLst/>
                    </a:prstGeom>
                    <a:noFill/>
                  </pic:spPr>
                </pic:pic>
              </a:graphicData>
            </a:graphic>
          </wp:inline>
        </w:drawing>
      </w:r>
    </w:p>
    <w:p w14:paraId="0442CCDF" w14:textId="3B4A1B7D" w:rsidR="00165069" w:rsidRDefault="00165069" w:rsidP="00165069">
      <w:pPr>
        <w:pStyle w:val="Caption"/>
      </w:pPr>
      <w:r>
        <w:t xml:space="preserve">Figure </w:t>
      </w:r>
      <w:fldSimple w:instr=" STYLEREF 1 \s ">
        <w:r w:rsidR="00D12800">
          <w:rPr>
            <w:noProof/>
          </w:rPr>
          <w:t>9</w:t>
        </w:r>
      </w:fldSimple>
      <w:r w:rsidR="001C4598">
        <w:noBreakHyphen/>
      </w:r>
      <w:fldSimple w:instr=" SEQ Figure \* ARABIC \s 1 ">
        <w:r w:rsidR="00D12800">
          <w:rPr>
            <w:noProof/>
          </w:rPr>
          <w:t>2</w:t>
        </w:r>
      </w:fldSimple>
      <w:r>
        <w:t>. Triangle(</w:t>
      </w:r>
      <w:proofErr w:type="spellStart"/>
      <w:proofErr w:type="gramStart"/>
      <w:r>
        <w:t>a,b</w:t>
      </w:r>
      <w:proofErr w:type="gramEnd"/>
      <w:r>
        <w:t>,c</w:t>
      </w:r>
      <w:proofErr w:type="spellEnd"/>
      <w:r>
        <w:t>) PDF</w:t>
      </w:r>
    </w:p>
    <w:p w14:paraId="11BA486D" w14:textId="77777777" w:rsidR="00165069" w:rsidRPr="008E2C49" w:rsidRDefault="00165069" w:rsidP="00165069">
      <w:pPr>
        <w:pStyle w:val="BodyText"/>
      </w:pPr>
      <w:r>
        <w:t>with functional form:</w:t>
      </w:r>
    </w:p>
    <w:p w14:paraId="32794707" w14:textId="77777777" w:rsidR="00165069" w:rsidRDefault="00165069" w:rsidP="00165069">
      <w:pPr>
        <w:pStyle w:val="EquationNumber"/>
      </w:pPr>
      <w:r w:rsidRPr="008E2C49">
        <w:rPr>
          <w:position w:val="-10"/>
        </w:rPr>
        <w:object w:dxaOrig="180" w:dyaOrig="340" w14:anchorId="729C327E">
          <v:shape id="_x0000_i1156" type="#_x0000_t75" style="width:9.35pt;height:17.35pt" o:ole="">
            <v:imagedata r:id="rId160" o:title=""/>
          </v:shape>
          <o:OLEObject Type="Embed" ProgID="Equation.3" ShapeID="_x0000_i1156" DrawAspect="Content" ObjectID="_1552282108" r:id="rId336"/>
        </w:object>
      </w:r>
      <w:r w:rsidRPr="009D5EC0">
        <w:rPr>
          <w:position w:val="-84"/>
        </w:rPr>
        <w:object w:dxaOrig="3540" w:dyaOrig="1780" w14:anchorId="6D4A08C1">
          <v:shape id="_x0000_i1157" type="#_x0000_t75" style="width:177.35pt;height:89.35pt" o:ole="">
            <v:imagedata r:id="rId337" o:title=""/>
          </v:shape>
          <o:OLEObject Type="Embed" ProgID="Equation.3" ShapeID="_x0000_i1157" DrawAspect="Content" ObjectID="_1552282109" r:id="rId338"/>
        </w:object>
      </w:r>
    </w:p>
    <w:p w14:paraId="71A6B1AE" w14:textId="77777777" w:rsidR="00165069" w:rsidRDefault="00165069" w:rsidP="00165069">
      <w:pPr>
        <w:pStyle w:val="BodyText"/>
      </w:pPr>
      <w:r>
        <w:lastRenderedPageBreak/>
        <w:t xml:space="preserve">The </w:t>
      </w:r>
      <w:proofErr w:type="spellStart"/>
      <w:r>
        <w:t>cdf</w:t>
      </w:r>
      <w:proofErr w:type="spellEnd"/>
      <w:r>
        <w:t xml:space="preserve"> is easily found to be:</w:t>
      </w:r>
    </w:p>
    <w:p w14:paraId="22FB4DC2" w14:textId="77777777" w:rsidR="00165069" w:rsidRDefault="00165069" w:rsidP="00165069">
      <w:pPr>
        <w:pStyle w:val="EquationNumber"/>
      </w:pPr>
      <w:r w:rsidRPr="00D72345">
        <w:rPr>
          <w:position w:val="-90"/>
        </w:rPr>
        <w:object w:dxaOrig="3739" w:dyaOrig="1900" w14:anchorId="4C3EBB70">
          <v:shape id="_x0000_i1158" type="#_x0000_t75" style="width:186.65pt;height:95.35pt" o:ole="">
            <v:imagedata r:id="rId339" o:title=""/>
          </v:shape>
          <o:OLEObject Type="Embed" ProgID="Equation.3" ShapeID="_x0000_i1158" DrawAspect="Content" ObjectID="_1552282110" r:id="rId340"/>
        </w:object>
      </w:r>
      <w:r>
        <w:t>.</w:t>
      </w:r>
    </w:p>
    <w:p w14:paraId="1DE2D489" w14:textId="77777777" w:rsidR="00165069" w:rsidRDefault="00165069" w:rsidP="00165069">
      <w:pPr>
        <w:pStyle w:val="BodyText"/>
      </w:pPr>
      <w:r>
        <w:t xml:space="preserve">The inverse </w:t>
      </w:r>
      <w:proofErr w:type="spellStart"/>
      <w:r>
        <w:t>cdf</w:t>
      </w:r>
      <w:proofErr w:type="spellEnd"/>
      <w:r>
        <w:t xml:space="preserve"> is therefore</w:t>
      </w:r>
    </w:p>
    <w:p w14:paraId="22004312" w14:textId="77777777" w:rsidR="00165069" w:rsidRDefault="00165069" w:rsidP="00165069">
      <w:pPr>
        <w:pStyle w:val="EquationNumber"/>
      </w:pPr>
      <w:r w:rsidRPr="00A325C4">
        <w:rPr>
          <w:position w:val="-52"/>
        </w:rPr>
        <w:object w:dxaOrig="4980" w:dyaOrig="1140" w14:anchorId="1DA9A41C">
          <v:shape id="_x0000_i1159" type="#_x0000_t75" style="width:249.35pt;height:57.35pt" o:ole="">
            <v:imagedata r:id="rId341" o:title=""/>
          </v:shape>
          <o:OLEObject Type="Embed" ProgID="Equation.3" ShapeID="_x0000_i1159" DrawAspect="Content" ObjectID="_1552282111" r:id="rId342"/>
        </w:object>
      </w:r>
      <w:r>
        <w:t>.</w:t>
      </w:r>
      <w:r>
        <w:br/>
        <w:t>The Inverse Transform Method is therefore:</w:t>
      </w:r>
    </w:p>
    <w:p w14:paraId="7F19BEF6" w14:textId="77777777" w:rsidR="00165069" w:rsidRPr="002E37EE" w:rsidRDefault="00165069" w:rsidP="00165069">
      <w:pPr>
        <w:pStyle w:val="EquationNumber"/>
      </w:pPr>
      <w:r w:rsidRPr="002E37EE">
        <w:rPr>
          <w:position w:val="-90"/>
        </w:rPr>
        <w:object w:dxaOrig="3440" w:dyaOrig="1880" w14:anchorId="100999A5">
          <v:shape id="_x0000_i1160" type="#_x0000_t75" style="width:172pt;height:94pt" o:ole="">
            <v:imagedata r:id="rId343" o:title=""/>
          </v:shape>
          <o:OLEObject Type="Embed" ProgID="Equation.3" ShapeID="_x0000_i1160" DrawAspect="Content" ObjectID="_1552282112" r:id="rId344"/>
        </w:object>
      </w:r>
    </w:p>
    <w:p w14:paraId="19BFD0C4" w14:textId="77777777" w:rsidR="00165069" w:rsidRDefault="00165069" w:rsidP="00165069">
      <w:pPr>
        <w:pStyle w:val="Heading4"/>
      </w:pPr>
      <w:r>
        <w:t>Bernoulli(p) Distribution</w:t>
      </w:r>
    </w:p>
    <w:p w14:paraId="6EB8AA2B" w14:textId="77777777" w:rsidR="00165069" w:rsidRDefault="00165069" w:rsidP="00165069">
      <w:pPr>
        <w:pStyle w:val="BodyText"/>
      </w:pPr>
      <w:r>
        <w:t xml:space="preserve">The Inverse Transform Method can be applied to discrete distributions as long as the functional form of the inverse </w:t>
      </w:r>
      <w:proofErr w:type="spellStart"/>
      <w:r>
        <w:t>cdf</w:t>
      </w:r>
      <w:proofErr w:type="spellEnd"/>
      <w:r>
        <w:t xml:space="preserve"> is defined carefully. The </w:t>
      </w:r>
      <w:proofErr w:type="spellStart"/>
      <w:r>
        <w:t>cdf</w:t>
      </w:r>
      <w:proofErr w:type="spellEnd"/>
      <w:r>
        <w:t xml:space="preserve"> for the Bernoulli distribution is</w:t>
      </w:r>
    </w:p>
    <w:p w14:paraId="3D6531F3" w14:textId="77777777" w:rsidR="00165069" w:rsidRDefault="00165069" w:rsidP="00165069">
      <w:pPr>
        <w:pStyle w:val="EquationNumber"/>
      </w:pPr>
      <w:r w:rsidRPr="00D90EAA">
        <w:rPr>
          <w:position w:val="-50"/>
        </w:rPr>
        <w:object w:dxaOrig="2840" w:dyaOrig="1120" w14:anchorId="5B580FC1">
          <v:shape id="_x0000_i1161" type="#_x0000_t75" style="width:142pt;height:56pt" o:ole="">
            <v:imagedata r:id="rId345" o:title=""/>
          </v:shape>
          <o:OLEObject Type="Embed" ProgID="Equation.3" ShapeID="_x0000_i1161" DrawAspect="Content" ObjectID="_1552282113" r:id="rId346"/>
        </w:object>
      </w:r>
      <w:r>
        <w:t>.</w:t>
      </w:r>
    </w:p>
    <w:p w14:paraId="6E3A1AB4" w14:textId="77777777" w:rsidR="00165069" w:rsidRDefault="00165069" w:rsidP="00165069">
      <w:pPr>
        <w:pStyle w:val="BodyText"/>
      </w:pPr>
      <w:r>
        <w:t xml:space="preserve">The inverse </w:t>
      </w:r>
      <w:proofErr w:type="spellStart"/>
      <w:r>
        <w:t>cdf</w:t>
      </w:r>
      <w:proofErr w:type="spellEnd"/>
      <w:r>
        <w:t xml:space="preserve"> is found by applying Equation </w:t>
      </w:r>
      <w:r>
        <w:fldChar w:fldCharType="begin"/>
      </w:r>
      <w:r>
        <w:instrText xml:space="preserve"> REF _Ref223753368 \w \h </w:instrText>
      </w:r>
      <w:r>
        <w:fldChar w:fldCharType="separate"/>
      </w:r>
      <w:r w:rsidR="00D12800">
        <w:t>(5)</w:t>
      </w:r>
      <w:r>
        <w:fldChar w:fldCharType="end"/>
      </w:r>
      <w:r>
        <w:t xml:space="preserve">; for </w:t>
      </w:r>
      <w:r w:rsidRPr="009B661A">
        <w:rPr>
          <w:position w:val="-6"/>
        </w:rPr>
        <w:object w:dxaOrig="920" w:dyaOrig="279" w14:anchorId="5C613D86">
          <v:shape id="_x0000_i1162" type="#_x0000_t75" style="width:46pt;height:14pt" o:ole="">
            <v:imagedata r:id="rId347" o:title=""/>
          </v:shape>
          <o:OLEObject Type="Embed" ProgID="Equation.3" ShapeID="_x0000_i1162" DrawAspect="Content" ObjectID="_1552282114" r:id="rId348"/>
        </w:object>
      </w:r>
      <w:r>
        <w:t>:</w:t>
      </w:r>
    </w:p>
    <w:p w14:paraId="461F6D04" w14:textId="77777777" w:rsidR="00165069" w:rsidRDefault="00165069" w:rsidP="00165069">
      <w:pPr>
        <w:pStyle w:val="EquationNumber"/>
      </w:pPr>
      <w:r w:rsidRPr="009B661A">
        <w:rPr>
          <w:position w:val="-30"/>
        </w:rPr>
        <w:object w:dxaOrig="3000" w:dyaOrig="720" w14:anchorId="1982126D">
          <v:shape id="_x0000_i1163" type="#_x0000_t75" style="width:150pt;height:36pt" o:ole="">
            <v:imagedata r:id="rId349" o:title=""/>
          </v:shape>
          <o:OLEObject Type="Embed" ProgID="Equation.3" ShapeID="_x0000_i1163" DrawAspect="Content" ObjectID="_1552282115" r:id="rId350"/>
        </w:object>
      </w:r>
      <w:r>
        <w:t>.</w:t>
      </w:r>
    </w:p>
    <w:p w14:paraId="3EA61595" w14:textId="77777777" w:rsidR="00165069" w:rsidRDefault="00165069" w:rsidP="00165069">
      <w:pPr>
        <w:pStyle w:val="BodyText"/>
      </w:pPr>
      <w:r>
        <w:t>The method is therefore:</w:t>
      </w:r>
    </w:p>
    <w:p w14:paraId="0496DAE3" w14:textId="77777777" w:rsidR="00165069" w:rsidRDefault="00165069" w:rsidP="00165069">
      <w:pPr>
        <w:pStyle w:val="EquationNumber"/>
      </w:pPr>
      <w:r w:rsidRPr="00F23C4C">
        <w:rPr>
          <w:position w:val="-78"/>
        </w:rPr>
        <w:object w:dxaOrig="2120" w:dyaOrig="1719" w14:anchorId="2E09A3C9">
          <v:shape id="_x0000_i1164" type="#_x0000_t75" style="width:106pt;height:86pt" o:ole="">
            <v:imagedata r:id="rId351" o:title=""/>
          </v:shape>
          <o:OLEObject Type="Embed" ProgID="Equation.3" ShapeID="_x0000_i1164" DrawAspect="Content" ObjectID="_1552282116" r:id="rId352"/>
        </w:object>
      </w:r>
    </w:p>
    <w:p w14:paraId="2A57DD34" w14:textId="77777777" w:rsidR="00165069" w:rsidRDefault="00165069" w:rsidP="00165069">
      <w:pPr>
        <w:pStyle w:val="Heading4"/>
      </w:pPr>
      <w:r>
        <w:lastRenderedPageBreak/>
        <w:t>Geometric(p) Distribution</w:t>
      </w:r>
    </w:p>
    <w:p w14:paraId="07CDEA36" w14:textId="77777777" w:rsidR="00165069" w:rsidRDefault="00165069" w:rsidP="00165069">
      <w:pPr>
        <w:pStyle w:val="BodyText"/>
      </w:pPr>
      <w:r>
        <w:t xml:space="preserve">The Geometric distribution arises from a sequence of Bernoulli trials. The variable itself is the number trials until a ‘1’ is generated. The </w:t>
      </w:r>
      <w:proofErr w:type="spellStart"/>
      <w:r>
        <w:t>cdf</w:t>
      </w:r>
      <w:proofErr w:type="spellEnd"/>
      <w:r>
        <w:t xml:space="preserve"> is given by:</w:t>
      </w:r>
    </w:p>
    <w:p w14:paraId="019ED6B0" w14:textId="77777777" w:rsidR="00165069" w:rsidRDefault="00165069" w:rsidP="00165069">
      <w:pPr>
        <w:pStyle w:val="EquationNumber"/>
      </w:pPr>
      <w:r w:rsidRPr="00F23C4C">
        <w:rPr>
          <w:position w:val="-32"/>
        </w:rPr>
        <w:object w:dxaOrig="2960" w:dyaOrig="760" w14:anchorId="42DD14BC">
          <v:shape id="_x0000_i1165" type="#_x0000_t75" style="width:148pt;height:38pt" o:ole="">
            <v:imagedata r:id="rId353" o:title=""/>
          </v:shape>
          <o:OLEObject Type="Embed" ProgID="Equation.3" ShapeID="_x0000_i1165" DrawAspect="Content" ObjectID="_1552282117" r:id="rId354"/>
        </w:object>
      </w:r>
      <w:r>
        <w:t>,</w:t>
      </w:r>
    </w:p>
    <w:p w14:paraId="459ED2D6" w14:textId="77777777" w:rsidR="00165069" w:rsidRDefault="00165069" w:rsidP="00165069">
      <w:pPr>
        <w:pStyle w:val="BodyText"/>
      </w:pPr>
      <w:r>
        <w:t xml:space="preserve">where </w:t>
      </w:r>
      <w:r w:rsidRPr="0031366C">
        <w:rPr>
          <w:position w:val="-12"/>
        </w:rPr>
        <w:object w:dxaOrig="380" w:dyaOrig="360" w14:anchorId="36714B69">
          <v:shape id="_x0000_i1166" type="#_x0000_t75" style="width:19.35pt;height:18pt" o:ole="">
            <v:imagedata r:id="rId355" o:title=""/>
          </v:shape>
          <o:OLEObject Type="Embed" ProgID="Equation.3" ShapeID="_x0000_i1166" DrawAspect="Content" ObjectID="_1552282118" r:id="rId356"/>
        </w:object>
      </w:r>
      <w:r>
        <w:t xml:space="preserve">is the larger integer ≤ </w:t>
      </w:r>
      <w:r w:rsidRPr="00132A3D">
        <w:rPr>
          <w:i/>
        </w:rPr>
        <w:t>y</w:t>
      </w:r>
      <w:r>
        <w:t xml:space="preserve">. The inverse </w:t>
      </w:r>
      <w:proofErr w:type="spellStart"/>
      <w:r>
        <w:t>cdf</w:t>
      </w:r>
      <w:proofErr w:type="spellEnd"/>
      <w:r>
        <w:t xml:space="preserve"> is therefore given by:</w:t>
      </w:r>
    </w:p>
    <w:p w14:paraId="790B3EB8" w14:textId="77777777" w:rsidR="00165069" w:rsidRDefault="00165069" w:rsidP="00165069">
      <w:pPr>
        <w:pStyle w:val="EquationNumber"/>
      </w:pPr>
      <w:r w:rsidRPr="0031366C">
        <w:rPr>
          <w:position w:val="-30"/>
        </w:rPr>
        <w:object w:dxaOrig="2079" w:dyaOrig="720" w14:anchorId="3366D030">
          <v:shape id="_x0000_i1167" type="#_x0000_t75" style="width:104pt;height:36pt" o:ole="">
            <v:imagedata r:id="rId357" o:title=""/>
          </v:shape>
          <o:OLEObject Type="Embed" ProgID="Equation.3" ShapeID="_x0000_i1167" DrawAspect="Content" ObjectID="_1552282119" r:id="rId358"/>
        </w:object>
      </w:r>
      <w:r>
        <w:t>,</w:t>
      </w:r>
    </w:p>
    <w:p w14:paraId="3F72227D" w14:textId="77777777" w:rsidR="00165069" w:rsidRDefault="00165069" w:rsidP="00165069">
      <w:pPr>
        <w:pStyle w:val="BodyText"/>
      </w:pPr>
      <w:r>
        <w:t xml:space="preserve">where </w:t>
      </w:r>
      <w:r w:rsidRPr="0031366C">
        <w:rPr>
          <w:position w:val="-12"/>
        </w:rPr>
        <w:object w:dxaOrig="360" w:dyaOrig="360" w14:anchorId="0A4DA180">
          <v:shape id="_x0000_i1168" type="#_x0000_t75" style="width:18pt;height:18pt" o:ole="">
            <v:imagedata r:id="rId359" o:title=""/>
          </v:shape>
          <o:OLEObject Type="Embed" ProgID="Equation.3" ShapeID="_x0000_i1168" DrawAspect="Content" ObjectID="_1552282120" r:id="rId360"/>
        </w:object>
      </w:r>
      <w:r>
        <w:t xml:space="preserve">is the smallest integer ≥ </w:t>
      </w:r>
      <w:r w:rsidRPr="0031366C">
        <w:rPr>
          <w:i/>
        </w:rPr>
        <w:t>z</w:t>
      </w:r>
      <w:r>
        <w:t>. The inverse transform method for generating a Geometric(p) random variate is therefore:</w:t>
      </w:r>
    </w:p>
    <w:p w14:paraId="18A1E2D0" w14:textId="77777777" w:rsidR="00165069" w:rsidRPr="0031366C" w:rsidRDefault="00165069" w:rsidP="00165069">
      <w:pPr>
        <w:pStyle w:val="EquationNumber"/>
      </w:pPr>
      <w:r w:rsidRPr="00576C8C">
        <w:rPr>
          <w:position w:val="-48"/>
        </w:rPr>
        <w:object w:dxaOrig="2120" w:dyaOrig="1080" w14:anchorId="5F3959BB">
          <v:shape id="_x0000_i1169" type="#_x0000_t75" style="width:106pt;height:54pt" o:ole="">
            <v:imagedata r:id="rId361" o:title=""/>
          </v:shape>
          <o:OLEObject Type="Embed" ProgID="Equation.3" ShapeID="_x0000_i1169" DrawAspect="Content" ObjectID="_1552282121" r:id="rId362"/>
        </w:object>
      </w:r>
      <w:r>
        <w:t>.</w:t>
      </w:r>
    </w:p>
    <w:p w14:paraId="15871165" w14:textId="77777777" w:rsidR="00165069" w:rsidRDefault="00165069" w:rsidP="00165069">
      <w:pPr>
        <w:pStyle w:val="Heading3"/>
      </w:pPr>
      <w:bookmarkStart w:id="512" w:name="_Toc226281562"/>
      <w:bookmarkStart w:id="513" w:name="_Toc139597393"/>
      <w:bookmarkStart w:id="514" w:name="_Toc139597608"/>
      <w:bookmarkStart w:id="515" w:name="_Toc334109325"/>
      <w:r>
        <w:t>General Discrete Distributions</w:t>
      </w:r>
      <w:bookmarkEnd w:id="512"/>
      <w:bookmarkEnd w:id="513"/>
      <w:bookmarkEnd w:id="514"/>
      <w:bookmarkEnd w:id="515"/>
    </w:p>
    <w:p w14:paraId="79B2FC45" w14:textId="77777777" w:rsidR="00165069" w:rsidRDefault="00165069" w:rsidP="00165069">
      <w:pPr>
        <w:pStyle w:val="BodyText"/>
      </w:pPr>
      <w:r>
        <w:t>In general, for a discrete probability distribution with mass function given by</w:t>
      </w:r>
    </w:p>
    <w:p w14:paraId="6284E630" w14:textId="77777777" w:rsidR="00165069" w:rsidRDefault="00165069" w:rsidP="00165069">
      <w:pPr>
        <w:pStyle w:val="EquationNumber"/>
      </w:pPr>
      <w:r w:rsidRPr="001B772E">
        <w:rPr>
          <w:position w:val="-10"/>
        </w:rPr>
        <w:object w:dxaOrig="2600" w:dyaOrig="340" w14:anchorId="3634378C">
          <v:shape id="_x0000_i1170" type="#_x0000_t75" style="width:130pt;height:17.35pt" o:ole="">
            <v:imagedata r:id="rId363" o:title=""/>
          </v:shape>
          <o:OLEObject Type="Embed" ProgID="Equation.3" ShapeID="_x0000_i1170" DrawAspect="Content" ObjectID="_1552282122" r:id="rId364"/>
        </w:object>
      </w:r>
    </w:p>
    <w:p w14:paraId="1F7FBAD9" w14:textId="77777777" w:rsidR="00165069" w:rsidRPr="0065503F" w:rsidRDefault="00165069" w:rsidP="00165069">
      <w:pPr>
        <w:pStyle w:val="BodyText"/>
      </w:pPr>
      <w:r>
        <w:t xml:space="preserve">where S is the set of possible values of </w:t>
      </w:r>
      <w:r w:rsidRPr="0065503F">
        <w:rPr>
          <w:i/>
        </w:rPr>
        <w:t>X</w:t>
      </w:r>
      <w:r>
        <w:t xml:space="preserve"> (which need not necessarily be integers).</w:t>
      </w:r>
    </w:p>
    <w:p w14:paraId="022FD088" w14:textId="77777777" w:rsidR="00165069" w:rsidRDefault="00165069" w:rsidP="00165069">
      <w:pPr>
        <w:pStyle w:val="BodyText"/>
      </w:pPr>
      <w:r>
        <w:t xml:space="preserve">The </w:t>
      </w:r>
      <w:proofErr w:type="spellStart"/>
      <w:r>
        <w:t>cdf</w:t>
      </w:r>
      <w:proofErr w:type="spellEnd"/>
      <w:r>
        <w:t xml:space="preserve"> is given by</w:t>
      </w:r>
    </w:p>
    <w:p w14:paraId="7F5F9FA2" w14:textId="77777777" w:rsidR="00165069" w:rsidRDefault="00165069" w:rsidP="00165069">
      <w:pPr>
        <w:pStyle w:val="EquationNumber"/>
      </w:pPr>
      <w:r w:rsidRPr="001B772E">
        <w:rPr>
          <w:position w:val="-30"/>
        </w:rPr>
        <w:object w:dxaOrig="2020" w:dyaOrig="560" w14:anchorId="0C43BCD2">
          <v:shape id="_x0000_i1171" type="#_x0000_t75" style="width:101.35pt;height:28pt" o:ole="">
            <v:imagedata r:id="rId365" o:title=""/>
          </v:shape>
          <o:OLEObject Type="Embed" ProgID="Equation.3" ShapeID="_x0000_i1171" DrawAspect="Content" ObjectID="_1552282123" r:id="rId366"/>
        </w:object>
      </w:r>
    </w:p>
    <w:p w14:paraId="127C0CD5" w14:textId="77777777" w:rsidR="00165069" w:rsidRDefault="00165069" w:rsidP="00165069">
      <w:pPr>
        <w:pStyle w:val="BodyText"/>
      </w:pPr>
      <w:r>
        <w:t xml:space="preserve">And the inverse </w:t>
      </w:r>
      <w:proofErr w:type="spellStart"/>
      <w:r>
        <w:t>cdf</w:t>
      </w:r>
      <w:proofErr w:type="spellEnd"/>
      <w:r>
        <w:t xml:space="preserve"> is therefore</w:t>
      </w:r>
    </w:p>
    <w:p w14:paraId="3C04FF0D" w14:textId="77777777" w:rsidR="00165069" w:rsidRDefault="00165069" w:rsidP="00165069">
      <w:pPr>
        <w:pStyle w:val="EquationNumber"/>
      </w:pPr>
      <w:r w:rsidRPr="007F10E9">
        <w:rPr>
          <w:position w:val="-32"/>
        </w:rPr>
        <w:object w:dxaOrig="3820" w:dyaOrig="760" w14:anchorId="1DAF784B">
          <v:shape id="_x0000_i1172" type="#_x0000_t75" style="width:191.35pt;height:38pt" o:ole="">
            <v:imagedata r:id="rId367" o:title=""/>
          </v:shape>
          <o:OLEObject Type="Embed" ProgID="Equation.3" ShapeID="_x0000_i1172" DrawAspect="Content" ObjectID="_1552282124" r:id="rId368"/>
        </w:object>
      </w:r>
      <w:r>
        <w:t>.</w:t>
      </w:r>
    </w:p>
    <w:p w14:paraId="26B96DFD" w14:textId="77777777" w:rsidR="00165069" w:rsidRDefault="00165069" w:rsidP="00165069">
      <w:pPr>
        <w:pStyle w:val="BodyText"/>
      </w:pPr>
      <w:r>
        <w:t xml:space="preserve">If the elements or </w:t>
      </w:r>
      <w:r w:rsidRPr="001A1613">
        <w:rPr>
          <w:i/>
        </w:rPr>
        <w:t>S</w:t>
      </w:r>
      <w:r>
        <w:t xml:space="preserve"> are specified by </w:t>
      </w:r>
      <w:r w:rsidRPr="001A1613">
        <w:rPr>
          <w:position w:val="-14"/>
        </w:rPr>
        <w:object w:dxaOrig="1480" w:dyaOrig="380" w14:anchorId="6FA68AF8">
          <v:shape id="_x0000_i1173" type="#_x0000_t75" style="width:74pt;height:19.35pt" o:ole="">
            <v:imagedata r:id="rId369" o:title=""/>
          </v:shape>
          <o:OLEObject Type="Embed" ProgID="Equation.3" ShapeID="_x0000_i1173" DrawAspect="Content" ObjectID="_1552282125" r:id="rId370"/>
        </w:object>
      </w:r>
      <w:r>
        <w:t xml:space="preserve">where </w:t>
      </w:r>
      <w:r w:rsidRPr="00E12111">
        <w:rPr>
          <w:position w:val="-12"/>
        </w:rPr>
        <w:object w:dxaOrig="1240" w:dyaOrig="360" w14:anchorId="632E2EFF">
          <v:shape id="_x0000_i1174" type="#_x0000_t75" style="width:62pt;height:18pt" o:ole="">
            <v:imagedata r:id="rId371" o:title=""/>
          </v:shape>
          <o:OLEObject Type="Embed" ProgID="Equation.3" ShapeID="_x0000_i1174" DrawAspect="Content" ObjectID="_1552282126" r:id="rId372"/>
        </w:object>
      </w:r>
      <w:r>
        <w:t xml:space="preserve"> and S can be either finite or infinite, then the inverse </w:t>
      </w:r>
      <w:proofErr w:type="spellStart"/>
      <w:r>
        <w:t>cdf</w:t>
      </w:r>
      <w:proofErr w:type="spellEnd"/>
      <w:r>
        <w:t xml:space="preserve"> can be given as</w:t>
      </w:r>
    </w:p>
    <w:bookmarkStart w:id="516" w:name="_Ref223758153"/>
    <w:p w14:paraId="32BD5BB4" w14:textId="77777777" w:rsidR="00165069" w:rsidRDefault="00165069" w:rsidP="00165069">
      <w:pPr>
        <w:pStyle w:val="EquationNumber"/>
      </w:pPr>
      <w:r w:rsidRPr="00943033">
        <w:rPr>
          <w:position w:val="-30"/>
        </w:rPr>
        <w:object w:dxaOrig="4700" w:dyaOrig="720" w14:anchorId="7DCDE3D8">
          <v:shape id="_x0000_i1175" type="#_x0000_t75" style="width:235.35pt;height:36pt" o:ole="">
            <v:imagedata r:id="rId373" o:title=""/>
          </v:shape>
          <o:OLEObject Type="Embed" ProgID="Equation.3" ShapeID="_x0000_i1175" DrawAspect="Content" ObjectID="_1552282127" r:id="rId374"/>
        </w:object>
      </w:r>
      <w:r>
        <w:t>.</w:t>
      </w:r>
      <w:bookmarkEnd w:id="516"/>
    </w:p>
    <w:p w14:paraId="2573C53C" w14:textId="77777777" w:rsidR="00165069" w:rsidRPr="0094459C" w:rsidRDefault="00165069" w:rsidP="00165069">
      <w:pPr>
        <w:pStyle w:val="BodyText"/>
      </w:pPr>
      <w:r>
        <w:t xml:space="preserve">The form of the inverse </w:t>
      </w:r>
      <w:proofErr w:type="spellStart"/>
      <w:r>
        <w:t>cdf</w:t>
      </w:r>
      <w:proofErr w:type="spellEnd"/>
      <w:r>
        <w:t xml:space="preserve"> in </w:t>
      </w:r>
      <w:r>
        <w:fldChar w:fldCharType="begin"/>
      </w:r>
      <w:r>
        <w:instrText xml:space="preserve"> REF _Ref223758153 \r \h </w:instrText>
      </w:r>
      <w:r>
        <w:fldChar w:fldCharType="separate"/>
      </w:r>
      <w:r w:rsidR="00D12800">
        <w:t>(42)</w:t>
      </w:r>
      <w:r>
        <w:fldChar w:fldCharType="end"/>
      </w:r>
      <w:r>
        <w:fldChar w:fldCharType="begin"/>
      </w:r>
      <w:r>
        <w:instrText xml:space="preserve"> REF _Ref223758153 \w \h </w:instrText>
      </w:r>
      <w:r>
        <w:fldChar w:fldCharType="separate"/>
      </w:r>
      <w:r w:rsidR="00D12800">
        <w:t>(42)</w:t>
      </w:r>
      <w:r>
        <w:fldChar w:fldCharType="end"/>
      </w:r>
      <w:r>
        <w:t xml:space="preserve"> can be used for a generic inverse transform method for discrete random variates.</w:t>
      </w:r>
    </w:p>
    <w:p w14:paraId="65625527" w14:textId="77777777" w:rsidR="00165069" w:rsidRDefault="00165069" w:rsidP="00165069">
      <w:pPr>
        <w:pStyle w:val="Heading3"/>
      </w:pPr>
      <w:bookmarkStart w:id="517" w:name="_Toc226281563"/>
      <w:bookmarkStart w:id="518" w:name="_Toc139597394"/>
      <w:bookmarkStart w:id="519" w:name="_Toc139597609"/>
      <w:bookmarkStart w:id="520" w:name="_Toc334109326"/>
      <w:r>
        <w:lastRenderedPageBreak/>
        <w:t>Functions of Random Variates</w:t>
      </w:r>
      <w:bookmarkEnd w:id="517"/>
      <w:bookmarkEnd w:id="518"/>
      <w:bookmarkEnd w:id="519"/>
      <w:bookmarkEnd w:id="520"/>
    </w:p>
    <w:p w14:paraId="0869A884" w14:textId="77777777" w:rsidR="00165069" w:rsidRDefault="00165069" w:rsidP="00165069">
      <w:pPr>
        <w:pStyle w:val="BodyText"/>
      </w:pPr>
      <w:r>
        <w:t xml:space="preserve">Functions of random variates can be easily generated by first generating the underlying random variates and then applying the function. If </w:t>
      </w:r>
      <w:r w:rsidRPr="0092489D">
        <w:rPr>
          <w:position w:val="-12"/>
        </w:rPr>
        <w:object w:dxaOrig="1400" w:dyaOrig="360" w14:anchorId="5EAAD54B">
          <v:shape id="_x0000_i1176" type="#_x0000_t75" style="width:70pt;height:18pt" o:ole="">
            <v:imagedata r:id="rId375" o:title=""/>
          </v:shape>
          <o:OLEObject Type="Embed" ProgID="Equation.3" ShapeID="_x0000_i1176" DrawAspect="Content" ObjectID="_1552282128" r:id="rId376"/>
        </w:object>
      </w:r>
      <w:r>
        <w:t xml:space="preserve">is a function of random variates </w:t>
      </w:r>
      <w:r w:rsidRPr="0092489D">
        <w:rPr>
          <w:position w:val="-12"/>
        </w:rPr>
        <w:object w:dxaOrig="1060" w:dyaOrig="360" w14:anchorId="5AC599F4">
          <v:shape id="_x0000_i1177" type="#_x0000_t75" style="width:53.35pt;height:18pt" o:ole="">
            <v:imagedata r:id="rId377" o:title=""/>
          </v:shape>
          <o:OLEObject Type="Embed" ProgID="Equation.3" ShapeID="_x0000_i1177" DrawAspect="Content" ObjectID="_1552282129" r:id="rId378"/>
        </w:object>
      </w:r>
      <w:r>
        <w:t>and it is known how to generate</w:t>
      </w:r>
      <w:r w:rsidRPr="0092489D">
        <w:rPr>
          <w:position w:val="-12"/>
        </w:rPr>
        <w:object w:dxaOrig="1060" w:dyaOrig="360" w14:anchorId="69AFFB35">
          <v:shape id="_x0000_i1178" type="#_x0000_t75" style="width:53.35pt;height:18pt" o:ole="">
            <v:imagedata r:id="rId379" o:title=""/>
          </v:shape>
          <o:OLEObject Type="Embed" ProgID="Equation.3" ShapeID="_x0000_i1178" DrawAspect="Content" ObjectID="_1552282130" r:id="rId380"/>
        </w:object>
      </w:r>
      <w:r>
        <w:t xml:space="preserve">, then a method for generating </w:t>
      </w:r>
      <w:r w:rsidRPr="0092489D">
        <w:rPr>
          <w:position w:val="-12"/>
        </w:rPr>
        <w:object w:dxaOrig="1400" w:dyaOrig="360" w14:anchorId="1F450ABB">
          <v:shape id="_x0000_i1179" type="#_x0000_t75" style="width:70pt;height:18pt" o:ole="">
            <v:imagedata r:id="rId381" o:title=""/>
          </v:shape>
          <o:OLEObject Type="Embed" ProgID="Equation.3" ShapeID="_x0000_i1179" DrawAspect="Content" ObjectID="_1552282131" r:id="rId382"/>
        </w:object>
      </w:r>
      <w:r>
        <w:t>random variates is as follows:</w:t>
      </w:r>
    </w:p>
    <w:p w14:paraId="58728048" w14:textId="77777777" w:rsidR="00165069" w:rsidRDefault="00165069" w:rsidP="00165069">
      <w:pPr>
        <w:pStyle w:val="EquationNumber"/>
      </w:pPr>
      <w:r w:rsidRPr="00A764FB">
        <w:rPr>
          <w:position w:val="-30"/>
        </w:rPr>
        <w:object w:dxaOrig="2100" w:dyaOrig="720" w14:anchorId="36B95FAE">
          <v:shape id="_x0000_i1180" type="#_x0000_t75" style="width:105.35pt;height:36pt" o:ole="">
            <v:imagedata r:id="rId383" o:title=""/>
          </v:shape>
          <o:OLEObject Type="Embed" ProgID="Equation.3" ShapeID="_x0000_i1180" DrawAspect="Content" ObjectID="_1552282132" r:id="rId384"/>
        </w:object>
      </w:r>
      <w:r>
        <w:t>.</w:t>
      </w:r>
    </w:p>
    <w:p w14:paraId="3BB02A11" w14:textId="77777777" w:rsidR="00165069" w:rsidRDefault="00165069" w:rsidP="00165069">
      <w:pPr>
        <w:pStyle w:val="BodyText"/>
      </w:pPr>
      <w:r>
        <w:t xml:space="preserve">While this may seem trivial, it is actually quite useful. One common usage is a linear transformation of a single random variable, having the effect of “stretching” and “shifting” it. Thus, if a method for generating the random variable </w:t>
      </w:r>
      <w:r w:rsidRPr="00587004">
        <w:rPr>
          <w:i/>
        </w:rPr>
        <w:t>X</w:t>
      </w:r>
      <w:r>
        <w:t xml:space="preserve"> is known, then to generate </w:t>
      </w:r>
      <w:r w:rsidRPr="00587004">
        <w:rPr>
          <w:position w:val="-6"/>
        </w:rPr>
        <w:object w:dxaOrig="720" w:dyaOrig="279" w14:anchorId="00987573">
          <v:shape id="_x0000_i1181" type="#_x0000_t75" style="width:36pt;height:14pt" o:ole="">
            <v:imagedata r:id="rId385" o:title=""/>
          </v:shape>
          <o:OLEObject Type="Embed" ProgID="Equation.3" ShapeID="_x0000_i1181" DrawAspect="Content" ObjectID="_1552282133" r:id="rId386"/>
        </w:object>
      </w:r>
      <w:r>
        <w:t>:</w:t>
      </w:r>
    </w:p>
    <w:p w14:paraId="704A94D5" w14:textId="77777777" w:rsidR="00165069" w:rsidRPr="00422C19" w:rsidRDefault="00165069" w:rsidP="00165069">
      <w:pPr>
        <w:pStyle w:val="EquationNumber"/>
      </w:pPr>
      <w:r w:rsidRPr="00587004">
        <w:rPr>
          <w:position w:val="-26"/>
        </w:rPr>
        <w:object w:dxaOrig="1719" w:dyaOrig="639" w14:anchorId="73DE6B15">
          <v:shape id="_x0000_i1182" type="#_x0000_t75" style="width:86pt;height:32pt" o:ole="">
            <v:imagedata r:id="rId387" o:title=""/>
          </v:shape>
          <o:OLEObject Type="Embed" ProgID="Equation.3" ShapeID="_x0000_i1182" DrawAspect="Content" ObjectID="_1552282134" r:id="rId388"/>
        </w:object>
      </w:r>
      <w:r>
        <w:t>.</w:t>
      </w:r>
    </w:p>
    <w:p w14:paraId="783C943B" w14:textId="77777777" w:rsidR="00165069" w:rsidRDefault="00165069" w:rsidP="00165069">
      <w:pPr>
        <w:pStyle w:val="Heading2"/>
      </w:pPr>
      <w:bookmarkStart w:id="521" w:name="_Toc226281564"/>
      <w:bookmarkStart w:id="522" w:name="_Toc139597395"/>
      <w:bookmarkStart w:id="523" w:name="_Toc139597610"/>
      <w:bookmarkStart w:id="524" w:name="_Toc334109327"/>
      <w:r>
        <w:t>Composition Method</w:t>
      </w:r>
      <w:bookmarkEnd w:id="521"/>
      <w:bookmarkEnd w:id="522"/>
      <w:bookmarkEnd w:id="523"/>
      <w:bookmarkEnd w:id="524"/>
    </w:p>
    <w:p w14:paraId="470F8828" w14:textId="77777777" w:rsidR="00165069" w:rsidRDefault="00165069" w:rsidP="00165069">
      <w:pPr>
        <w:pStyle w:val="BodyText"/>
      </w:pPr>
      <w:r>
        <w:t xml:space="preserve">Sometimes a </w:t>
      </w:r>
      <w:proofErr w:type="spellStart"/>
      <w:r>
        <w:t>cdf</w:t>
      </w:r>
      <w:proofErr w:type="spellEnd"/>
      <w:r>
        <w:t xml:space="preserve"> can be expressed as a mixture of other </w:t>
      </w:r>
      <w:proofErr w:type="spellStart"/>
      <w:r>
        <w:t>cdf’s</w:t>
      </w:r>
      <w:proofErr w:type="spellEnd"/>
      <w:r>
        <w:t xml:space="preserve">, which are typically simpler in form. That is, there are </w:t>
      </w:r>
      <w:proofErr w:type="spellStart"/>
      <w:r>
        <w:t>cdf’s</w:t>
      </w:r>
      <w:proofErr w:type="spellEnd"/>
      <w:r>
        <w:t xml:space="preserve"> </w:t>
      </w:r>
      <w:r w:rsidRPr="00722439">
        <w:rPr>
          <w:position w:val="-14"/>
        </w:rPr>
        <w:object w:dxaOrig="1600" w:dyaOrig="380" w14:anchorId="36BEE836">
          <v:shape id="_x0000_i1183" type="#_x0000_t75" style="width:80pt;height:19.35pt" o:ole="">
            <v:imagedata r:id="rId389" o:title=""/>
          </v:shape>
          <o:OLEObject Type="Embed" ProgID="Equation.3" ShapeID="_x0000_i1183" DrawAspect="Content" ObjectID="_1552282135" r:id="rId390"/>
        </w:object>
      </w:r>
      <w:r>
        <w:t xml:space="preserve"> for which there are known algorithms for generation, and a set of non-negative values </w:t>
      </w:r>
      <w:r w:rsidRPr="00722439">
        <w:rPr>
          <w:position w:val="-14"/>
        </w:rPr>
        <w:object w:dxaOrig="1280" w:dyaOrig="380" w14:anchorId="54DF2E11">
          <v:shape id="_x0000_i1184" type="#_x0000_t75" style="width:64pt;height:19.35pt" o:ole="">
            <v:imagedata r:id="rId391" o:title=""/>
          </v:shape>
          <o:OLEObject Type="Embed" ProgID="Equation.3" ShapeID="_x0000_i1184" DrawAspect="Content" ObjectID="_1552282136" r:id="rId392"/>
        </w:object>
      </w:r>
      <w:r>
        <w:t xml:space="preserve">with </w:t>
      </w:r>
      <w:r w:rsidRPr="004F317C">
        <w:rPr>
          <w:position w:val="-16"/>
        </w:rPr>
        <w:object w:dxaOrig="980" w:dyaOrig="420" w14:anchorId="10F722D6">
          <v:shape id="_x0000_i1185" type="#_x0000_t75" style="width:49.35pt;height:21.35pt" o:ole="">
            <v:imagedata r:id="rId393" o:title=""/>
          </v:shape>
          <o:OLEObject Type="Embed" ProgID="Equation.3" ShapeID="_x0000_i1185" DrawAspect="Content" ObjectID="_1552282137" r:id="rId394"/>
        </w:object>
      </w:r>
      <w:r>
        <w:t>for which</w:t>
      </w:r>
    </w:p>
    <w:bookmarkStart w:id="525" w:name="_Ref223766103"/>
    <w:p w14:paraId="39E72F96" w14:textId="77777777" w:rsidR="00165069" w:rsidRDefault="00165069" w:rsidP="00165069">
      <w:pPr>
        <w:pStyle w:val="EquationNumber"/>
      </w:pPr>
      <w:r w:rsidRPr="004F317C">
        <w:rPr>
          <w:position w:val="-28"/>
        </w:rPr>
        <w:object w:dxaOrig="2100" w:dyaOrig="540" w14:anchorId="74002B5A">
          <v:shape id="_x0000_i1186" type="#_x0000_t75" style="width:105.35pt;height:27.35pt" o:ole="">
            <v:imagedata r:id="rId395" o:title=""/>
          </v:shape>
          <o:OLEObject Type="Embed" ProgID="Equation.3" ShapeID="_x0000_i1186" DrawAspect="Content" ObjectID="_1552282138" r:id="rId396"/>
        </w:object>
      </w:r>
      <w:r>
        <w:t>.</w:t>
      </w:r>
      <w:bookmarkEnd w:id="525"/>
    </w:p>
    <w:p w14:paraId="75196B26" w14:textId="77777777" w:rsidR="00165069" w:rsidRDefault="00165069" w:rsidP="00165069">
      <w:pPr>
        <w:pStyle w:val="BodyText"/>
      </w:pPr>
      <w:r>
        <w:t xml:space="preserve">The strategy is then to choose one of the distributions by selecting an index at random and then generating a </w:t>
      </w:r>
      <w:r w:rsidRPr="00587AB2">
        <w:rPr>
          <w:i/>
        </w:rPr>
        <w:t>single</w:t>
      </w:r>
      <w:r>
        <w:t xml:space="preserve"> variate from the chosen distribution.</w:t>
      </w:r>
    </w:p>
    <w:p w14:paraId="6B3092F4" w14:textId="77777777" w:rsidR="00165069" w:rsidRDefault="00165069" w:rsidP="00165069">
      <w:pPr>
        <w:pStyle w:val="BodyText"/>
      </w:pPr>
      <w:r>
        <w:t>The typical use when devising a method to generate from a given distribution might be more accurately called “decomposition” because the approach is to decompose a complicated distribution into a number of simpler parts. In order to do that, both the distributions</w:t>
      </w:r>
      <w:r w:rsidRPr="00D8162F">
        <w:rPr>
          <w:position w:val="-10"/>
        </w:rPr>
        <w:object w:dxaOrig="340" w:dyaOrig="340" w14:anchorId="458C2411">
          <v:shape id="_x0000_i1187" type="#_x0000_t75" style="width:17.35pt;height:17.35pt" o:ole="">
            <v:imagedata r:id="rId397" o:title=""/>
          </v:shape>
          <o:OLEObject Type="Embed" ProgID="Equation.3" ShapeID="_x0000_i1187" DrawAspect="Content" ObjectID="_1552282139" r:id="rId398"/>
        </w:object>
      </w:r>
      <w:r>
        <w:t>and the weights</w:t>
      </w:r>
      <w:r w:rsidRPr="00D8162F">
        <w:rPr>
          <w:position w:val="-12"/>
        </w:rPr>
        <w:object w:dxaOrig="279" w:dyaOrig="360" w14:anchorId="2C506A22">
          <v:shape id="_x0000_i1188" type="#_x0000_t75" style="width:14pt;height:18pt" o:ole="">
            <v:imagedata r:id="rId399" o:title=""/>
          </v:shape>
          <o:OLEObject Type="Embed" ProgID="Equation.3" ShapeID="_x0000_i1188" DrawAspect="Content" ObjectID="_1552282140" r:id="rId400"/>
        </w:object>
      </w:r>
      <w:r>
        <w:t xml:space="preserve">must be found. When the desired distribution is continuous (i.e. has a pdf) then this can be accomplished by “slicing” the pdf into various pieces. Each piece must be then proportional to a pdf with a known method for generation. By differentiating </w:t>
      </w:r>
      <w:r>
        <w:fldChar w:fldCharType="begin"/>
      </w:r>
      <w:r>
        <w:instrText xml:space="preserve"> REF _Ref223766103 \w \h </w:instrText>
      </w:r>
      <w:r>
        <w:fldChar w:fldCharType="separate"/>
      </w:r>
      <w:r w:rsidR="00D12800">
        <w:t>(45)</w:t>
      </w:r>
      <w:r>
        <w:fldChar w:fldCharType="end"/>
      </w:r>
      <w:r>
        <w:t>, in the case of a continuous distribution the decomposition can be written:</w:t>
      </w:r>
    </w:p>
    <w:p w14:paraId="4182881C" w14:textId="77777777" w:rsidR="00165069" w:rsidRDefault="00165069" w:rsidP="00165069">
      <w:pPr>
        <w:pStyle w:val="EquationNumber"/>
      </w:pPr>
      <w:r w:rsidRPr="004F317C">
        <w:rPr>
          <w:position w:val="-28"/>
        </w:rPr>
        <w:object w:dxaOrig="2060" w:dyaOrig="540" w14:anchorId="2404588B">
          <v:shape id="_x0000_i1189" type="#_x0000_t75" style="width:103.35pt;height:27.35pt" o:ole="">
            <v:imagedata r:id="rId401" o:title=""/>
          </v:shape>
          <o:OLEObject Type="Embed" ProgID="Equation.3" ShapeID="_x0000_i1189" DrawAspect="Content" ObjectID="_1552282141" r:id="rId402"/>
        </w:object>
      </w:r>
    </w:p>
    <w:p w14:paraId="47AC828C" w14:textId="77777777" w:rsidR="00165069" w:rsidRPr="00283C97" w:rsidRDefault="00165069" w:rsidP="00165069">
      <w:pPr>
        <w:pStyle w:val="BodyText"/>
      </w:pPr>
      <w:r>
        <w:t xml:space="preserve">where </w:t>
      </w:r>
      <w:r w:rsidRPr="00283C97">
        <w:rPr>
          <w:position w:val="-14"/>
        </w:rPr>
        <w:object w:dxaOrig="1140" w:dyaOrig="380" w14:anchorId="55C59D31">
          <v:shape id="_x0000_i1190" type="#_x0000_t75" style="width:57.35pt;height:19.35pt" o:ole="">
            <v:imagedata r:id="rId403" o:title=""/>
          </v:shape>
          <o:OLEObject Type="Embed" ProgID="Equation.3" ShapeID="_x0000_i1190" DrawAspect="Content" ObjectID="_1552282142" r:id="rId404"/>
        </w:object>
      </w:r>
      <w:r>
        <w:t xml:space="preserve">are the respective </w:t>
      </w:r>
      <w:proofErr w:type="gramStart"/>
      <w:r>
        <w:t>pdf’s.</w:t>
      </w:r>
      <w:proofErr w:type="gramEnd"/>
    </w:p>
    <w:p w14:paraId="40190FAC" w14:textId="77777777" w:rsidR="00165069" w:rsidRDefault="00165069" w:rsidP="00165069">
      <w:pPr>
        <w:pStyle w:val="Heading3"/>
      </w:pPr>
      <w:bookmarkStart w:id="526" w:name="_Toc226281565"/>
      <w:bookmarkStart w:id="527" w:name="_Toc139597396"/>
      <w:bookmarkStart w:id="528" w:name="_Toc139597611"/>
      <w:bookmarkStart w:id="529" w:name="_Toc334109328"/>
      <w:r>
        <w:t>The Method</w:t>
      </w:r>
      <w:bookmarkEnd w:id="526"/>
      <w:bookmarkEnd w:id="527"/>
      <w:bookmarkEnd w:id="528"/>
      <w:bookmarkEnd w:id="529"/>
    </w:p>
    <w:p w14:paraId="1C7B1905" w14:textId="77777777" w:rsidR="00165069" w:rsidRDefault="00165069" w:rsidP="00165069">
      <w:pPr>
        <w:pStyle w:val="BodyText"/>
      </w:pPr>
      <w:r>
        <w:t xml:space="preserve">The general composition method is therefore shown in </w:t>
      </w:r>
      <w:r>
        <w:fldChar w:fldCharType="begin"/>
      </w:r>
      <w:r>
        <w:instrText xml:space="preserve"> REF _Ref223765049 \w \h </w:instrText>
      </w:r>
      <w:r>
        <w:fldChar w:fldCharType="separate"/>
      </w:r>
      <w:r w:rsidR="00D12800">
        <w:t>(47)</w:t>
      </w:r>
      <w:r>
        <w:fldChar w:fldCharType="end"/>
      </w:r>
      <w:r>
        <w:t>:</w:t>
      </w:r>
    </w:p>
    <w:bookmarkStart w:id="530" w:name="_Ref223765049"/>
    <w:bookmarkEnd w:id="530"/>
    <w:p w14:paraId="397B9EFF" w14:textId="77777777" w:rsidR="00165069" w:rsidRDefault="00165069" w:rsidP="00165069">
      <w:pPr>
        <w:pStyle w:val="EquationNumber"/>
      </w:pPr>
      <w:r w:rsidRPr="005B2081">
        <w:rPr>
          <w:position w:val="-46"/>
        </w:rPr>
        <w:object w:dxaOrig="3519" w:dyaOrig="1060" w14:anchorId="192C52B2">
          <v:shape id="_x0000_i1191" type="#_x0000_t75" style="width:176pt;height:53.35pt" o:ole="">
            <v:imagedata r:id="rId405" o:title=""/>
          </v:shape>
          <o:OLEObject Type="Embed" ProgID="Equation.3" ShapeID="_x0000_i1191" DrawAspect="Content" ObjectID="_1552282143" r:id="rId406"/>
        </w:object>
      </w:r>
    </w:p>
    <w:p w14:paraId="568F6FBB" w14:textId="77777777" w:rsidR="00165069" w:rsidRDefault="00165069" w:rsidP="00165069">
      <w:pPr>
        <w:pStyle w:val="BodyText"/>
      </w:pPr>
      <w:r>
        <w:t xml:space="preserve">Note that only </w:t>
      </w:r>
      <w:r w:rsidRPr="00187B01">
        <w:rPr>
          <w:i/>
        </w:rPr>
        <w:t>one</w:t>
      </w:r>
      <w:r>
        <w:t xml:space="preserve"> of the various </w:t>
      </w:r>
      <w:proofErr w:type="spellStart"/>
      <w:r>
        <w:t>cdf’s</w:t>
      </w:r>
      <w:proofErr w:type="spellEnd"/>
      <w:r>
        <w:t xml:space="preserve"> is generated from each time the algorithm is executed. Also, most of the examples will involve continuous distributions, so the pdf will typically be used instead of the </w:t>
      </w:r>
      <w:proofErr w:type="spellStart"/>
      <w:r>
        <w:t>cdf</w:t>
      </w:r>
      <w:proofErr w:type="spellEnd"/>
      <w:r>
        <w:t>. Also, note that the composition method will always require at least two uniform random variates – one to be used to choose the index and another to generate from the selected distribution itself. Depending on the exact method used, of course, more uniform variates may be needed.</w:t>
      </w:r>
    </w:p>
    <w:p w14:paraId="57BE43A1" w14:textId="77777777" w:rsidR="00165069" w:rsidRDefault="00165069" w:rsidP="00165069">
      <w:pPr>
        <w:pStyle w:val="BodyText"/>
      </w:pPr>
      <w:r>
        <w:t>Also, it turns out that often the exact functional form of the desired distribution is not necessary, as long as the component distributions are readily identified from their shape.</w:t>
      </w:r>
    </w:p>
    <w:p w14:paraId="39356A81" w14:textId="77777777" w:rsidR="00165069" w:rsidRPr="004D515A" w:rsidRDefault="00165069" w:rsidP="00165069">
      <w:pPr>
        <w:pStyle w:val="BodyText"/>
      </w:pPr>
      <w:r>
        <w:t>The most common use of the Composition method is in conjunction with the Acceptance/Rejection method, described in the following section. However, to illustrate the technique, it is useful to give some examples.</w:t>
      </w:r>
    </w:p>
    <w:p w14:paraId="5143A9BC" w14:textId="77777777" w:rsidR="00165069" w:rsidRDefault="00165069" w:rsidP="00165069">
      <w:pPr>
        <w:pStyle w:val="Heading3"/>
      </w:pPr>
      <w:bookmarkStart w:id="531" w:name="_Toc226281566"/>
      <w:bookmarkStart w:id="532" w:name="_Toc139597397"/>
      <w:bookmarkStart w:id="533" w:name="_Toc139597612"/>
      <w:bookmarkStart w:id="534" w:name="_Toc334109329"/>
      <w:r>
        <w:t>Examples</w:t>
      </w:r>
      <w:bookmarkEnd w:id="531"/>
      <w:bookmarkEnd w:id="532"/>
      <w:bookmarkEnd w:id="533"/>
      <w:bookmarkEnd w:id="534"/>
    </w:p>
    <w:p w14:paraId="2BD36717" w14:textId="77777777" w:rsidR="00165069" w:rsidRDefault="00165069" w:rsidP="00165069">
      <w:pPr>
        <w:pStyle w:val="Heading4"/>
      </w:pPr>
      <w:r>
        <w:t>Mixture of Two Uniforms</w:t>
      </w:r>
    </w:p>
    <w:p w14:paraId="6826B65E" w14:textId="77777777" w:rsidR="00165069" w:rsidRDefault="00165069" w:rsidP="00165069">
      <w:pPr>
        <w:pStyle w:val="BodyText"/>
      </w:pPr>
      <w:r>
        <w:t>Consider the following pdf:</w:t>
      </w:r>
    </w:p>
    <w:p w14:paraId="302F2C43" w14:textId="77777777" w:rsidR="00165069" w:rsidRDefault="00165069" w:rsidP="00165069">
      <w:pPr>
        <w:pStyle w:val="EquationNumber"/>
      </w:pPr>
      <w:r w:rsidRPr="0040135E">
        <w:rPr>
          <w:position w:val="-84"/>
        </w:rPr>
        <w:object w:dxaOrig="2420" w:dyaOrig="1800" w14:anchorId="546D2DBC">
          <v:shape id="_x0000_i1192" type="#_x0000_t75" style="width:121.35pt;height:90pt" o:ole="">
            <v:imagedata r:id="rId407" o:title=""/>
          </v:shape>
          <o:OLEObject Type="Embed" ProgID="Equation.3" ShapeID="_x0000_i1192" DrawAspect="Content" ObjectID="_1552282144" r:id="rId408"/>
        </w:object>
      </w:r>
      <w:r>
        <w:t>.</w:t>
      </w:r>
    </w:p>
    <w:p w14:paraId="1CC1C056" w14:textId="77777777" w:rsidR="00165069" w:rsidRDefault="00165069" w:rsidP="00165069">
      <w:pPr>
        <w:pStyle w:val="BodyText"/>
      </w:pPr>
      <w:r>
        <w:t xml:space="preserve">This can be seen to be a mixture of a </w:t>
      </w:r>
      <w:proofErr w:type="gramStart"/>
      <w:r w:rsidRPr="008543A6">
        <w:rPr>
          <w:i/>
        </w:rPr>
        <w:t>Un</w:t>
      </w:r>
      <w:r w:rsidRPr="008543A6">
        <w:t>(</w:t>
      </w:r>
      <w:proofErr w:type="gramEnd"/>
      <w:r w:rsidRPr="008543A6">
        <w:t>1,3)</w:t>
      </w:r>
      <w:r>
        <w:t xml:space="preserve"> random variable (with probability ¾) and a </w:t>
      </w:r>
      <w:r w:rsidRPr="002A5A58">
        <w:rPr>
          <w:i/>
        </w:rPr>
        <w:t>Un</w:t>
      </w:r>
      <w:r>
        <w:t>(3,4) random variable with probability ¼. Therefore, a composition method is as follows.</w:t>
      </w:r>
    </w:p>
    <w:p w14:paraId="4FFC6D58" w14:textId="77777777" w:rsidR="00165069" w:rsidRDefault="00165069" w:rsidP="00165069">
      <w:pPr>
        <w:pStyle w:val="EquationNumber"/>
      </w:pPr>
      <w:r w:rsidRPr="008543A6">
        <w:rPr>
          <w:position w:val="-78"/>
        </w:rPr>
        <w:object w:dxaOrig="3960" w:dyaOrig="1719" w14:anchorId="7B80728A">
          <v:shape id="_x0000_i1193" type="#_x0000_t75" style="width:198pt;height:86pt" o:ole="">
            <v:imagedata r:id="rId409" o:title=""/>
          </v:shape>
          <o:OLEObject Type="Embed" ProgID="Equation.3" ShapeID="_x0000_i1193" DrawAspect="Content" ObjectID="_1552282145" r:id="rId410"/>
        </w:object>
      </w:r>
    </w:p>
    <w:p w14:paraId="21FBBB76" w14:textId="77777777" w:rsidR="00165069" w:rsidRDefault="00165069" w:rsidP="00165069">
      <w:pPr>
        <w:pStyle w:val="BodyText"/>
      </w:pPr>
      <w:r>
        <w:t xml:space="preserve">Note that another decomposition is given by a </w:t>
      </w:r>
      <w:proofErr w:type="gramStart"/>
      <w:r w:rsidRPr="002A5A58">
        <w:rPr>
          <w:i/>
        </w:rPr>
        <w:t>Un</w:t>
      </w:r>
      <w:r>
        <w:t>(</w:t>
      </w:r>
      <w:proofErr w:type="gramEnd"/>
      <w:r>
        <w:t xml:space="preserve">1,4) with probability ¾ and </w:t>
      </w:r>
      <w:r w:rsidRPr="002A5A58">
        <w:rPr>
          <w:i/>
        </w:rPr>
        <w:t>Un</w:t>
      </w:r>
      <w:r>
        <w:t>(1.3) with probability ¼. For that decomposition, the method is:</w:t>
      </w:r>
    </w:p>
    <w:p w14:paraId="51536652" w14:textId="77777777" w:rsidR="00165069" w:rsidRPr="008543A6" w:rsidRDefault="00165069" w:rsidP="00165069">
      <w:pPr>
        <w:pStyle w:val="EquationNumber"/>
      </w:pPr>
      <w:r w:rsidRPr="008543A6">
        <w:rPr>
          <w:position w:val="-78"/>
        </w:rPr>
        <w:object w:dxaOrig="3960" w:dyaOrig="1719" w14:anchorId="09B711E5">
          <v:shape id="_x0000_i1194" type="#_x0000_t75" style="width:198pt;height:86pt" o:ole="">
            <v:imagedata r:id="rId411" o:title=""/>
          </v:shape>
          <o:OLEObject Type="Embed" ProgID="Equation.3" ShapeID="_x0000_i1194" DrawAspect="Content" ObjectID="_1552282146" r:id="rId412"/>
        </w:object>
      </w:r>
    </w:p>
    <w:p w14:paraId="07894A6F" w14:textId="77777777" w:rsidR="00165069" w:rsidRDefault="00165069" w:rsidP="00165069">
      <w:pPr>
        <w:pStyle w:val="Heading4"/>
      </w:pPr>
      <w:r>
        <w:t>Triangle(</w:t>
      </w:r>
      <w:proofErr w:type="spellStart"/>
      <w:proofErr w:type="gramStart"/>
      <w:r>
        <w:t>a,b</w:t>
      </w:r>
      <w:proofErr w:type="gramEnd"/>
      <w:r>
        <w:t>,c</w:t>
      </w:r>
      <w:proofErr w:type="spellEnd"/>
      <w:r>
        <w:t>) by Composition</w:t>
      </w:r>
    </w:p>
    <w:p w14:paraId="38F9345B" w14:textId="77777777" w:rsidR="00165069" w:rsidRPr="00787FFE" w:rsidRDefault="00165069" w:rsidP="00165069">
      <w:pPr>
        <w:pStyle w:val="BodyText"/>
      </w:pPr>
      <w:r>
        <w:t>The general triangle(</w:t>
      </w:r>
      <w:proofErr w:type="spellStart"/>
      <w:proofErr w:type="gramStart"/>
      <w:r>
        <w:t>a,b</w:t>
      </w:r>
      <w:proofErr w:type="gramEnd"/>
      <w:r>
        <w:t>,c</w:t>
      </w:r>
      <w:proofErr w:type="spellEnd"/>
      <w:r>
        <w:t>) distribution can be generated by decomposing the pdf into a right triangle (</w:t>
      </w:r>
      <w:proofErr w:type="spellStart"/>
      <w:r>
        <w:t>triangle</w:t>
      </w:r>
      <w:proofErr w:type="spellEnd"/>
      <w:r>
        <w:t>(</w:t>
      </w:r>
      <w:proofErr w:type="spellStart"/>
      <w:r>
        <w:t>a,c,c</w:t>
      </w:r>
      <w:proofErr w:type="spellEnd"/>
      <w:r>
        <w:t>)) and a left triangle (</w:t>
      </w:r>
      <w:proofErr w:type="spellStart"/>
      <w:r>
        <w:t>triangle</w:t>
      </w:r>
      <w:proofErr w:type="spellEnd"/>
      <w:r>
        <w:t>(</w:t>
      </w:r>
      <w:proofErr w:type="spellStart"/>
      <w:r>
        <w:t>c,b,c</w:t>
      </w:r>
      <w:proofErr w:type="spellEnd"/>
      <w:r>
        <w:t xml:space="preserve">)), as shown in </w:t>
      </w:r>
      <w:r>
        <w:fldChar w:fldCharType="begin"/>
      </w:r>
      <w:r>
        <w:instrText xml:space="preserve"> REF _Ref223767062 \h </w:instrText>
      </w:r>
      <w:r>
        <w:fldChar w:fldCharType="separate"/>
      </w:r>
      <w:r w:rsidR="00D12800">
        <w:t xml:space="preserve">Figure </w:t>
      </w:r>
      <w:r w:rsidR="00D12800">
        <w:rPr>
          <w:noProof/>
        </w:rPr>
        <w:t>9</w:t>
      </w:r>
      <w:r w:rsidR="00D12800">
        <w:noBreakHyphen/>
      </w:r>
      <w:r w:rsidR="00D12800">
        <w:rPr>
          <w:noProof/>
        </w:rPr>
        <w:t>3</w:t>
      </w:r>
      <w:r>
        <w:fldChar w:fldCharType="end"/>
      </w:r>
      <w:r>
        <w:t>.</w:t>
      </w:r>
    </w:p>
    <w:p w14:paraId="4B5A4B18" w14:textId="77777777" w:rsidR="00165069" w:rsidRDefault="00846D03" w:rsidP="00165069">
      <w:pPr>
        <w:pStyle w:val="FigureCentered"/>
      </w:pPr>
      <w:r>
        <w:rPr>
          <w:noProof/>
        </w:rPr>
        <w:drawing>
          <wp:inline distT="0" distB="0" distL="0" distR="0" wp14:anchorId="4F36381C" wp14:editId="6E1373AB">
            <wp:extent cx="5429250" cy="178117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inline>
        </w:drawing>
      </w:r>
    </w:p>
    <w:p w14:paraId="61FFAEDC" w14:textId="32573A40" w:rsidR="00165069" w:rsidRDefault="00165069" w:rsidP="00165069">
      <w:pPr>
        <w:pStyle w:val="Caption"/>
      </w:pPr>
      <w:bookmarkStart w:id="535" w:name="_Ref223767062"/>
      <w:r>
        <w:t xml:space="preserve">Figure </w:t>
      </w:r>
      <w:fldSimple w:instr=" STYLEREF 1 \s ">
        <w:r w:rsidR="00D12800">
          <w:rPr>
            <w:noProof/>
          </w:rPr>
          <w:t>9</w:t>
        </w:r>
      </w:fldSimple>
      <w:r w:rsidR="001C4598">
        <w:noBreakHyphen/>
      </w:r>
      <w:fldSimple w:instr=" SEQ Figure \* ARABIC \s 1 ">
        <w:r w:rsidR="00D12800">
          <w:rPr>
            <w:noProof/>
          </w:rPr>
          <w:t>3</w:t>
        </w:r>
      </w:fldSimple>
      <w:bookmarkEnd w:id="535"/>
      <w:r>
        <w:t>. Triangle(</w:t>
      </w:r>
      <w:proofErr w:type="spellStart"/>
      <w:proofErr w:type="gramStart"/>
      <w:r>
        <w:t>a,b</w:t>
      </w:r>
      <w:proofErr w:type="gramEnd"/>
      <w:r>
        <w:t>,c</w:t>
      </w:r>
      <w:proofErr w:type="spellEnd"/>
      <w:r>
        <w:t>) PDF</w:t>
      </w:r>
    </w:p>
    <w:p w14:paraId="28E41147" w14:textId="77777777" w:rsidR="00165069" w:rsidRDefault="00165069" w:rsidP="00165069">
      <w:pPr>
        <w:pStyle w:val="BodyText"/>
      </w:pPr>
      <w:r>
        <w:t xml:space="preserve">To find the </w:t>
      </w:r>
      <w:r w:rsidRPr="000B626C">
        <w:rPr>
          <w:i/>
        </w:rPr>
        <w:t>p</w:t>
      </w:r>
      <w:r w:rsidRPr="000B626C">
        <w:rPr>
          <w:i/>
          <w:vertAlign w:val="subscript"/>
        </w:rPr>
        <w:t>0</w:t>
      </w:r>
      <w:r>
        <w:t>, note that the height of the pdf is</w:t>
      </w:r>
      <w:r w:rsidRPr="00814F21">
        <w:rPr>
          <w:position w:val="-10"/>
        </w:rPr>
        <w:object w:dxaOrig="940" w:dyaOrig="320" w14:anchorId="7B495DBB">
          <v:shape id="_x0000_i1195" type="#_x0000_t75" style="width:47.35pt;height:16pt" o:ole="">
            <v:imagedata r:id="rId414" o:title=""/>
          </v:shape>
          <o:OLEObject Type="Embed" ProgID="Equation.3" ShapeID="_x0000_i1195" DrawAspect="Content" ObjectID="_1552282147" r:id="rId415"/>
        </w:object>
      </w:r>
      <w:r>
        <w:t xml:space="preserve">so that </w:t>
      </w:r>
      <w:r w:rsidRPr="00814F21">
        <w:rPr>
          <w:position w:val="-12"/>
        </w:rPr>
        <w:object w:dxaOrig="2040" w:dyaOrig="360" w14:anchorId="489DBD74">
          <v:shape id="_x0000_i1196" type="#_x0000_t75" style="width:102pt;height:18pt" o:ole="">
            <v:imagedata r:id="rId416" o:title=""/>
          </v:shape>
          <o:OLEObject Type="Embed" ProgID="Equation.3" ShapeID="_x0000_i1196" DrawAspect="Content" ObjectID="_1552282148" r:id="rId417"/>
        </w:object>
      </w:r>
      <w:r>
        <w:t>. Utilizing the inverse transform method for each piece, the method is:</w:t>
      </w:r>
      <w:r>
        <w:rPr>
          <w:rStyle w:val="FootnoteReference"/>
        </w:rPr>
        <w:footnoteReference w:id="6"/>
      </w:r>
    </w:p>
    <w:p w14:paraId="5077A516" w14:textId="77777777" w:rsidR="00165069" w:rsidRDefault="00165069" w:rsidP="00165069">
      <w:pPr>
        <w:pStyle w:val="EquationNumber"/>
      </w:pPr>
      <w:r w:rsidRPr="006726FB">
        <w:rPr>
          <w:position w:val="-88"/>
        </w:rPr>
        <w:object w:dxaOrig="2640" w:dyaOrig="2160" w14:anchorId="6679E1FB">
          <v:shape id="_x0000_i1197" type="#_x0000_t75" style="width:132pt;height:108pt" o:ole="">
            <v:imagedata r:id="rId418" o:title=""/>
          </v:shape>
          <o:OLEObject Type="Embed" ProgID="Equation.3" ShapeID="_x0000_i1197" DrawAspect="Content" ObjectID="_1552282149" r:id="rId419"/>
        </w:object>
      </w:r>
      <w:r>
        <w:t>.</w:t>
      </w:r>
    </w:p>
    <w:p w14:paraId="19052419" w14:textId="77777777" w:rsidR="00165069" w:rsidRPr="0073682C" w:rsidRDefault="00165069" w:rsidP="00165069">
      <w:pPr>
        <w:pStyle w:val="BodyText"/>
      </w:pPr>
      <w:r>
        <w:t xml:space="preserve">In this </w:t>
      </w:r>
      <w:proofErr w:type="gramStart"/>
      <w:r>
        <w:t>case</w:t>
      </w:r>
      <w:proofErr w:type="gramEnd"/>
      <w:r>
        <w:t xml:space="preserve"> the method is superfluous given the existence of an inverse transform method for the same random variable. However, it is a useful example of how a “complicated” pdf can be sliced into simpler ones.</w:t>
      </w:r>
    </w:p>
    <w:p w14:paraId="75468428" w14:textId="77777777" w:rsidR="00165069" w:rsidRDefault="00165069" w:rsidP="00165069">
      <w:pPr>
        <w:pStyle w:val="Heading4"/>
      </w:pPr>
      <w:r>
        <w:t>Right Wedge(</w:t>
      </w:r>
      <w:proofErr w:type="spellStart"/>
      <w:proofErr w:type="gramStart"/>
      <w:r>
        <w:t>a,b</w:t>
      </w:r>
      <w:proofErr w:type="gramEnd"/>
      <w:r>
        <w:t>,h</w:t>
      </w:r>
      <w:proofErr w:type="spellEnd"/>
      <w:r>
        <w:t>)</w:t>
      </w:r>
    </w:p>
    <w:p w14:paraId="2D48F1C3" w14:textId="77777777" w:rsidR="00165069" w:rsidRPr="00BB6057" w:rsidRDefault="00165069" w:rsidP="00165069">
      <w:pPr>
        <w:pStyle w:val="BodyText"/>
      </w:pPr>
      <w:r>
        <w:t>A right wedge (</w:t>
      </w:r>
      <w:proofErr w:type="spellStart"/>
      <w:proofErr w:type="gramStart"/>
      <w:r>
        <w:t>a,b</w:t>
      </w:r>
      <w:proofErr w:type="gramEnd"/>
      <w:r>
        <w:t>,h</w:t>
      </w:r>
      <w:proofErr w:type="spellEnd"/>
      <w:r>
        <w:t xml:space="preserve">) distribution has a pdf shown in </w:t>
      </w:r>
      <w:r>
        <w:fldChar w:fldCharType="begin"/>
      </w:r>
      <w:r>
        <w:instrText xml:space="preserve"> REF _Ref223768275 \h </w:instrText>
      </w:r>
      <w:r>
        <w:fldChar w:fldCharType="separate"/>
      </w:r>
      <w:r w:rsidR="00D12800">
        <w:t xml:space="preserve">Figure </w:t>
      </w:r>
      <w:r w:rsidR="00D12800">
        <w:rPr>
          <w:noProof/>
        </w:rPr>
        <w:t>9</w:t>
      </w:r>
      <w:r w:rsidR="00D12800">
        <w:noBreakHyphen/>
      </w:r>
      <w:r w:rsidR="00D12800">
        <w:rPr>
          <w:noProof/>
        </w:rPr>
        <w:t>4</w:t>
      </w:r>
      <w:r>
        <w:fldChar w:fldCharType="end"/>
      </w:r>
      <w:r>
        <w:t>.</w:t>
      </w:r>
      <w:r>
        <w:rPr>
          <w:rStyle w:val="FootnoteReference"/>
        </w:rPr>
        <w:footnoteReference w:id="7"/>
      </w:r>
      <w:r>
        <w:t xml:space="preserve"> The </w:t>
      </w:r>
      <w:proofErr w:type="spellStart"/>
      <w:r>
        <w:t>pfd</w:t>
      </w:r>
      <w:proofErr w:type="spellEnd"/>
      <w:r>
        <w:t xml:space="preserve"> has been decomposed into Un(</w:t>
      </w:r>
      <w:proofErr w:type="spellStart"/>
      <w:r>
        <w:t>a,b</w:t>
      </w:r>
      <w:proofErr w:type="spellEnd"/>
      <w:r>
        <w:t>) and a triangle(</w:t>
      </w:r>
      <w:proofErr w:type="spellStart"/>
      <w:r>
        <w:t>a,b,b</w:t>
      </w:r>
      <w:proofErr w:type="spellEnd"/>
      <w:r>
        <w:t xml:space="preserve">) variates. </w:t>
      </w:r>
    </w:p>
    <w:p w14:paraId="626F89CC" w14:textId="77777777" w:rsidR="00165069" w:rsidRDefault="00846D03" w:rsidP="00165069">
      <w:pPr>
        <w:pStyle w:val="FigureCentered"/>
      </w:pPr>
      <w:r>
        <w:rPr>
          <w:noProof/>
        </w:rPr>
        <w:lastRenderedPageBreak/>
        <w:drawing>
          <wp:inline distT="0" distB="0" distL="0" distR="0" wp14:anchorId="6CDF4807" wp14:editId="4CDB1952">
            <wp:extent cx="2619375" cy="24193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6C064DA5" w14:textId="624EC9BE" w:rsidR="00165069" w:rsidRDefault="00165069" w:rsidP="00165069">
      <w:pPr>
        <w:pStyle w:val="Caption"/>
      </w:pPr>
      <w:bookmarkStart w:id="536" w:name="_Ref223768275"/>
      <w:r>
        <w:t xml:space="preserve">Figure </w:t>
      </w:r>
      <w:fldSimple w:instr=" STYLEREF 1 \s ">
        <w:r w:rsidR="00D12800">
          <w:rPr>
            <w:noProof/>
          </w:rPr>
          <w:t>9</w:t>
        </w:r>
      </w:fldSimple>
      <w:r w:rsidR="001C4598">
        <w:noBreakHyphen/>
      </w:r>
      <w:fldSimple w:instr=" SEQ Figure \* ARABIC \s 1 ">
        <w:r w:rsidR="00D12800">
          <w:rPr>
            <w:noProof/>
          </w:rPr>
          <w:t>4</w:t>
        </w:r>
      </w:fldSimple>
      <w:bookmarkEnd w:id="536"/>
      <w:r>
        <w:t>. Right Wedge PDF</w:t>
      </w:r>
      <w:r>
        <w:rPr>
          <w:rStyle w:val="FootnoteReference"/>
        </w:rPr>
        <w:footnoteReference w:id="8"/>
      </w:r>
    </w:p>
    <w:p w14:paraId="48DD9A6B" w14:textId="77777777" w:rsidR="00165069" w:rsidRDefault="00165069" w:rsidP="00165069">
      <w:pPr>
        <w:pStyle w:val="BodyText"/>
      </w:pPr>
      <w:r>
        <w:t>The weights for the two pieces are easily determined by simple geometry. The method immediately is seen to be</w:t>
      </w:r>
    </w:p>
    <w:bookmarkStart w:id="537" w:name="_Ref223770625"/>
    <w:bookmarkEnd w:id="537"/>
    <w:p w14:paraId="7879CEDD" w14:textId="77777777" w:rsidR="00165069" w:rsidRDefault="00165069" w:rsidP="00165069">
      <w:pPr>
        <w:pStyle w:val="EquationNumber"/>
      </w:pPr>
      <w:r w:rsidRPr="00FE633A">
        <w:rPr>
          <w:position w:val="-88"/>
        </w:rPr>
        <w:object w:dxaOrig="2380" w:dyaOrig="1820" w14:anchorId="0C674478">
          <v:shape id="_x0000_i1198" type="#_x0000_t75" style="width:119.35pt;height:91.35pt" o:ole="">
            <v:imagedata r:id="rId421" o:title=""/>
          </v:shape>
          <o:OLEObject Type="Embed" ProgID="Equation.3" ShapeID="_x0000_i1198" DrawAspect="Content" ObjectID="_1552282150" r:id="rId422"/>
        </w:object>
      </w:r>
    </w:p>
    <w:p w14:paraId="7401E5E0" w14:textId="77777777" w:rsidR="00165069" w:rsidRDefault="00165069" w:rsidP="00165069">
      <w:pPr>
        <w:pStyle w:val="BodyText"/>
      </w:pPr>
      <w:r>
        <w:t xml:space="preserve">Note that the triangle density is not given by the part that is “hanging” at height </w:t>
      </w:r>
      <w:r w:rsidRPr="009E310E">
        <w:rPr>
          <w:i/>
        </w:rPr>
        <w:t>h</w:t>
      </w:r>
      <w:r>
        <w:t xml:space="preserve">, but rather is obtained by first dropping the function down to the horizontal axis after removing the rectangle (like the game of Tetris). In general, the shape of the pdf obtained from a piece of the original pdf requires a similar “dropping down.” The “slice” need not be horizontal or vertical. For example, the right wedge variate can be decomposed as two triangle distributions by an angled “cut,” as shown in </w:t>
      </w:r>
      <w:r>
        <w:fldChar w:fldCharType="begin"/>
      </w:r>
      <w:r>
        <w:instrText xml:space="preserve"> REF _Ref223770152 \h </w:instrText>
      </w:r>
      <w:r>
        <w:fldChar w:fldCharType="separate"/>
      </w:r>
      <w:r w:rsidR="00D12800">
        <w:t xml:space="preserve">Figure </w:t>
      </w:r>
      <w:r w:rsidR="00D12800">
        <w:rPr>
          <w:noProof/>
        </w:rPr>
        <w:t>9</w:t>
      </w:r>
      <w:r w:rsidR="00D12800">
        <w:noBreakHyphen/>
      </w:r>
      <w:r w:rsidR="00D12800">
        <w:rPr>
          <w:noProof/>
        </w:rPr>
        <w:t>5</w:t>
      </w:r>
      <w:r>
        <w:fldChar w:fldCharType="end"/>
      </w:r>
      <w:r>
        <w:t>.</w:t>
      </w:r>
    </w:p>
    <w:p w14:paraId="07DCAA4E" w14:textId="77777777" w:rsidR="00165069" w:rsidRDefault="00846D03" w:rsidP="00165069">
      <w:pPr>
        <w:pStyle w:val="FigureCentered"/>
      </w:pPr>
      <w:r>
        <w:rPr>
          <w:noProof/>
        </w:rPr>
        <w:lastRenderedPageBreak/>
        <w:drawing>
          <wp:inline distT="0" distB="0" distL="0" distR="0" wp14:anchorId="70BA75B9" wp14:editId="3C433B02">
            <wp:extent cx="2619375" cy="24193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377E236A" w14:textId="0815AF79" w:rsidR="00165069" w:rsidRDefault="00165069" w:rsidP="00165069">
      <w:pPr>
        <w:pStyle w:val="Caption"/>
      </w:pPr>
      <w:bookmarkStart w:id="538" w:name="_Ref223770152"/>
      <w:r>
        <w:t xml:space="preserve">Figure </w:t>
      </w:r>
      <w:fldSimple w:instr=" STYLEREF 1 \s ">
        <w:r w:rsidR="00D12800">
          <w:rPr>
            <w:noProof/>
          </w:rPr>
          <w:t>9</w:t>
        </w:r>
      </w:fldSimple>
      <w:r w:rsidR="001C4598">
        <w:noBreakHyphen/>
      </w:r>
      <w:fldSimple w:instr=" SEQ Figure \* ARABIC \s 1 ">
        <w:r w:rsidR="00D12800">
          <w:rPr>
            <w:noProof/>
          </w:rPr>
          <w:t>5</w:t>
        </w:r>
      </w:fldSimple>
      <w:bookmarkEnd w:id="538"/>
      <w:r>
        <w:t>. Another Decomposition of the Right Wedge</w:t>
      </w:r>
    </w:p>
    <w:p w14:paraId="7D21725F" w14:textId="77777777" w:rsidR="00165069" w:rsidRDefault="00165069" w:rsidP="00165069">
      <w:pPr>
        <w:pStyle w:val="BodyText"/>
      </w:pPr>
      <w:r>
        <w:t>The fact that one piece is a triangle(</w:t>
      </w:r>
      <w:proofErr w:type="spellStart"/>
      <w:proofErr w:type="gramStart"/>
      <w:r>
        <w:t>a,b</w:t>
      </w:r>
      <w:proofErr w:type="gramEnd"/>
      <w:r>
        <w:t>,a</w:t>
      </w:r>
      <w:proofErr w:type="spellEnd"/>
      <w:r>
        <w:t>) with probability</w:t>
      </w:r>
      <w:r w:rsidRPr="00395A70">
        <w:rPr>
          <w:position w:val="-10"/>
        </w:rPr>
        <w:object w:dxaOrig="1100" w:dyaOrig="320" w14:anchorId="7A3B9EDA">
          <v:shape id="_x0000_i1199" type="#_x0000_t75" style="width:55.35pt;height:16pt" o:ole="">
            <v:imagedata r:id="rId424" o:title=""/>
          </v:shape>
          <o:OLEObject Type="Embed" ProgID="Equation.3" ShapeID="_x0000_i1199" DrawAspect="Content" ObjectID="_1552282151" r:id="rId425"/>
        </w:object>
      </w:r>
      <w:r>
        <w:t xml:space="preserve">is evident from the geometry of </w:t>
      </w:r>
      <w:r>
        <w:fldChar w:fldCharType="begin"/>
      </w:r>
      <w:r>
        <w:instrText xml:space="preserve"> REF _Ref223770152 \h </w:instrText>
      </w:r>
      <w:r>
        <w:fldChar w:fldCharType="separate"/>
      </w:r>
      <w:r w:rsidR="00D12800">
        <w:t xml:space="preserve">Figure </w:t>
      </w:r>
      <w:r w:rsidR="00D12800">
        <w:rPr>
          <w:noProof/>
        </w:rPr>
        <w:t>9</w:t>
      </w:r>
      <w:r w:rsidR="00D12800">
        <w:noBreakHyphen/>
      </w:r>
      <w:r w:rsidR="00D12800">
        <w:rPr>
          <w:noProof/>
        </w:rPr>
        <w:t>5</w:t>
      </w:r>
      <w:r>
        <w:fldChar w:fldCharType="end"/>
      </w:r>
      <w:r>
        <w:t xml:space="preserve">. When that piece is removed, the graph may be thought to look something like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w:t>
      </w:r>
    </w:p>
    <w:p w14:paraId="072D90B0" w14:textId="77777777" w:rsidR="00165069" w:rsidRDefault="00846D03" w:rsidP="00165069">
      <w:pPr>
        <w:pStyle w:val="FigureCentered"/>
      </w:pPr>
      <w:r>
        <w:rPr>
          <w:noProof/>
        </w:rPr>
        <w:drawing>
          <wp:inline distT="0" distB="0" distL="0" distR="0" wp14:anchorId="5C4A1D4F" wp14:editId="22535351">
            <wp:extent cx="2619375" cy="24193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619375" cy="2419350"/>
                    </a:xfrm>
                    <a:prstGeom prst="rect">
                      <a:avLst/>
                    </a:prstGeom>
                    <a:noFill/>
                    <a:ln>
                      <a:noFill/>
                    </a:ln>
                  </pic:spPr>
                </pic:pic>
              </a:graphicData>
            </a:graphic>
          </wp:inline>
        </w:drawing>
      </w:r>
    </w:p>
    <w:p w14:paraId="7A14723F" w14:textId="7C1AFAC9" w:rsidR="00165069" w:rsidRDefault="00165069" w:rsidP="00165069">
      <w:pPr>
        <w:pStyle w:val="Caption"/>
      </w:pPr>
      <w:bookmarkStart w:id="539" w:name="_Ref223839803"/>
      <w:r>
        <w:t xml:space="preserve">Figure </w:t>
      </w:r>
      <w:fldSimple w:instr=" STYLEREF 1 \s ">
        <w:r w:rsidR="00D12800">
          <w:rPr>
            <w:noProof/>
          </w:rPr>
          <w:t>9</w:t>
        </w:r>
      </w:fldSimple>
      <w:r w:rsidR="001C4598">
        <w:noBreakHyphen/>
      </w:r>
      <w:fldSimple w:instr=" SEQ Figure \* ARABIC \s 1 ">
        <w:r w:rsidR="00D12800">
          <w:rPr>
            <w:noProof/>
          </w:rPr>
          <w:t>6</w:t>
        </w:r>
      </w:fldSimple>
      <w:bookmarkEnd w:id="539"/>
      <w:r>
        <w:t>. Right Wedge with Left Triangle “Removed”</w:t>
      </w:r>
    </w:p>
    <w:p w14:paraId="7D6FD192" w14:textId="77777777" w:rsidR="00165069" w:rsidRDefault="00165069" w:rsidP="00165069">
      <w:pPr>
        <w:pStyle w:val="BodyText"/>
      </w:pPr>
      <w:r>
        <w:t xml:space="preserve"> However, the graph in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 xml:space="preserve">  the remainder of the original pdf is not the graph of a function, since there is nothing corresponding to having pieces “missing” below it. To adjust the remainder requires “dropping” the triangle in </w:t>
      </w:r>
      <w:r>
        <w:fldChar w:fldCharType="begin"/>
      </w:r>
      <w:r>
        <w:instrText xml:space="preserve"> REF _Ref223839803 \h </w:instrText>
      </w:r>
      <w:r>
        <w:fldChar w:fldCharType="separate"/>
      </w:r>
      <w:r w:rsidR="00D12800">
        <w:t xml:space="preserve">Figure </w:t>
      </w:r>
      <w:r w:rsidR="00D12800">
        <w:rPr>
          <w:noProof/>
        </w:rPr>
        <w:t>9</w:t>
      </w:r>
      <w:r w:rsidR="00D12800">
        <w:noBreakHyphen/>
      </w:r>
      <w:r w:rsidR="00D12800">
        <w:rPr>
          <w:noProof/>
        </w:rPr>
        <w:t>6</w:t>
      </w:r>
      <w:r>
        <w:fldChar w:fldCharType="end"/>
      </w:r>
      <w:r>
        <w:t xml:space="preserve"> until it “sits” on the horizontal axis. The result is proportional to a triangle(</w:t>
      </w:r>
      <w:proofErr w:type="spellStart"/>
      <w:proofErr w:type="gramStart"/>
      <w:r>
        <w:t>a,b</w:t>
      </w:r>
      <w:proofErr w:type="gramEnd"/>
      <w:r>
        <w:t>,b</w:t>
      </w:r>
      <w:proofErr w:type="spellEnd"/>
      <w:r>
        <w:t xml:space="preserve">) pdf, as shown in </w:t>
      </w:r>
      <w:r>
        <w:fldChar w:fldCharType="begin"/>
      </w:r>
      <w:r>
        <w:instrText xml:space="preserve"> REF _Ref223770430 \h </w:instrText>
      </w:r>
      <w:r>
        <w:fldChar w:fldCharType="separate"/>
      </w:r>
      <w:r w:rsidR="00D12800">
        <w:t xml:space="preserve">Figure </w:t>
      </w:r>
      <w:r w:rsidR="00D12800">
        <w:rPr>
          <w:noProof/>
        </w:rPr>
        <w:t>9</w:t>
      </w:r>
      <w:r w:rsidR="00D12800">
        <w:noBreakHyphen/>
      </w:r>
      <w:r w:rsidR="00D12800">
        <w:rPr>
          <w:noProof/>
        </w:rPr>
        <w:t>7</w:t>
      </w:r>
      <w:r>
        <w:fldChar w:fldCharType="end"/>
      </w:r>
      <w:r>
        <w:t>.</w:t>
      </w:r>
    </w:p>
    <w:p w14:paraId="45C7C374" w14:textId="77777777" w:rsidR="00165069" w:rsidRDefault="00846D03" w:rsidP="00165069">
      <w:pPr>
        <w:pStyle w:val="FigureCentered"/>
      </w:pPr>
      <w:r>
        <w:rPr>
          <w:noProof/>
        </w:rPr>
        <w:lastRenderedPageBreak/>
        <w:drawing>
          <wp:inline distT="0" distB="0" distL="0" distR="0" wp14:anchorId="71B00850" wp14:editId="093BE69E">
            <wp:extent cx="2619375" cy="16383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619375" cy="1638300"/>
                    </a:xfrm>
                    <a:prstGeom prst="rect">
                      <a:avLst/>
                    </a:prstGeom>
                    <a:noFill/>
                    <a:ln>
                      <a:noFill/>
                    </a:ln>
                  </pic:spPr>
                </pic:pic>
              </a:graphicData>
            </a:graphic>
          </wp:inline>
        </w:drawing>
      </w:r>
    </w:p>
    <w:p w14:paraId="1BA204E5" w14:textId="33AD6914" w:rsidR="00165069" w:rsidRDefault="00165069" w:rsidP="00165069">
      <w:pPr>
        <w:pStyle w:val="Caption"/>
      </w:pPr>
      <w:bookmarkStart w:id="540" w:name="_Ref223770430"/>
      <w:r>
        <w:t xml:space="preserve">Figure </w:t>
      </w:r>
      <w:fldSimple w:instr=" STYLEREF 1 \s ">
        <w:r w:rsidR="00D12800">
          <w:rPr>
            <w:noProof/>
          </w:rPr>
          <w:t>9</w:t>
        </w:r>
      </w:fldSimple>
      <w:r w:rsidR="001C4598">
        <w:noBreakHyphen/>
      </w:r>
      <w:fldSimple w:instr=" SEQ Figure \* ARABIC \s 1 ">
        <w:r w:rsidR="00D12800">
          <w:rPr>
            <w:noProof/>
          </w:rPr>
          <w:t>7</w:t>
        </w:r>
      </w:fldSimple>
      <w:bookmarkEnd w:id="540"/>
      <w:r>
        <w:t>. Proportional to Triangle (</w:t>
      </w:r>
      <w:proofErr w:type="spellStart"/>
      <w:proofErr w:type="gramStart"/>
      <w:r>
        <w:t>a,b</w:t>
      </w:r>
      <w:proofErr w:type="gramEnd"/>
      <w:r>
        <w:t>,b</w:t>
      </w:r>
      <w:proofErr w:type="spellEnd"/>
      <w:r>
        <w:t xml:space="preserve">) – </w:t>
      </w:r>
      <w:r>
        <w:br/>
        <w:t>After Removal of Left Triangle and “Dropped” to Horizontal Axis</w:t>
      </w:r>
    </w:p>
    <w:p w14:paraId="31A2912B" w14:textId="77777777" w:rsidR="00165069" w:rsidRPr="00571F8A" w:rsidRDefault="00165069" w:rsidP="00165069">
      <w:pPr>
        <w:pStyle w:val="BodyText"/>
      </w:pPr>
      <w:r>
        <w:t xml:space="preserve">Note that the unscaled “remainder” in </w:t>
      </w:r>
      <w:r>
        <w:fldChar w:fldCharType="begin"/>
      </w:r>
      <w:r>
        <w:instrText xml:space="preserve"> REF _Ref223770430 \h </w:instrText>
      </w:r>
      <w:r>
        <w:fldChar w:fldCharType="separate"/>
      </w:r>
      <w:r w:rsidR="00D12800">
        <w:t xml:space="preserve">Figure </w:t>
      </w:r>
      <w:r w:rsidR="00D12800">
        <w:rPr>
          <w:noProof/>
        </w:rPr>
        <w:t>9</w:t>
      </w:r>
      <w:r w:rsidR="00D12800">
        <w:noBreakHyphen/>
      </w:r>
      <w:r w:rsidR="00D12800">
        <w:rPr>
          <w:noProof/>
        </w:rPr>
        <w:t>7</w:t>
      </w:r>
      <w:r>
        <w:fldChar w:fldCharType="end"/>
      </w:r>
      <w:r>
        <w:t xml:space="preserve"> is not a pdf because its area is </w:t>
      </w:r>
      <w:r w:rsidRPr="009B23A5">
        <w:rPr>
          <w:position w:val="-10"/>
        </w:rPr>
        <w:object w:dxaOrig="1460" w:dyaOrig="320" w14:anchorId="5A0AF11F">
          <v:shape id="_x0000_i1200" type="#_x0000_t75" style="width:73.35pt;height:16pt" o:ole="">
            <v:imagedata r:id="rId428" o:title=""/>
          </v:shape>
          <o:OLEObject Type="Embed" ProgID="Equation.3" ShapeID="_x0000_i1200" DrawAspect="Content" ObjectID="_1552282152" r:id="rId429"/>
        </w:object>
      </w:r>
      <w:r>
        <w:t>. However, when divided by this quantity, the result is the triangle(</w:t>
      </w:r>
      <w:proofErr w:type="spellStart"/>
      <w:proofErr w:type="gramStart"/>
      <w:r>
        <w:t>a,b</w:t>
      </w:r>
      <w:proofErr w:type="gramEnd"/>
      <w:r>
        <w:t>,b</w:t>
      </w:r>
      <w:proofErr w:type="spellEnd"/>
      <w:r>
        <w:t xml:space="preserve">) pdf. Since the shape of the two </w:t>
      </w:r>
      <w:proofErr w:type="gramStart"/>
      <w:r>
        <w:t>pdf</w:t>
      </w:r>
      <w:proofErr w:type="gramEnd"/>
      <w:r>
        <w:t xml:space="preserve"> are recognized and there are methods to generate from each, the respective areas of the pieces can be used as the corresponding weights. The second method for generating from the wedge is therefore:</w:t>
      </w:r>
    </w:p>
    <w:bookmarkStart w:id="541" w:name="_Ref223770586"/>
    <w:p w14:paraId="44A7FF81" w14:textId="77777777" w:rsidR="00165069" w:rsidRDefault="00165069" w:rsidP="00165069">
      <w:pPr>
        <w:pStyle w:val="EquationNumber"/>
      </w:pPr>
      <w:r w:rsidRPr="009B23A5">
        <w:rPr>
          <w:position w:val="-88"/>
        </w:rPr>
        <w:object w:dxaOrig="2659" w:dyaOrig="1860" w14:anchorId="70D1152A">
          <v:shape id="_x0000_i1201" type="#_x0000_t75" style="width:132.65pt;height:93.35pt" o:ole="">
            <v:imagedata r:id="rId430" o:title=""/>
          </v:shape>
          <o:OLEObject Type="Embed" ProgID="Equation.3" ShapeID="_x0000_i1201" DrawAspect="Content" ObjectID="_1552282153" r:id="rId431"/>
        </w:object>
      </w:r>
      <w:r>
        <w:t>.</w:t>
      </w:r>
      <w:bookmarkEnd w:id="541"/>
    </w:p>
    <w:p w14:paraId="7C01CC61" w14:textId="77777777" w:rsidR="00165069" w:rsidRDefault="00165069" w:rsidP="00165069">
      <w:pPr>
        <w:pStyle w:val="BodyText"/>
      </w:pPr>
      <w:r>
        <w:t xml:space="preserve">This example is for illustrative purposes, since the method in </w:t>
      </w:r>
      <w:r>
        <w:fldChar w:fldCharType="begin"/>
      </w:r>
      <w:r>
        <w:instrText xml:space="preserve"> REF _Ref223770586 \w \h </w:instrText>
      </w:r>
      <w:r>
        <w:fldChar w:fldCharType="separate"/>
      </w:r>
      <w:r w:rsidR="00D12800">
        <w:t>(53)</w:t>
      </w:r>
      <w:r>
        <w:fldChar w:fldCharType="end"/>
      </w:r>
      <w:r>
        <w:t xml:space="preserve"> requires more expensive computations than the one in </w:t>
      </w:r>
      <w:r>
        <w:fldChar w:fldCharType="begin"/>
      </w:r>
      <w:r>
        <w:instrText xml:space="preserve"> REF _Ref223770625 \w \h </w:instrText>
      </w:r>
      <w:r>
        <w:fldChar w:fldCharType="separate"/>
      </w:r>
      <w:r w:rsidR="00D12800">
        <w:t>(52)</w:t>
      </w:r>
      <w:r>
        <w:fldChar w:fldCharType="end"/>
      </w:r>
      <w:r>
        <w:t xml:space="preserve">. Specifically, for the method in </w:t>
      </w:r>
      <w:r>
        <w:fldChar w:fldCharType="begin"/>
      </w:r>
      <w:r>
        <w:instrText xml:space="preserve"> REF _Ref223770625 \w \h </w:instrText>
      </w:r>
      <w:r>
        <w:fldChar w:fldCharType="separate"/>
      </w:r>
      <w:r w:rsidR="00D12800">
        <w:t>(52)</w:t>
      </w:r>
      <w:r>
        <w:fldChar w:fldCharType="end"/>
      </w:r>
      <w:r>
        <w:t xml:space="preserve">, with probability </w:t>
      </w:r>
      <w:r w:rsidRPr="0088703F">
        <w:rPr>
          <w:position w:val="-10"/>
        </w:rPr>
        <w:object w:dxaOrig="840" w:dyaOrig="320" w14:anchorId="2025E379">
          <v:shape id="_x0000_i1202" type="#_x0000_t75" style="width:42pt;height:16pt" o:ole="">
            <v:imagedata r:id="rId432" o:title=""/>
          </v:shape>
          <o:OLEObject Type="Embed" ProgID="Equation.3" ShapeID="_x0000_i1202" DrawAspect="Content" ObjectID="_1552282154" r:id="rId433"/>
        </w:object>
      </w:r>
      <w:r>
        <w:t xml:space="preserve">the computation of a square root is not required, whereas in </w:t>
      </w:r>
      <w:r>
        <w:fldChar w:fldCharType="begin"/>
      </w:r>
      <w:r>
        <w:instrText xml:space="preserve"> REF _Ref223770586 \w \h </w:instrText>
      </w:r>
      <w:r>
        <w:fldChar w:fldCharType="separate"/>
      </w:r>
      <w:r w:rsidR="00D12800">
        <w:t>(53)</w:t>
      </w:r>
      <w:r>
        <w:fldChar w:fldCharType="end"/>
      </w:r>
      <w:r>
        <w:t xml:space="preserve"> a square root must be computed regardless.</w:t>
      </w:r>
    </w:p>
    <w:p w14:paraId="6C0AA13E" w14:textId="77777777" w:rsidR="00165069" w:rsidRDefault="00165069" w:rsidP="00165069">
      <w:pPr>
        <w:pStyle w:val="Heading4"/>
      </w:pPr>
      <w:r>
        <w:t>Laplace (</w:t>
      </w:r>
      <w:r>
        <w:rPr>
          <w:rFonts w:cs="Times New Roman"/>
        </w:rPr>
        <w:t>β</w:t>
      </w:r>
      <w:r>
        <w:t>) Distribution</w:t>
      </w:r>
    </w:p>
    <w:p w14:paraId="6ED8B90A" w14:textId="77777777" w:rsidR="00165069" w:rsidRDefault="00165069" w:rsidP="00165069">
      <w:pPr>
        <w:pStyle w:val="BodyText"/>
      </w:pPr>
      <w:r>
        <w:t>The Laplace(β) distribution is a double-sided exponential random variable. Its pdf is given by:</w:t>
      </w:r>
    </w:p>
    <w:p w14:paraId="0B3F95AB" w14:textId="77777777" w:rsidR="00165069" w:rsidRDefault="00165069" w:rsidP="00165069">
      <w:pPr>
        <w:pStyle w:val="EquationNumber"/>
      </w:pPr>
      <w:r w:rsidRPr="00390FB0">
        <w:rPr>
          <w:position w:val="-28"/>
        </w:rPr>
        <w:object w:dxaOrig="2920" w:dyaOrig="660" w14:anchorId="68944C22">
          <v:shape id="_x0000_i1203" type="#_x0000_t75" style="width:146pt;height:33.35pt" o:ole="">
            <v:imagedata r:id="rId434" o:title=""/>
          </v:shape>
          <o:OLEObject Type="Embed" ProgID="Equation.3" ShapeID="_x0000_i1203" DrawAspect="Content" ObjectID="_1552282155" r:id="rId435"/>
        </w:object>
      </w:r>
      <w:r>
        <w:t>.</w:t>
      </w:r>
    </w:p>
    <w:p w14:paraId="215D7D4A" w14:textId="77777777" w:rsidR="00165069" w:rsidRPr="00561C3E" w:rsidRDefault="00165069" w:rsidP="00165069">
      <w:pPr>
        <w:pStyle w:val="BodyText"/>
      </w:pPr>
      <w:r>
        <w:t xml:space="preserve">A graph of the pdf is shown in </w:t>
      </w:r>
      <w:r>
        <w:fldChar w:fldCharType="begin"/>
      </w:r>
      <w:r>
        <w:instrText xml:space="preserve"> REF _Ref223771569 \h </w:instrText>
      </w:r>
      <w:r>
        <w:fldChar w:fldCharType="separate"/>
      </w:r>
      <w:r w:rsidR="00D12800">
        <w:t xml:space="preserve">Figure </w:t>
      </w:r>
      <w:r w:rsidR="00D12800">
        <w:rPr>
          <w:noProof/>
        </w:rPr>
        <w:t>9</w:t>
      </w:r>
      <w:r w:rsidR="00D12800">
        <w:noBreakHyphen/>
      </w:r>
      <w:r w:rsidR="00D12800">
        <w:rPr>
          <w:noProof/>
        </w:rPr>
        <w:t>8</w:t>
      </w:r>
      <w:r>
        <w:fldChar w:fldCharType="end"/>
      </w:r>
      <w:r>
        <w:t>.</w:t>
      </w:r>
    </w:p>
    <w:p w14:paraId="1A9C5441" w14:textId="77777777" w:rsidR="00165069" w:rsidRDefault="00846D03" w:rsidP="00165069">
      <w:pPr>
        <w:pStyle w:val="FigureCentered"/>
      </w:pPr>
      <w:r>
        <w:rPr>
          <w:noProof/>
        </w:rPr>
        <w:lastRenderedPageBreak/>
        <w:drawing>
          <wp:inline distT="0" distB="0" distL="0" distR="0" wp14:anchorId="1C399084" wp14:editId="6769DB76">
            <wp:extent cx="4705350" cy="21621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705350" cy="2162175"/>
                    </a:xfrm>
                    <a:prstGeom prst="rect">
                      <a:avLst/>
                    </a:prstGeom>
                    <a:noFill/>
                    <a:ln>
                      <a:noFill/>
                    </a:ln>
                  </pic:spPr>
                </pic:pic>
              </a:graphicData>
            </a:graphic>
          </wp:inline>
        </w:drawing>
      </w:r>
    </w:p>
    <w:p w14:paraId="7A590951" w14:textId="237F9D31" w:rsidR="00165069" w:rsidRDefault="00165069" w:rsidP="00165069">
      <w:pPr>
        <w:pStyle w:val="Caption"/>
      </w:pPr>
      <w:bookmarkStart w:id="542" w:name="_Ref223771569"/>
      <w:r>
        <w:t xml:space="preserve">Figure </w:t>
      </w:r>
      <w:fldSimple w:instr=" STYLEREF 1 \s ">
        <w:r w:rsidR="00D12800">
          <w:rPr>
            <w:noProof/>
          </w:rPr>
          <w:t>9</w:t>
        </w:r>
      </w:fldSimple>
      <w:r w:rsidR="001C4598">
        <w:noBreakHyphen/>
      </w:r>
      <w:fldSimple w:instr=" SEQ Figure \* ARABIC \s 1 ">
        <w:r w:rsidR="00D12800">
          <w:rPr>
            <w:noProof/>
          </w:rPr>
          <w:t>8</w:t>
        </w:r>
      </w:fldSimple>
      <w:bookmarkEnd w:id="542"/>
      <w:r>
        <w:t>. Graph of Laplace pdf</w:t>
      </w:r>
    </w:p>
    <w:p w14:paraId="44C7621C" w14:textId="77777777" w:rsidR="00165069" w:rsidRDefault="00165069" w:rsidP="00165069">
      <w:pPr>
        <w:pStyle w:val="BodyText"/>
      </w:pPr>
      <w:r>
        <w:t xml:space="preserve">Note that the left piece of the pdf is proportional to the pdf for </w:t>
      </w:r>
      <w:r>
        <w:rPr>
          <w:i/>
        </w:rPr>
        <w:t>–</w:t>
      </w:r>
      <w:r w:rsidRPr="006D2449">
        <w:rPr>
          <w:i/>
        </w:rPr>
        <w:t>X</w:t>
      </w:r>
      <w:r w:rsidRPr="00807C67">
        <w:t xml:space="preserve">, </w:t>
      </w:r>
      <w:r>
        <w:t>where</w:t>
      </w:r>
      <w:r w:rsidRPr="006D2449">
        <w:rPr>
          <w:position w:val="-10"/>
        </w:rPr>
        <w:object w:dxaOrig="1260" w:dyaOrig="320" w14:anchorId="631530F5">
          <v:shape id="_x0000_i1204" type="#_x0000_t75" style="width:64pt;height:16pt" o:ole="">
            <v:imagedata r:id="rId437" o:title=""/>
          </v:shape>
          <o:OLEObject Type="Embed" ProgID="Equation.3" ShapeID="_x0000_i1204" DrawAspect="Content" ObjectID="_1552282156" r:id="rId438"/>
        </w:object>
      </w:r>
      <w:r>
        <w:t xml:space="preserve">, so the Laplace(β) distribution is seen as a mixture of an </w:t>
      </w:r>
      <w:proofErr w:type="spellStart"/>
      <w:r>
        <w:t>Exp</w:t>
      </w:r>
      <w:proofErr w:type="spellEnd"/>
      <w:r>
        <w:t>(β) and –</w:t>
      </w:r>
      <w:proofErr w:type="spellStart"/>
      <w:r>
        <w:t>Exp</w:t>
      </w:r>
      <w:proofErr w:type="spellEnd"/>
      <w:r>
        <w:t xml:space="preserve">(β) with equal probabilities (that is, </w:t>
      </w:r>
      <w:r w:rsidRPr="0038208D">
        <w:rPr>
          <w:position w:val="-12"/>
        </w:rPr>
        <w:object w:dxaOrig="1420" w:dyaOrig="360" w14:anchorId="3F0400D8">
          <v:shape id="_x0000_i1205" type="#_x0000_t75" style="width:71.35pt;height:18pt" o:ole="">
            <v:imagedata r:id="rId439" o:title=""/>
          </v:shape>
          <o:OLEObject Type="Embed" ProgID="Equation.3" ShapeID="_x0000_i1205" DrawAspect="Content" ObjectID="_1552282157" r:id="rId440"/>
        </w:object>
      </w:r>
      <w:r>
        <w:t>). The method is therefore,</w:t>
      </w:r>
      <w:r>
        <w:rPr>
          <w:rStyle w:val="FootnoteReference"/>
        </w:rPr>
        <w:footnoteReference w:id="9"/>
      </w:r>
    </w:p>
    <w:p w14:paraId="300BA56A" w14:textId="77777777" w:rsidR="00165069" w:rsidRPr="00653597" w:rsidRDefault="00165069" w:rsidP="00165069">
      <w:pPr>
        <w:pStyle w:val="EquationNumber"/>
      </w:pPr>
      <w:r w:rsidRPr="00E635FD">
        <w:rPr>
          <w:position w:val="-82"/>
        </w:rPr>
        <w:object w:dxaOrig="2360" w:dyaOrig="1760" w14:anchorId="17A13025">
          <v:shape id="_x0000_i1206" type="#_x0000_t75" style="width:118pt;height:88pt" o:ole="">
            <v:imagedata r:id="rId441" o:title=""/>
          </v:shape>
          <o:OLEObject Type="Embed" ProgID="Equation.3" ShapeID="_x0000_i1206" DrawAspect="Content" ObjectID="_1552282158" r:id="rId442"/>
        </w:object>
      </w:r>
      <w:r>
        <w:t>.</w:t>
      </w:r>
    </w:p>
    <w:p w14:paraId="49D593CC" w14:textId="77777777" w:rsidR="00165069" w:rsidRDefault="00165069" w:rsidP="00165069">
      <w:pPr>
        <w:pStyle w:val="Heading2"/>
      </w:pPr>
      <w:r>
        <w:br w:type="page"/>
      </w:r>
      <w:bookmarkStart w:id="543" w:name="_Toc226281567"/>
      <w:bookmarkStart w:id="544" w:name="_Toc139597398"/>
      <w:bookmarkStart w:id="545" w:name="_Toc139597613"/>
      <w:bookmarkStart w:id="546" w:name="_Toc334109330"/>
      <w:r>
        <w:lastRenderedPageBreak/>
        <w:t>Acceptance/Rejection Method</w:t>
      </w:r>
      <w:bookmarkEnd w:id="543"/>
      <w:bookmarkEnd w:id="544"/>
      <w:bookmarkEnd w:id="545"/>
      <w:bookmarkEnd w:id="546"/>
    </w:p>
    <w:p w14:paraId="2193CD1B" w14:textId="77777777" w:rsidR="00165069" w:rsidRPr="00470E5E" w:rsidRDefault="00165069" w:rsidP="00165069">
      <w:pPr>
        <w:pStyle w:val="BodyText"/>
      </w:pPr>
      <w:r>
        <w:t>Often the desired distribution cannot be inverted or decomposed into parts that can be generated. In those situations, the Acceptance/Rejection method can often be applied.</w:t>
      </w:r>
    </w:p>
    <w:p w14:paraId="3E305009" w14:textId="77777777" w:rsidR="00165069" w:rsidRDefault="00165069" w:rsidP="00165069">
      <w:pPr>
        <w:pStyle w:val="Heading3"/>
      </w:pPr>
      <w:bookmarkStart w:id="547" w:name="_Toc226281568"/>
      <w:bookmarkStart w:id="548" w:name="_Toc139597399"/>
      <w:bookmarkStart w:id="549" w:name="_Toc139597614"/>
      <w:bookmarkStart w:id="550" w:name="_Toc334109331"/>
      <w:r>
        <w:t>The Method</w:t>
      </w:r>
      <w:bookmarkEnd w:id="547"/>
      <w:bookmarkEnd w:id="548"/>
      <w:bookmarkEnd w:id="549"/>
      <w:bookmarkEnd w:id="550"/>
    </w:p>
    <w:p w14:paraId="5E7B5132" w14:textId="77777777" w:rsidR="00165069" w:rsidRDefault="00165069" w:rsidP="00165069">
      <w:pPr>
        <w:pStyle w:val="BodyText"/>
      </w:pPr>
      <w:r>
        <w:t xml:space="preserve">Suppose there is a function </w:t>
      </w:r>
      <w:r w:rsidRPr="00894E62">
        <w:rPr>
          <w:position w:val="-10"/>
        </w:rPr>
        <w:object w:dxaOrig="460" w:dyaOrig="320" w14:anchorId="1DC0AE78">
          <v:shape id="_x0000_i1207" type="#_x0000_t75" style="width:23.35pt;height:16pt" o:ole="">
            <v:imagedata r:id="rId443" o:title=""/>
          </v:shape>
          <o:OLEObject Type="Embed" ProgID="Equation.3" ShapeID="_x0000_i1207" DrawAspect="Content" ObjectID="_1552282159" r:id="rId444"/>
        </w:object>
      </w:r>
      <w:r>
        <w:t>that</w:t>
      </w:r>
    </w:p>
    <w:p w14:paraId="3BE6C288" w14:textId="77777777" w:rsidR="00165069" w:rsidRDefault="00165069" w:rsidP="00165069">
      <w:pPr>
        <w:pStyle w:val="ListBullet"/>
        <w:spacing w:after="120"/>
      </w:pPr>
      <w:proofErr w:type="spellStart"/>
      <w:r>
        <w:t>Majorizes</w:t>
      </w:r>
      <w:proofErr w:type="spellEnd"/>
      <w:r>
        <w:t xml:space="preserve"> </w:t>
      </w:r>
      <w:r w:rsidRPr="00894E62">
        <w:rPr>
          <w:position w:val="-10"/>
        </w:rPr>
        <w:object w:dxaOrig="680" w:dyaOrig="340" w14:anchorId="03F1FFD3">
          <v:shape id="_x0000_i1208" type="#_x0000_t75" style="width:34pt;height:17.35pt" o:ole="">
            <v:imagedata r:id="rId445" o:title=""/>
          </v:shape>
          <o:OLEObject Type="Embed" ProgID="Equation.3" ShapeID="_x0000_i1208" DrawAspect="Content" ObjectID="_1552282160" r:id="rId446"/>
        </w:object>
      </w:r>
      <w:r>
        <w:t xml:space="preserve">- that is, </w:t>
      </w:r>
      <w:r w:rsidRPr="00894E62">
        <w:rPr>
          <w:position w:val="-10"/>
        </w:rPr>
        <w:object w:dxaOrig="1340" w:dyaOrig="340" w14:anchorId="75EFE70A">
          <v:shape id="_x0000_i1209" type="#_x0000_t75" style="width:67.35pt;height:17.35pt" o:ole="">
            <v:imagedata r:id="rId447" o:title=""/>
          </v:shape>
          <o:OLEObject Type="Embed" ProgID="Equation.3" ShapeID="_x0000_i1209" DrawAspect="Content" ObjectID="_1552282161" r:id="rId448"/>
        </w:object>
      </w:r>
      <w:r>
        <w:t xml:space="preserve">for all </w:t>
      </w:r>
      <w:r w:rsidRPr="00894E62">
        <w:rPr>
          <w:i/>
        </w:rPr>
        <w:t>y</w:t>
      </w:r>
      <w:r>
        <w:t>.</w:t>
      </w:r>
    </w:p>
    <w:p w14:paraId="1EC1AD4E" w14:textId="77777777" w:rsidR="00165069" w:rsidRDefault="00165069" w:rsidP="00165069">
      <w:pPr>
        <w:pStyle w:val="ListBullet"/>
        <w:spacing w:after="120"/>
      </w:pPr>
      <w:r>
        <w:t xml:space="preserve">Has finite area – that is, </w:t>
      </w:r>
      <w:r w:rsidRPr="005A7076">
        <w:rPr>
          <w:position w:val="-18"/>
        </w:rPr>
        <w:object w:dxaOrig="1780" w:dyaOrig="520" w14:anchorId="0F7F5CFA">
          <v:shape id="_x0000_i1210" type="#_x0000_t75" style="width:89.35pt;height:26pt" o:ole="">
            <v:imagedata r:id="rId449" o:title=""/>
          </v:shape>
          <o:OLEObject Type="Embed" ProgID="Equation.3" ShapeID="_x0000_i1210" DrawAspect="Content" ObjectID="_1552282162" r:id="rId450"/>
        </w:object>
      </w:r>
    </w:p>
    <w:p w14:paraId="07225145" w14:textId="77777777" w:rsidR="00165069" w:rsidRDefault="00165069" w:rsidP="00165069">
      <w:pPr>
        <w:pStyle w:val="ListBullet"/>
        <w:spacing w:after="120"/>
      </w:pPr>
      <w:r>
        <w:t xml:space="preserve">Is proportional to a pdf from which we can generate. That is, there is a known method for generating random variates having pdf </w:t>
      </w:r>
      <w:r w:rsidRPr="005A7076">
        <w:rPr>
          <w:position w:val="-24"/>
        </w:rPr>
        <w:object w:dxaOrig="499" w:dyaOrig="620" w14:anchorId="241E9D7E">
          <v:shape id="_x0000_i1211" type="#_x0000_t75" style="width:24.65pt;height:31.35pt" o:ole="">
            <v:imagedata r:id="rId451" o:title=""/>
          </v:shape>
          <o:OLEObject Type="Embed" ProgID="Equation.3" ShapeID="_x0000_i1211" DrawAspect="Content" ObjectID="_1552282163" r:id="rId452"/>
        </w:object>
      </w:r>
      <w:r>
        <w:t>.</w:t>
      </w:r>
    </w:p>
    <w:p w14:paraId="4A9485EE" w14:textId="77777777" w:rsidR="00165069" w:rsidRDefault="00165069" w:rsidP="00165069">
      <w:pPr>
        <w:pStyle w:val="BodyText"/>
      </w:pPr>
      <w:r>
        <w:t xml:space="preserve">Then the following method produces a random variate with pdf </w:t>
      </w:r>
      <w:r w:rsidRPr="00894E62">
        <w:rPr>
          <w:position w:val="-10"/>
        </w:rPr>
        <w:object w:dxaOrig="680" w:dyaOrig="340" w14:anchorId="458CA6DE">
          <v:shape id="_x0000_i1212" type="#_x0000_t75" style="width:34pt;height:17.35pt" o:ole="">
            <v:imagedata r:id="rId445" o:title=""/>
          </v:shape>
          <o:OLEObject Type="Embed" ProgID="Equation.3" ShapeID="_x0000_i1212" DrawAspect="Content" ObjectID="_1552282164" r:id="rId453"/>
        </w:object>
      </w:r>
      <w:r>
        <w:t>:</w:t>
      </w:r>
    </w:p>
    <w:p w14:paraId="3EE2C856" w14:textId="77777777" w:rsidR="00165069" w:rsidRDefault="00165069" w:rsidP="003774D4">
      <w:pPr>
        <w:pStyle w:val="ListNumber"/>
      </w:pPr>
      <w:r>
        <w:t xml:space="preserve">Generate </w:t>
      </w:r>
      <w:r w:rsidRPr="00621679">
        <w:object w:dxaOrig="220" w:dyaOrig="260" w14:anchorId="3FEA600D">
          <v:shape id="_x0000_i1213" type="#_x0000_t75" style="width:11.35pt;height:13.35pt" o:ole="">
            <v:imagedata r:id="rId454" o:title=""/>
          </v:shape>
          <o:OLEObject Type="Embed" ProgID="Equation.3" ShapeID="_x0000_i1213" DrawAspect="Content" ObjectID="_1552282165" r:id="rId455"/>
        </w:object>
      </w:r>
      <w:r>
        <w:t xml:space="preserve">having pdf </w:t>
      </w:r>
      <w:r w:rsidRPr="005A7076">
        <w:rPr>
          <w:position w:val="-24"/>
        </w:rPr>
        <w:object w:dxaOrig="499" w:dyaOrig="620" w14:anchorId="1D739E8D">
          <v:shape id="_x0000_i1214" type="#_x0000_t75" style="width:24.65pt;height:31.35pt" o:ole="">
            <v:imagedata r:id="rId451" o:title=""/>
          </v:shape>
          <o:OLEObject Type="Embed" ProgID="Equation.3" ShapeID="_x0000_i1214" DrawAspect="Content" ObjectID="_1552282166" r:id="rId456"/>
        </w:object>
      </w:r>
    </w:p>
    <w:p w14:paraId="1D2C7305" w14:textId="77777777" w:rsidR="00165069" w:rsidRDefault="00165069" w:rsidP="003774D4">
      <w:pPr>
        <w:pStyle w:val="ListNumber"/>
      </w:pPr>
      <w:r>
        <w:t xml:space="preserve">Generate </w:t>
      </w:r>
      <w:r w:rsidRPr="00942AD9">
        <w:object w:dxaOrig="1219" w:dyaOrig="320" w14:anchorId="77965A2A">
          <v:shape id="_x0000_i1215" type="#_x0000_t75" style="width:61.35pt;height:16pt" o:ole="">
            <v:imagedata r:id="rId457" o:title=""/>
          </v:shape>
          <o:OLEObject Type="Embed" ProgID="Equation.3" ShapeID="_x0000_i1215" DrawAspect="Content" ObjectID="_1552282167" r:id="rId458"/>
        </w:object>
      </w:r>
    </w:p>
    <w:p w14:paraId="4D45503F" w14:textId="77777777" w:rsidR="00165069" w:rsidRDefault="00165069" w:rsidP="003774D4">
      <w:pPr>
        <w:pStyle w:val="ListNumber"/>
      </w:pPr>
      <w:r>
        <w:t xml:space="preserve">If </w:t>
      </w:r>
      <w:r w:rsidRPr="00433D42">
        <w:rPr>
          <w:position w:val="-28"/>
        </w:rPr>
        <w:object w:dxaOrig="1160" w:dyaOrig="680" w14:anchorId="5E0E0061">
          <v:shape id="_x0000_i1216" type="#_x0000_t75" style="width:58pt;height:34pt" o:ole="">
            <v:imagedata r:id="rId459" o:title=""/>
          </v:shape>
          <o:OLEObject Type="Embed" ProgID="Equation.3" ShapeID="_x0000_i1216" DrawAspect="Content" ObjectID="_1552282168" r:id="rId460"/>
        </w:object>
      </w:r>
      <w:r>
        <w:t xml:space="preserve">Return (accept) </w:t>
      </w:r>
      <w:r w:rsidRPr="00433D42">
        <w:rPr>
          <w:i/>
        </w:rPr>
        <w:t>Y</w:t>
      </w:r>
      <w:r w:rsidRPr="008B013D">
        <w:t xml:space="preserve">; Else </w:t>
      </w:r>
      <w:r>
        <w:t xml:space="preserve">discard (reject) </w:t>
      </w:r>
      <w:r w:rsidRPr="008B013D">
        <w:rPr>
          <w:i/>
        </w:rPr>
        <w:t>Y</w:t>
      </w:r>
      <w:r>
        <w:t xml:space="preserve"> and repeat from step 1.</w:t>
      </w:r>
    </w:p>
    <w:p w14:paraId="77245B06" w14:textId="77777777" w:rsidR="00165069" w:rsidRDefault="00165069" w:rsidP="00165069">
      <w:pPr>
        <w:pStyle w:val="BodyText"/>
      </w:pPr>
      <w:r>
        <w:t>An alternative way of describing the method that is more amenable to an indefinite control flow is:</w:t>
      </w:r>
    </w:p>
    <w:p w14:paraId="48C4E2BA" w14:textId="77777777" w:rsidR="00165069" w:rsidRDefault="00165069" w:rsidP="00165069">
      <w:pPr>
        <w:pStyle w:val="BodyText"/>
      </w:pPr>
      <w:r>
        <w:t>do {</w:t>
      </w:r>
    </w:p>
    <w:p w14:paraId="443AC2A0" w14:textId="77777777" w:rsidR="00165069" w:rsidRDefault="00165069" w:rsidP="00165069">
      <w:pPr>
        <w:pStyle w:val="BodyText"/>
      </w:pPr>
      <w:r>
        <w:t xml:space="preserve">    Generate </w:t>
      </w:r>
      <w:r w:rsidRPr="00621679">
        <w:rPr>
          <w:position w:val="-4"/>
        </w:rPr>
        <w:object w:dxaOrig="220" w:dyaOrig="260" w14:anchorId="5A3184A5">
          <v:shape id="_x0000_i1217" type="#_x0000_t75" style="width:11.35pt;height:13.35pt" o:ole="">
            <v:imagedata r:id="rId454" o:title=""/>
          </v:shape>
          <o:OLEObject Type="Embed" ProgID="Equation.3" ShapeID="_x0000_i1217" DrawAspect="Content" ObjectID="_1552282169" r:id="rId461"/>
        </w:object>
      </w:r>
      <w:r>
        <w:t xml:space="preserve">having pdf </w:t>
      </w:r>
      <w:r w:rsidRPr="005A7076">
        <w:rPr>
          <w:position w:val="-24"/>
        </w:rPr>
        <w:object w:dxaOrig="499" w:dyaOrig="620" w14:anchorId="38BA8E00">
          <v:shape id="_x0000_i1218" type="#_x0000_t75" style="width:24.65pt;height:31.35pt" o:ole="">
            <v:imagedata r:id="rId451" o:title=""/>
          </v:shape>
          <o:OLEObject Type="Embed" ProgID="Equation.3" ShapeID="_x0000_i1218" DrawAspect="Content" ObjectID="_1552282170" r:id="rId462"/>
        </w:object>
      </w:r>
    </w:p>
    <w:p w14:paraId="1D4951CA" w14:textId="77777777" w:rsidR="00165069" w:rsidRDefault="00165069" w:rsidP="00165069">
      <w:pPr>
        <w:pStyle w:val="BodyText"/>
      </w:pPr>
      <w:r>
        <w:t xml:space="preserve">    Generate </w:t>
      </w:r>
      <w:r w:rsidRPr="007E23A8">
        <w:rPr>
          <w:position w:val="-10"/>
        </w:rPr>
        <w:object w:dxaOrig="1219" w:dyaOrig="320" w14:anchorId="67E66A98">
          <v:shape id="_x0000_i1219" type="#_x0000_t75" style="width:61.35pt;height:16pt" o:ole="">
            <v:imagedata r:id="rId463" o:title=""/>
          </v:shape>
          <o:OLEObject Type="Embed" ProgID="Equation.3" ShapeID="_x0000_i1219" DrawAspect="Content" ObjectID="_1552282171" r:id="rId464"/>
        </w:object>
      </w:r>
    </w:p>
    <w:p w14:paraId="20D367CF" w14:textId="77777777" w:rsidR="00165069" w:rsidRDefault="00165069" w:rsidP="00165069">
      <w:pPr>
        <w:pStyle w:val="BodyText"/>
      </w:pPr>
      <w:r>
        <w:t xml:space="preserve">} while </w:t>
      </w:r>
      <w:r w:rsidRPr="00F26116">
        <w:rPr>
          <w:position w:val="-30"/>
        </w:rPr>
        <w:object w:dxaOrig="1380" w:dyaOrig="720" w14:anchorId="0D9425D5">
          <v:shape id="_x0000_i1220" type="#_x0000_t75" style="width:69.35pt;height:36pt" o:ole="">
            <v:imagedata r:id="rId465" o:title=""/>
          </v:shape>
          <o:OLEObject Type="Embed" ProgID="Equation.3" ShapeID="_x0000_i1220" DrawAspect="Content" ObjectID="_1552282172" r:id="rId466"/>
        </w:object>
      </w:r>
    </w:p>
    <w:p w14:paraId="6942373B" w14:textId="77777777" w:rsidR="00165069" w:rsidRDefault="00165069" w:rsidP="00165069">
      <w:pPr>
        <w:pStyle w:val="BodyText"/>
        <w:rPr>
          <w:i/>
        </w:rPr>
      </w:pPr>
      <w:r>
        <w:t xml:space="preserve">Return </w:t>
      </w:r>
      <w:r w:rsidRPr="00F26116">
        <w:rPr>
          <w:i/>
        </w:rPr>
        <w:t>Y</w:t>
      </w:r>
    </w:p>
    <w:p w14:paraId="2C4DB3C4" w14:textId="77777777" w:rsidR="00165069" w:rsidRPr="00100751" w:rsidRDefault="00165069" w:rsidP="00165069">
      <w:pPr>
        <w:pStyle w:val="BodyText"/>
      </w:pPr>
      <w:r>
        <w:t xml:space="preserve">Note that the probability of accepting in any give iteration is </w:t>
      </w:r>
      <w:r w:rsidRPr="00D75ACA">
        <w:rPr>
          <w:position w:val="-6"/>
        </w:rPr>
        <w:object w:dxaOrig="400" w:dyaOrig="279" w14:anchorId="077C2357">
          <v:shape id="_x0000_i1221" type="#_x0000_t75" style="width:20pt;height:14pt" o:ole="">
            <v:imagedata r:id="rId467" o:title=""/>
          </v:shape>
          <o:OLEObject Type="Embed" ProgID="Equation.3" ShapeID="_x0000_i1221" DrawAspect="Content" ObjectID="_1552282173" r:id="rId468"/>
        </w:object>
      </w:r>
      <w:r>
        <w:t xml:space="preserve">where </w:t>
      </w:r>
      <w:r w:rsidRPr="00D75ACA">
        <w:rPr>
          <w:i/>
        </w:rPr>
        <w:t>c</w:t>
      </w:r>
      <w:r>
        <w:t xml:space="preserve"> is the area under the majoring function </w:t>
      </w:r>
      <w:r w:rsidRPr="00D75ACA">
        <w:rPr>
          <w:i/>
        </w:rPr>
        <w:t>t(y)</w:t>
      </w:r>
      <w:r>
        <w:t xml:space="preserve">. This value can be considered a measure of how a given algorithm exploits the uniform random numbers used, and is sometimes called the </w:t>
      </w:r>
      <w:r w:rsidRPr="007B4F99">
        <w:rPr>
          <w:i/>
        </w:rPr>
        <w:t>efficiency</w:t>
      </w:r>
      <w:r>
        <w:t xml:space="preserve"> of the method.</w:t>
      </w:r>
    </w:p>
    <w:p w14:paraId="3BF63E2B" w14:textId="77777777" w:rsidR="00165069" w:rsidRDefault="00165069" w:rsidP="00165069">
      <w:pPr>
        <w:pStyle w:val="Heading3"/>
      </w:pPr>
      <w:bookmarkStart w:id="551" w:name="_Toc226281569"/>
      <w:bookmarkStart w:id="552" w:name="_Toc139597400"/>
      <w:bookmarkStart w:id="553" w:name="_Toc139597615"/>
      <w:bookmarkStart w:id="554" w:name="_Toc334109332"/>
      <w:r>
        <w:lastRenderedPageBreak/>
        <w:t>Examples</w:t>
      </w:r>
      <w:bookmarkEnd w:id="551"/>
      <w:bookmarkEnd w:id="552"/>
      <w:bookmarkEnd w:id="553"/>
      <w:bookmarkEnd w:id="554"/>
    </w:p>
    <w:p w14:paraId="70BBDAE6" w14:textId="77777777" w:rsidR="00165069" w:rsidRDefault="00165069" w:rsidP="00165069">
      <w:pPr>
        <w:pStyle w:val="Heading4"/>
      </w:pPr>
      <w:proofErr w:type="gramStart"/>
      <w:r>
        <w:t>Beta(</w:t>
      </w:r>
      <w:proofErr w:type="gramEnd"/>
      <w:r>
        <w:t>3,1)</w:t>
      </w:r>
    </w:p>
    <w:p w14:paraId="71C99D3E" w14:textId="77777777" w:rsidR="00165069" w:rsidRDefault="00165069" w:rsidP="00165069">
      <w:pPr>
        <w:pStyle w:val="BodyText"/>
      </w:pPr>
      <w:r>
        <w:t xml:space="preserve">The </w:t>
      </w:r>
      <w:proofErr w:type="gramStart"/>
      <w:r>
        <w:t>Beta(</w:t>
      </w:r>
      <w:proofErr w:type="gramEnd"/>
      <w:r>
        <w:t>3.1) distribution has pdf</w:t>
      </w:r>
    </w:p>
    <w:p w14:paraId="5EA23EBF" w14:textId="77777777" w:rsidR="00165069" w:rsidRDefault="00165069" w:rsidP="00165069">
      <w:pPr>
        <w:pStyle w:val="EquationNumber"/>
      </w:pPr>
      <w:r w:rsidRPr="005C150E">
        <w:rPr>
          <w:position w:val="-32"/>
        </w:rPr>
        <w:object w:dxaOrig="2620" w:dyaOrig="760" w14:anchorId="4064749B">
          <v:shape id="_x0000_i1222" type="#_x0000_t75" style="width:131.35pt;height:38pt" o:ole="">
            <v:imagedata r:id="rId469" o:title=""/>
          </v:shape>
          <o:OLEObject Type="Embed" ProgID="Equation.3" ShapeID="_x0000_i1222" DrawAspect="Content" ObjectID="_1552282174" r:id="rId470"/>
        </w:object>
      </w:r>
    </w:p>
    <w:p w14:paraId="114DFC88" w14:textId="77777777" w:rsidR="00165069" w:rsidRDefault="00165069" w:rsidP="00165069">
      <w:pPr>
        <w:pStyle w:val="BodyText"/>
      </w:pPr>
      <w:r>
        <w:t xml:space="preserve">A </w:t>
      </w:r>
      <w:proofErr w:type="spellStart"/>
      <w:r>
        <w:t>majorizing</w:t>
      </w:r>
      <w:proofErr w:type="spellEnd"/>
      <w:r>
        <w:t xml:space="preserve"> function is </w:t>
      </w:r>
    </w:p>
    <w:p w14:paraId="77DDAA65" w14:textId="77777777" w:rsidR="00165069" w:rsidRDefault="00165069" w:rsidP="00165069">
      <w:pPr>
        <w:pStyle w:val="EquationNumber"/>
      </w:pPr>
      <w:r w:rsidRPr="009466B0">
        <w:rPr>
          <w:position w:val="-30"/>
        </w:rPr>
        <w:object w:dxaOrig="2160" w:dyaOrig="720" w14:anchorId="68DA3A65">
          <v:shape id="_x0000_i1223" type="#_x0000_t75" style="width:108pt;height:36pt" o:ole="">
            <v:imagedata r:id="rId471" o:title=""/>
          </v:shape>
          <o:OLEObject Type="Embed" ProgID="Equation.3" ShapeID="_x0000_i1223" DrawAspect="Content" ObjectID="_1552282175" r:id="rId472"/>
        </w:object>
      </w:r>
    </w:p>
    <w:p w14:paraId="0DDEDF5A" w14:textId="77777777" w:rsidR="00165069" w:rsidRDefault="00846D03" w:rsidP="00165069">
      <w:pPr>
        <w:pStyle w:val="FigureCentered"/>
      </w:pPr>
      <w:r>
        <w:rPr>
          <w:noProof/>
        </w:rPr>
        <w:drawing>
          <wp:inline distT="0" distB="0" distL="0" distR="0" wp14:anchorId="16FF1799" wp14:editId="5339196E">
            <wp:extent cx="4029075" cy="24288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029075" cy="2428875"/>
                    </a:xfrm>
                    <a:prstGeom prst="rect">
                      <a:avLst/>
                    </a:prstGeom>
                    <a:noFill/>
                    <a:ln>
                      <a:noFill/>
                    </a:ln>
                  </pic:spPr>
                </pic:pic>
              </a:graphicData>
            </a:graphic>
          </wp:inline>
        </w:drawing>
      </w:r>
    </w:p>
    <w:p w14:paraId="3A2B4082" w14:textId="466864DA" w:rsidR="00165069" w:rsidRDefault="00165069" w:rsidP="00165069">
      <w:pPr>
        <w:pStyle w:val="Caption"/>
      </w:pPr>
      <w:bookmarkStart w:id="555" w:name="_Ref224354693"/>
      <w:r>
        <w:t xml:space="preserve">Figure </w:t>
      </w:r>
      <w:fldSimple w:instr=" STYLEREF 1 \s ">
        <w:r w:rsidR="00D12800">
          <w:rPr>
            <w:noProof/>
          </w:rPr>
          <w:t>9</w:t>
        </w:r>
      </w:fldSimple>
      <w:r w:rsidR="001C4598">
        <w:noBreakHyphen/>
      </w:r>
      <w:fldSimple w:instr=" SEQ Figure \* ARABIC \s 1 ">
        <w:r w:rsidR="00D12800">
          <w:rPr>
            <w:noProof/>
          </w:rPr>
          <w:t>9</w:t>
        </w:r>
      </w:fldSimple>
      <w:bookmarkEnd w:id="555"/>
      <w:r>
        <w:t xml:space="preserve">. </w:t>
      </w:r>
      <w:proofErr w:type="gramStart"/>
      <w:r>
        <w:t>Beta(</w:t>
      </w:r>
      <w:proofErr w:type="gramEnd"/>
      <w:r>
        <w:t xml:space="preserve">3,1) with Uniform </w:t>
      </w:r>
      <w:proofErr w:type="spellStart"/>
      <w:r>
        <w:t>Majorizing</w:t>
      </w:r>
      <w:proofErr w:type="spellEnd"/>
      <w:r>
        <w:t xml:space="preserve"> Function</w:t>
      </w:r>
    </w:p>
    <w:p w14:paraId="285699A3" w14:textId="77777777" w:rsidR="00165069" w:rsidRDefault="00165069" w:rsidP="00165069">
      <w:pPr>
        <w:pStyle w:val="BodyText"/>
      </w:pPr>
      <w:r>
        <w:t xml:space="preserve">The </w:t>
      </w:r>
      <w:proofErr w:type="spellStart"/>
      <w:r>
        <w:t>majorizing</w:t>
      </w:r>
      <w:proofErr w:type="spellEnd"/>
      <w:r>
        <w:t xml:space="preserve"> function is proportional to a </w:t>
      </w:r>
      <w:proofErr w:type="gramStart"/>
      <w:r>
        <w:t>Un(</w:t>
      </w:r>
      <w:proofErr w:type="gramEnd"/>
      <w:r>
        <w:t xml:space="preserve">0,1) pdf, and the area </w:t>
      </w:r>
      <w:r w:rsidRPr="00B80B65">
        <w:rPr>
          <w:i/>
        </w:rPr>
        <w:t>c</w:t>
      </w:r>
      <w:r>
        <w:t xml:space="preserve"> = 3. The ratio of the two functions is </w:t>
      </w:r>
    </w:p>
    <w:p w14:paraId="1D50D6F6" w14:textId="77777777" w:rsidR="00165069" w:rsidRDefault="00165069" w:rsidP="00165069">
      <w:pPr>
        <w:pStyle w:val="EquationNumber"/>
      </w:pPr>
      <w:r w:rsidRPr="00D41105">
        <w:rPr>
          <w:position w:val="-28"/>
        </w:rPr>
        <w:object w:dxaOrig="2780" w:dyaOrig="700" w14:anchorId="50916A6D">
          <v:shape id="_x0000_i1224" type="#_x0000_t75" style="width:139.35pt;height:35.35pt" o:ole="">
            <v:imagedata r:id="rId474" o:title=""/>
          </v:shape>
          <o:OLEObject Type="Embed" ProgID="Equation.3" ShapeID="_x0000_i1224" DrawAspect="Content" ObjectID="_1552282176" r:id="rId475"/>
        </w:object>
      </w:r>
      <w:r>
        <w:t>,</w:t>
      </w:r>
    </w:p>
    <w:p w14:paraId="41535F8D" w14:textId="77777777" w:rsidR="00165069" w:rsidRDefault="00165069" w:rsidP="00165069">
      <w:pPr>
        <w:pStyle w:val="BodyText"/>
      </w:pPr>
      <w:r>
        <w:t xml:space="preserve">so an acceptance/rejection method for generating from the </w:t>
      </w:r>
      <w:proofErr w:type="gramStart"/>
      <w:r>
        <w:t>Beta(</w:t>
      </w:r>
      <w:proofErr w:type="gramEnd"/>
      <w:r>
        <w:t>3,1) distribution is therefore:</w:t>
      </w:r>
    </w:p>
    <w:p w14:paraId="3685894D" w14:textId="77777777" w:rsidR="00165069" w:rsidRDefault="00165069" w:rsidP="00165069">
      <w:pPr>
        <w:pStyle w:val="EquationNumber"/>
      </w:pPr>
      <w:r w:rsidRPr="00B80B65">
        <w:rPr>
          <w:position w:val="-64"/>
        </w:rPr>
        <w:object w:dxaOrig="2600" w:dyaOrig="1400" w14:anchorId="75ACACCA">
          <v:shape id="_x0000_i1225" type="#_x0000_t75" style="width:130pt;height:70pt" o:ole="">
            <v:imagedata r:id="rId476" o:title=""/>
          </v:shape>
          <o:OLEObject Type="Embed" ProgID="Equation.3" ShapeID="_x0000_i1225" DrawAspect="Content" ObjectID="_1552282177" r:id="rId477"/>
        </w:object>
      </w:r>
    </w:p>
    <w:p w14:paraId="3BF12A16" w14:textId="77777777" w:rsidR="00165069" w:rsidRDefault="00165069" w:rsidP="00165069">
      <w:pPr>
        <w:pStyle w:val="BodyText"/>
      </w:pPr>
      <w:r>
        <w:t xml:space="preserve">The efficiency of this method is 1/3; that is, 2/3 of the generated random variates will be rejected. This is an extremely low efficiency, and </w:t>
      </w:r>
      <w:r>
        <w:fldChar w:fldCharType="begin"/>
      </w:r>
      <w:r>
        <w:instrText xml:space="preserve"> REF _Ref224354693 \h </w:instrText>
      </w:r>
      <w:r>
        <w:fldChar w:fldCharType="separate"/>
      </w:r>
      <w:r w:rsidR="00D12800">
        <w:t xml:space="preserve">Figure </w:t>
      </w:r>
      <w:r w:rsidR="00D12800">
        <w:rPr>
          <w:noProof/>
        </w:rPr>
        <w:t>9</w:t>
      </w:r>
      <w:r w:rsidR="00D12800">
        <w:noBreakHyphen/>
      </w:r>
      <w:r w:rsidR="00D12800">
        <w:rPr>
          <w:noProof/>
        </w:rPr>
        <w:t>9</w:t>
      </w:r>
      <w:r>
        <w:fldChar w:fldCharType="end"/>
      </w:r>
      <w:r>
        <w:t xml:space="preserve"> suggests that the reason is the large amount of area between the pdf and the </w:t>
      </w:r>
      <w:proofErr w:type="spellStart"/>
      <w:r>
        <w:t>majorizing</w:t>
      </w:r>
      <w:proofErr w:type="spellEnd"/>
      <w:r>
        <w:t xml:space="preserve"> function. This also suggests an alternate </w:t>
      </w:r>
      <w:proofErr w:type="spellStart"/>
      <w:r>
        <w:lastRenderedPageBreak/>
        <w:t>majorizing</w:t>
      </w:r>
      <w:proofErr w:type="spellEnd"/>
      <w:r>
        <w:t xml:space="preserve"> function that more closely matches the overall shape of the pdf. One such function is a triangle, shown in </w:t>
      </w:r>
      <w:r>
        <w:fldChar w:fldCharType="begin"/>
      </w:r>
      <w:r>
        <w:instrText xml:space="preserve"> REF _Ref224354949 \h </w:instrText>
      </w:r>
      <w:r>
        <w:fldChar w:fldCharType="separate"/>
      </w:r>
      <w:r w:rsidR="00D12800">
        <w:t xml:space="preserve">Figure </w:t>
      </w:r>
      <w:r w:rsidR="00D12800">
        <w:rPr>
          <w:noProof/>
        </w:rPr>
        <w:t>9</w:t>
      </w:r>
      <w:r w:rsidR="00D12800">
        <w:noBreakHyphen/>
      </w:r>
      <w:r w:rsidR="00D12800">
        <w:rPr>
          <w:noProof/>
        </w:rPr>
        <w:t>10</w:t>
      </w:r>
      <w:r>
        <w:fldChar w:fldCharType="end"/>
      </w:r>
      <w:r>
        <w:t>.</w:t>
      </w:r>
    </w:p>
    <w:p w14:paraId="2DE8630A" w14:textId="77777777" w:rsidR="00165069" w:rsidRDefault="00846D03" w:rsidP="00165069">
      <w:pPr>
        <w:pStyle w:val="FigureCentered"/>
      </w:pPr>
      <w:r>
        <w:rPr>
          <w:noProof/>
        </w:rPr>
        <w:drawing>
          <wp:inline distT="0" distB="0" distL="0" distR="0" wp14:anchorId="7C6DAF60" wp14:editId="16EDE898">
            <wp:extent cx="4019550" cy="24193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4019550" cy="2419350"/>
                    </a:xfrm>
                    <a:prstGeom prst="rect">
                      <a:avLst/>
                    </a:prstGeom>
                    <a:noFill/>
                    <a:ln>
                      <a:noFill/>
                    </a:ln>
                  </pic:spPr>
                </pic:pic>
              </a:graphicData>
            </a:graphic>
          </wp:inline>
        </w:drawing>
      </w:r>
    </w:p>
    <w:p w14:paraId="472C3054" w14:textId="0C512571" w:rsidR="00165069" w:rsidRDefault="00165069" w:rsidP="00165069">
      <w:pPr>
        <w:pStyle w:val="Caption"/>
      </w:pPr>
      <w:bookmarkStart w:id="556" w:name="_Ref224354949"/>
      <w:r>
        <w:t xml:space="preserve">Figure </w:t>
      </w:r>
      <w:fldSimple w:instr=" STYLEREF 1 \s ">
        <w:r w:rsidR="00D12800">
          <w:rPr>
            <w:noProof/>
          </w:rPr>
          <w:t>9</w:t>
        </w:r>
      </w:fldSimple>
      <w:r w:rsidR="001C4598">
        <w:noBreakHyphen/>
      </w:r>
      <w:fldSimple w:instr=" SEQ Figure \* ARABIC \s 1 ">
        <w:r w:rsidR="00D12800">
          <w:rPr>
            <w:noProof/>
          </w:rPr>
          <w:t>10</w:t>
        </w:r>
      </w:fldSimple>
      <w:bookmarkEnd w:id="556"/>
      <w:r>
        <w:t xml:space="preserve">. </w:t>
      </w:r>
      <w:proofErr w:type="gramStart"/>
      <w:r>
        <w:t>Beta(</w:t>
      </w:r>
      <w:proofErr w:type="gramEnd"/>
      <w:r>
        <w:t xml:space="preserve">3,1) with Triangle </w:t>
      </w:r>
      <w:proofErr w:type="spellStart"/>
      <w:r>
        <w:t>Majorizing</w:t>
      </w:r>
      <w:proofErr w:type="spellEnd"/>
      <w:r>
        <w:t xml:space="preserve"> Function</w:t>
      </w:r>
    </w:p>
    <w:p w14:paraId="0546DB1D" w14:textId="77777777" w:rsidR="00165069" w:rsidRDefault="00165069" w:rsidP="00165069">
      <w:pPr>
        <w:pStyle w:val="BodyText"/>
      </w:pPr>
      <w:r>
        <w:t xml:space="preserve">The </w:t>
      </w:r>
      <w:proofErr w:type="spellStart"/>
      <w:r>
        <w:t>majorizing</w:t>
      </w:r>
      <w:proofErr w:type="spellEnd"/>
      <w:r>
        <w:t xml:space="preserve"> function Now the generated variate will be from a </w:t>
      </w:r>
      <w:proofErr w:type="spellStart"/>
      <w:proofErr w:type="gramStart"/>
      <w:r>
        <w:t>triang</w:t>
      </w:r>
      <w:proofErr w:type="spellEnd"/>
      <w:r>
        <w:t>(</w:t>
      </w:r>
      <w:proofErr w:type="gramEnd"/>
      <w:r>
        <w:t xml:space="preserve">0,1,1) distribution. The ratio of the functions in </w:t>
      </w:r>
      <w:r>
        <w:fldChar w:fldCharType="begin"/>
      </w:r>
      <w:r>
        <w:instrText xml:space="preserve"> REF _Ref224354949 \h </w:instrText>
      </w:r>
      <w:r>
        <w:fldChar w:fldCharType="separate"/>
      </w:r>
      <w:r w:rsidR="00D12800">
        <w:t xml:space="preserve">Figure </w:t>
      </w:r>
      <w:r w:rsidR="00D12800">
        <w:rPr>
          <w:noProof/>
        </w:rPr>
        <w:t>9</w:t>
      </w:r>
      <w:r w:rsidR="00D12800">
        <w:noBreakHyphen/>
      </w:r>
      <w:r w:rsidR="00D12800">
        <w:rPr>
          <w:noProof/>
        </w:rPr>
        <w:t>10</w:t>
      </w:r>
      <w:r>
        <w:fldChar w:fldCharType="end"/>
      </w:r>
      <w:r>
        <w:t xml:space="preserve"> is</w:t>
      </w:r>
    </w:p>
    <w:p w14:paraId="0A509DC9" w14:textId="77777777" w:rsidR="00165069" w:rsidRDefault="00165069" w:rsidP="00165069">
      <w:pPr>
        <w:pStyle w:val="EquationNumber"/>
      </w:pPr>
      <w:r w:rsidRPr="00D41105">
        <w:rPr>
          <w:position w:val="-28"/>
        </w:rPr>
        <w:object w:dxaOrig="2659" w:dyaOrig="700" w14:anchorId="4000C64B">
          <v:shape id="_x0000_i1226" type="#_x0000_t75" style="width:132.65pt;height:35.35pt" o:ole="">
            <v:imagedata r:id="rId479" o:title=""/>
          </v:shape>
          <o:OLEObject Type="Embed" ProgID="Equation.3" ShapeID="_x0000_i1226" DrawAspect="Content" ObjectID="_1552282178" r:id="rId480"/>
        </w:object>
      </w:r>
    </w:p>
    <w:p w14:paraId="51C1EEFA" w14:textId="77777777" w:rsidR="00165069" w:rsidRDefault="00165069" w:rsidP="00165069">
      <w:pPr>
        <w:pStyle w:val="BodyText"/>
      </w:pPr>
      <w:proofErr w:type="gramStart"/>
      <w:r>
        <w:t>So</w:t>
      </w:r>
      <w:proofErr w:type="gramEnd"/>
      <w:r>
        <w:t xml:space="preserve"> an acceptance/rejection method based on this </w:t>
      </w:r>
      <w:proofErr w:type="spellStart"/>
      <w:r>
        <w:t>majorizing</w:t>
      </w:r>
      <w:proofErr w:type="spellEnd"/>
      <w:r>
        <w:t xml:space="preserve"> function is</w:t>
      </w:r>
    </w:p>
    <w:p w14:paraId="17F9C730" w14:textId="77777777" w:rsidR="00165069" w:rsidRDefault="00165069" w:rsidP="00165069">
      <w:pPr>
        <w:pStyle w:val="EquationNumber"/>
      </w:pPr>
      <w:r w:rsidRPr="005A6952">
        <w:rPr>
          <w:position w:val="-78"/>
        </w:rPr>
        <w:object w:dxaOrig="2600" w:dyaOrig="1760" w14:anchorId="78C3F220">
          <v:shape id="_x0000_i1227" type="#_x0000_t75" style="width:130pt;height:88pt" o:ole="">
            <v:imagedata r:id="rId481" o:title=""/>
          </v:shape>
          <o:OLEObject Type="Embed" ProgID="Equation.3" ShapeID="_x0000_i1227" DrawAspect="Content" ObjectID="_1552282179" r:id="rId482"/>
        </w:object>
      </w:r>
      <w:r>
        <w:t>.</w:t>
      </w:r>
    </w:p>
    <w:p w14:paraId="645B3229" w14:textId="77777777" w:rsidR="00165069" w:rsidRDefault="00165069" w:rsidP="00165069">
      <w:pPr>
        <w:pStyle w:val="BodyText"/>
      </w:pPr>
      <w:r>
        <w:t>Alternatively, the following method is equivalent and slightly faster, since it replaces the relatively expensive square root with a square and only computes the square root when there is acceptance:</w:t>
      </w:r>
    </w:p>
    <w:p w14:paraId="19A031CD" w14:textId="77777777" w:rsidR="00165069" w:rsidRDefault="009A2643" w:rsidP="00165069">
      <w:pPr>
        <w:pStyle w:val="EquationNumber"/>
      </w:pPr>
      <w:r w:rsidRPr="00774398">
        <w:rPr>
          <w:position w:val="-68"/>
        </w:rPr>
        <w:object w:dxaOrig="2600" w:dyaOrig="1480" w14:anchorId="102CAF63">
          <v:shape id="_x0000_i1228" type="#_x0000_t75" style="width:130pt;height:74pt" o:ole="">
            <v:imagedata r:id="rId483" o:title=""/>
          </v:shape>
          <o:OLEObject Type="Embed" ProgID="Equation.3" ShapeID="_x0000_i1228" DrawAspect="Content" ObjectID="_1552282180" r:id="rId484"/>
        </w:object>
      </w:r>
    </w:p>
    <w:p w14:paraId="31A35652" w14:textId="77777777" w:rsidR="00165069" w:rsidRPr="004D59A0" w:rsidRDefault="00165069" w:rsidP="00165069">
      <w:pPr>
        <w:pStyle w:val="BodyText"/>
      </w:pPr>
      <w:r>
        <w:t>The area under the majoring function is 3/2, so efficiency of the method is 2/3, a considerable improvement over the first one.</w:t>
      </w:r>
    </w:p>
    <w:p w14:paraId="62336140" w14:textId="77777777" w:rsidR="00165069" w:rsidRDefault="00165069" w:rsidP="00165069">
      <w:pPr>
        <w:pStyle w:val="Heading4"/>
      </w:pPr>
      <w:r>
        <w:lastRenderedPageBreak/>
        <w:t>Triangle(</w:t>
      </w:r>
      <w:proofErr w:type="spellStart"/>
      <w:proofErr w:type="gramStart"/>
      <w:r>
        <w:t>a,b</w:t>
      </w:r>
      <w:proofErr w:type="gramEnd"/>
      <w:r>
        <w:t>,c</w:t>
      </w:r>
      <w:proofErr w:type="spellEnd"/>
      <w:r>
        <w:t>)</w:t>
      </w:r>
    </w:p>
    <w:p w14:paraId="6826CFCE" w14:textId="77777777" w:rsidR="00165069" w:rsidRDefault="00165069" w:rsidP="00165069">
      <w:pPr>
        <w:pStyle w:val="BodyText"/>
      </w:pPr>
      <w:r>
        <w:t>Applying the Acceptance/Rejection method to the triangle(</w:t>
      </w:r>
      <w:proofErr w:type="spellStart"/>
      <w:proofErr w:type="gramStart"/>
      <w:r>
        <w:t>a,b</w:t>
      </w:r>
      <w:proofErr w:type="gramEnd"/>
      <w:r>
        <w:t>,c</w:t>
      </w:r>
      <w:proofErr w:type="spellEnd"/>
      <w:r>
        <w:t xml:space="preserve">) pdf, a natural </w:t>
      </w:r>
      <w:proofErr w:type="spellStart"/>
      <w:r>
        <w:t>majorizing</w:t>
      </w:r>
      <w:proofErr w:type="spellEnd"/>
      <w:r>
        <w:t xml:space="preserve"> function is:</w:t>
      </w:r>
    </w:p>
    <w:p w14:paraId="33FEFFD5" w14:textId="77777777" w:rsidR="00165069" w:rsidRDefault="00165069" w:rsidP="00165069">
      <w:pPr>
        <w:pStyle w:val="EquationNumber"/>
      </w:pPr>
      <w:r w:rsidRPr="00C7610C">
        <w:rPr>
          <w:position w:val="-42"/>
        </w:rPr>
        <w:object w:dxaOrig="2540" w:dyaOrig="960" w14:anchorId="1D5122E3">
          <v:shape id="_x0000_i1229" type="#_x0000_t75" style="width:127.35pt;height:48pt" o:ole="">
            <v:imagedata r:id="rId485" o:title=""/>
          </v:shape>
          <o:OLEObject Type="Embed" ProgID="Equation.3" ShapeID="_x0000_i1229" DrawAspect="Content" ObjectID="_1552282181" r:id="rId486"/>
        </w:object>
      </w:r>
    </w:p>
    <w:p w14:paraId="58A95ABB" w14:textId="77777777" w:rsidR="00165069" w:rsidRPr="00C7610C" w:rsidRDefault="00165069" w:rsidP="00165069">
      <w:pPr>
        <w:pStyle w:val="BodyText"/>
      </w:pPr>
      <w:r>
        <w:t xml:space="preserve">(see </w:t>
      </w:r>
      <w:r>
        <w:fldChar w:fldCharType="begin"/>
      </w:r>
      <w:r>
        <w:instrText xml:space="preserve"> REF _Ref224360458 \h </w:instrText>
      </w:r>
      <w:r>
        <w:fldChar w:fldCharType="separate"/>
      </w:r>
      <w:r w:rsidR="00D12800">
        <w:t xml:space="preserve">Figure </w:t>
      </w:r>
      <w:r w:rsidR="00D12800">
        <w:rPr>
          <w:noProof/>
        </w:rPr>
        <w:t>9</w:t>
      </w:r>
      <w:r w:rsidR="00D12800">
        <w:noBreakHyphen/>
      </w:r>
      <w:r w:rsidR="00D12800">
        <w:rPr>
          <w:noProof/>
        </w:rPr>
        <w:t>11</w:t>
      </w:r>
      <w:r>
        <w:fldChar w:fldCharType="end"/>
      </w:r>
      <w:r>
        <w:t>).</w:t>
      </w:r>
    </w:p>
    <w:p w14:paraId="740A954B" w14:textId="77777777" w:rsidR="00165069" w:rsidRDefault="00846D03" w:rsidP="00165069">
      <w:pPr>
        <w:pStyle w:val="FigureCentered"/>
      </w:pPr>
      <w:r>
        <w:rPr>
          <w:noProof/>
        </w:rPr>
        <w:drawing>
          <wp:inline distT="0" distB="0" distL="0" distR="0" wp14:anchorId="4CB4219A" wp14:editId="3579E132">
            <wp:extent cx="5057775" cy="168592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5057775" cy="1685925"/>
                    </a:xfrm>
                    <a:prstGeom prst="rect">
                      <a:avLst/>
                    </a:prstGeom>
                    <a:noFill/>
                    <a:ln>
                      <a:noFill/>
                    </a:ln>
                  </pic:spPr>
                </pic:pic>
              </a:graphicData>
            </a:graphic>
          </wp:inline>
        </w:drawing>
      </w:r>
    </w:p>
    <w:p w14:paraId="550E4486" w14:textId="1AAD5121" w:rsidR="00165069" w:rsidRDefault="00165069" w:rsidP="00165069">
      <w:pPr>
        <w:pStyle w:val="Caption"/>
      </w:pPr>
      <w:bookmarkStart w:id="557" w:name="_Ref224360458"/>
      <w:r>
        <w:t xml:space="preserve">Figure </w:t>
      </w:r>
      <w:fldSimple w:instr=" STYLEREF 1 \s ">
        <w:r w:rsidR="00D12800">
          <w:rPr>
            <w:noProof/>
          </w:rPr>
          <w:t>9</w:t>
        </w:r>
      </w:fldSimple>
      <w:r w:rsidR="001C4598">
        <w:noBreakHyphen/>
      </w:r>
      <w:fldSimple w:instr=" SEQ Figure \* ARABIC \s 1 ">
        <w:r w:rsidR="00D12800">
          <w:rPr>
            <w:noProof/>
          </w:rPr>
          <w:t>11</w:t>
        </w:r>
      </w:fldSimple>
      <w:bookmarkEnd w:id="557"/>
      <w:r>
        <w:t>. Triangle(</w:t>
      </w:r>
      <w:proofErr w:type="spellStart"/>
      <w:proofErr w:type="gramStart"/>
      <w:r>
        <w:t>a,b</w:t>
      </w:r>
      <w:proofErr w:type="gramEnd"/>
      <w:r>
        <w:t>,c</w:t>
      </w:r>
      <w:proofErr w:type="spellEnd"/>
      <w:r>
        <w:t xml:space="preserve">) with Uniform </w:t>
      </w:r>
      <w:proofErr w:type="spellStart"/>
      <w:r>
        <w:t>Majorizing</w:t>
      </w:r>
      <w:proofErr w:type="spellEnd"/>
      <w:r>
        <w:t xml:space="preserve"> Function</w:t>
      </w:r>
    </w:p>
    <w:p w14:paraId="1F67A046" w14:textId="77777777" w:rsidR="00165069" w:rsidRDefault="00165069" w:rsidP="00165069">
      <w:pPr>
        <w:pStyle w:val="BodyText"/>
      </w:pPr>
      <w:r>
        <w:t xml:space="preserve">The ratio of the pdf to the </w:t>
      </w:r>
      <w:proofErr w:type="spellStart"/>
      <w:r>
        <w:t>majorizing</w:t>
      </w:r>
      <w:proofErr w:type="spellEnd"/>
      <w:r>
        <w:t xml:space="preserve"> function is:</w:t>
      </w:r>
    </w:p>
    <w:p w14:paraId="657C5DDE" w14:textId="77777777" w:rsidR="00165069" w:rsidRDefault="00165069" w:rsidP="00165069">
      <w:pPr>
        <w:pStyle w:val="EquationNumber"/>
      </w:pPr>
      <w:r w:rsidRPr="001E537E">
        <w:rPr>
          <w:position w:val="-84"/>
        </w:rPr>
        <w:object w:dxaOrig="2820" w:dyaOrig="1800" w14:anchorId="1FC1033F">
          <v:shape id="_x0000_i1230" type="#_x0000_t75" style="width:141.35pt;height:90pt" o:ole="">
            <v:imagedata r:id="rId488" o:title=""/>
          </v:shape>
          <o:OLEObject Type="Embed" ProgID="Equation.3" ShapeID="_x0000_i1230" DrawAspect="Content" ObjectID="_1552282182" r:id="rId489"/>
        </w:object>
      </w:r>
      <w:r>
        <w:t>.</w:t>
      </w:r>
    </w:p>
    <w:p w14:paraId="6F29EF94" w14:textId="77777777" w:rsidR="00165069" w:rsidRDefault="00165069" w:rsidP="00165069">
      <w:pPr>
        <w:pStyle w:val="BodyText"/>
      </w:pPr>
      <w:r>
        <w:t>The method is therefore:</w:t>
      </w:r>
    </w:p>
    <w:p w14:paraId="36D8EA1E" w14:textId="77777777" w:rsidR="00165069" w:rsidRDefault="00165069" w:rsidP="00165069">
      <w:pPr>
        <w:pStyle w:val="EquationNumber"/>
      </w:pPr>
      <w:r w:rsidRPr="001E537E">
        <w:rPr>
          <w:position w:val="-98"/>
        </w:rPr>
        <w:object w:dxaOrig="3620" w:dyaOrig="2079" w14:anchorId="4AA657AF">
          <v:shape id="_x0000_i1231" type="#_x0000_t75" style="width:181.35pt;height:104pt" o:ole="">
            <v:imagedata r:id="rId490" o:title=""/>
          </v:shape>
          <o:OLEObject Type="Embed" ProgID="Equation.3" ShapeID="_x0000_i1231" DrawAspect="Content" ObjectID="_1552282183" r:id="rId491"/>
        </w:object>
      </w:r>
    </w:p>
    <w:p w14:paraId="3A9A435C" w14:textId="77777777" w:rsidR="00165069" w:rsidRPr="001E537E" w:rsidRDefault="00165069" w:rsidP="00165069">
      <w:pPr>
        <w:pStyle w:val="BodyText"/>
      </w:pPr>
      <w:r>
        <w:t xml:space="preserve">The area under the </w:t>
      </w:r>
      <w:proofErr w:type="spellStart"/>
      <w:r>
        <w:t>majorizing</w:t>
      </w:r>
      <w:proofErr w:type="spellEnd"/>
      <w:r>
        <w:t xml:space="preserve"> function is 2, so the efficiency is ½.</w:t>
      </w:r>
    </w:p>
    <w:p w14:paraId="4B16FEAE" w14:textId="77777777" w:rsidR="00165069" w:rsidRDefault="00165069" w:rsidP="00165069">
      <w:pPr>
        <w:pStyle w:val="Heading4"/>
      </w:pPr>
      <w:proofErr w:type="gramStart"/>
      <w:r>
        <w:t>Beta(</w:t>
      </w:r>
      <w:proofErr w:type="gramEnd"/>
      <w:r>
        <w:t>2,2)</w:t>
      </w:r>
    </w:p>
    <w:p w14:paraId="4C354662" w14:textId="77777777" w:rsidR="00165069" w:rsidRDefault="00165069" w:rsidP="00165069">
      <w:pPr>
        <w:pStyle w:val="BodyText"/>
      </w:pPr>
      <w:r>
        <w:t xml:space="preserve">The </w:t>
      </w:r>
      <w:proofErr w:type="gramStart"/>
      <w:r>
        <w:t>Beta(</w:t>
      </w:r>
      <w:proofErr w:type="gramEnd"/>
      <w:r>
        <w:t xml:space="preserve">2,2) distribution has pdf </w:t>
      </w:r>
    </w:p>
    <w:p w14:paraId="32D9EA08" w14:textId="77777777" w:rsidR="00165069" w:rsidRDefault="00165069" w:rsidP="00165069">
      <w:pPr>
        <w:pStyle w:val="EquationNumber"/>
      </w:pPr>
      <w:r w:rsidRPr="00875457">
        <w:rPr>
          <w:position w:val="-30"/>
        </w:rPr>
        <w:object w:dxaOrig="3120" w:dyaOrig="720" w14:anchorId="6A7EBF92">
          <v:shape id="_x0000_i1232" type="#_x0000_t75" style="width:156pt;height:36pt" o:ole="">
            <v:imagedata r:id="rId492" o:title=""/>
          </v:shape>
          <o:OLEObject Type="Embed" ProgID="Equation.3" ShapeID="_x0000_i1232" DrawAspect="Content" ObjectID="_1552282184" r:id="rId493"/>
        </w:object>
      </w:r>
    </w:p>
    <w:p w14:paraId="6CF3F2DF" w14:textId="77777777" w:rsidR="00165069" w:rsidRDefault="00165069" w:rsidP="00165069">
      <w:pPr>
        <w:pStyle w:val="BodyText"/>
      </w:pPr>
      <w:r>
        <w:lastRenderedPageBreak/>
        <w:t xml:space="preserve">Although the </w:t>
      </w:r>
      <w:proofErr w:type="spellStart"/>
      <w:r>
        <w:t>cdf</w:t>
      </w:r>
      <w:proofErr w:type="spellEnd"/>
      <w:r>
        <w:t xml:space="preserve"> can be determined in closed form, it is in the form of a cubic, the inversion of which is possible but extremely messy. Thus, Acceptance/Rejection is a reasonable approach because Inverse Transform is not practical. For Beta with higher valued parameters it is not even possible to determine the </w:t>
      </w:r>
      <w:proofErr w:type="spellStart"/>
      <w:r>
        <w:t>cdf</w:t>
      </w:r>
      <w:proofErr w:type="spellEnd"/>
      <w:r>
        <w:t xml:space="preserve"> in closed form.</w:t>
      </w:r>
    </w:p>
    <w:p w14:paraId="65B9372A" w14:textId="77777777" w:rsidR="00165069" w:rsidRDefault="00165069" w:rsidP="00165069">
      <w:pPr>
        <w:pStyle w:val="BodyText"/>
      </w:pPr>
      <w:r>
        <w:t xml:space="preserve">Since the pdf achieves its maximum of 1.5 at </w:t>
      </w:r>
      <w:r w:rsidRPr="0010679D">
        <w:rPr>
          <w:i/>
        </w:rPr>
        <w:t>y</w:t>
      </w:r>
      <w:r>
        <w:t xml:space="preserve">=0.5, a </w:t>
      </w:r>
      <w:proofErr w:type="spellStart"/>
      <w:r>
        <w:t>majorizing</w:t>
      </w:r>
      <w:proofErr w:type="spellEnd"/>
      <w:r>
        <w:t xml:space="preserve"> function of </w:t>
      </w:r>
    </w:p>
    <w:p w14:paraId="0D8644AA" w14:textId="77777777" w:rsidR="00165069" w:rsidRDefault="00165069" w:rsidP="00165069">
      <w:pPr>
        <w:pStyle w:val="EquationNumber"/>
      </w:pPr>
      <w:r w:rsidRPr="0010679D">
        <w:rPr>
          <w:position w:val="-30"/>
        </w:rPr>
        <w:object w:dxaOrig="2299" w:dyaOrig="720" w14:anchorId="1B882C91">
          <v:shape id="_x0000_i1233" type="#_x0000_t75" style="width:114.65pt;height:36pt" o:ole="">
            <v:imagedata r:id="rId494" o:title=""/>
          </v:shape>
          <o:OLEObject Type="Embed" ProgID="Equation.3" ShapeID="_x0000_i1233" DrawAspect="Content" ObjectID="_1552282185" r:id="rId495"/>
        </w:object>
      </w:r>
    </w:p>
    <w:p w14:paraId="7304F1A4" w14:textId="77777777" w:rsidR="00165069" w:rsidRPr="0010679D" w:rsidRDefault="00165069" w:rsidP="00165069">
      <w:pPr>
        <w:pStyle w:val="BodyText"/>
      </w:pPr>
      <w:r>
        <w:t xml:space="preserve">is a natural one (see </w:t>
      </w:r>
      <w:r>
        <w:fldChar w:fldCharType="begin"/>
      </w:r>
      <w:r>
        <w:instrText xml:space="preserve"> REF _Ref224361522 \h </w:instrText>
      </w:r>
      <w:r>
        <w:fldChar w:fldCharType="separate"/>
      </w:r>
      <w:r w:rsidR="00D12800">
        <w:t xml:space="preserve">Figure </w:t>
      </w:r>
      <w:r w:rsidR="00D12800">
        <w:rPr>
          <w:noProof/>
        </w:rPr>
        <w:t>9</w:t>
      </w:r>
      <w:r w:rsidR="00D12800">
        <w:noBreakHyphen/>
      </w:r>
      <w:r w:rsidR="00D12800">
        <w:rPr>
          <w:noProof/>
        </w:rPr>
        <w:t>12</w:t>
      </w:r>
      <w:r>
        <w:fldChar w:fldCharType="end"/>
      </w:r>
      <w:r>
        <w:t>).</w:t>
      </w:r>
    </w:p>
    <w:p w14:paraId="1FB71026" w14:textId="77777777" w:rsidR="00165069" w:rsidRDefault="00846D03" w:rsidP="00165069">
      <w:pPr>
        <w:pStyle w:val="FigureCentered"/>
      </w:pPr>
      <w:r>
        <w:rPr>
          <w:noProof/>
        </w:rPr>
        <w:drawing>
          <wp:inline distT="0" distB="0" distL="0" distR="0" wp14:anchorId="52227910" wp14:editId="0F8B321B">
            <wp:extent cx="4257675" cy="256222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257675" cy="2562225"/>
                    </a:xfrm>
                    <a:prstGeom prst="rect">
                      <a:avLst/>
                    </a:prstGeom>
                    <a:noFill/>
                    <a:ln>
                      <a:noFill/>
                    </a:ln>
                  </pic:spPr>
                </pic:pic>
              </a:graphicData>
            </a:graphic>
          </wp:inline>
        </w:drawing>
      </w:r>
    </w:p>
    <w:p w14:paraId="4CF3471D" w14:textId="4CD1D369" w:rsidR="00165069" w:rsidRDefault="00165069" w:rsidP="00165069">
      <w:pPr>
        <w:pStyle w:val="Caption"/>
      </w:pPr>
      <w:bookmarkStart w:id="558" w:name="_Ref224361522"/>
      <w:r>
        <w:t xml:space="preserve">Figure </w:t>
      </w:r>
      <w:fldSimple w:instr=" STYLEREF 1 \s ">
        <w:r w:rsidR="00D12800">
          <w:rPr>
            <w:noProof/>
          </w:rPr>
          <w:t>9</w:t>
        </w:r>
      </w:fldSimple>
      <w:r w:rsidR="001C4598">
        <w:noBreakHyphen/>
      </w:r>
      <w:fldSimple w:instr=" SEQ Figure \* ARABIC \s 1 ">
        <w:r w:rsidR="00D12800">
          <w:rPr>
            <w:noProof/>
          </w:rPr>
          <w:t>12</w:t>
        </w:r>
      </w:fldSimple>
      <w:bookmarkEnd w:id="558"/>
      <w:r>
        <w:t xml:space="preserve">. </w:t>
      </w:r>
      <w:proofErr w:type="gramStart"/>
      <w:r>
        <w:t>Beta(</w:t>
      </w:r>
      <w:proofErr w:type="gramEnd"/>
      <w:r>
        <w:t xml:space="preserve">2,2) with Uniform </w:t>
      </w:r>
      <w:proofErr w:type="spellStart"/>
      <w:r>
        <w:t>Majorizing</w:t>
      </w:r>
      <w:proofErr w:type="spellEnd"/>
      <w:r>
        <w:t xml:space="preserve"> Function</w:t>
      </w:r>
    </w:p>
    <w:p w14:paraId="2BFBFE0D" w14:textId="77777777" w:rsidR="00165069" w:rsidRDefault="00165069" w:rsidP="00165069">
      <w:pPr>
        <w:pStyle w:val="BodyText"/>
      </w:pPr>
      <w:r>
        <w:t xml:space="preserve">The ratio is </w:t>
      </w:r>
    </w:p>
    <w:p w14:paraId="7D4DFC61" w14:textId="77777777" w:rsidR="00165069" w:rsidRDefault="00165069" w:rsidP="00165069">
      <w:pPr>
        <w:pStyle w:val="EquationNumber"/>
      </w:pPr>
      <w:r w:rsidRPr="0021292F">
        <w:rPr>
          <w:position w:val="-30"/>
        </w:rPr>
        <w:object w:dxaOrig="3159" w:dyaOrig="720" w14:anchorId="6A0E00BC">
          <v:shape id="_x0000_i1234" type="#_x0000_t75" style="width:158pt;height:36pt" o:ole="">
            <v:imagedata r:id="rId497" o:title=""/>
          </v:shape>
          <o:OLEObject Type="Embed" ProgID="Equation.3" ShapeID="_x0000_i1234" DrawAspect="Content" ObjectID="_1552282186" r:id="rId498"/>
        </w:object>
      </w:r>
      <w:r>
        <w:t>.</w:t>
      </w:r>
    </w:p>
    <w:p w14:paraId="33D81644" w14:textId="77777777" w:rsidR="00165069" w:rsidRDefault="00165069" w:rsidP="00165069">
      <w:pPr>
        <w:pStyle w:val="BodyText"/>
      </w:pPr>
      <w:r>
        <w:t>The method is therefore:</w:t>
      </w:r>
    </w:p>
    <w:p w14:paraId="03DB0074" w14:textId="77777777" w:rsidR="00165069" w:rsidRDefault="009A2643" w:rsidP="00165069">
      <w:pPr>
        <w:pStyle w:val="EquationNumber"/>
      </w:pPr>
      <w:r w:rsidRPr="00DC4DE6">
        <w:rPr>
          <w:position w:val="-62"/>
        </w:rPr>
        <w:object w:dxaOrig="2600" w:dyaOrig="1359" w14:anchorId="363F1EB7">
          <v:shape id="_x0000_i1235" type="#_x0000_t75" style="width:130pt;height:68pt" o:ole="">
            <v:imagedata r:id="rId499" o:title=""/>
          </v:shape>
          <o:OLEObject Type="Embed" ProgID="Equation.3" ShapeID="_x0000_i1235" DrawAspect="Content" ObjectID="_1552282187" r:id="rId500"/>
        </w:object>
      </w:r>
    </w:p>
    <w:p w14:paraId="03AD1C24" w14:textId="77777777" w:rsidR="00165069" w:rsidRDefault="00165069" w:rsidP="00165069">
      <w:pPr>
        <w:pStyle w:val="BodyText"/>
      </w:pPr>
      <w:r>
        <w:t xml:space="preserve">The area under </w:t>
      </w:r>
      <w:r w:rsidRPr="006603CF">
        <w:rPr>
          <w:i/>
        </w:rPr>
        <w:t>t</w:t>
      </w:r>
      <w:r>
        <w:t>(</w:t>
      </w:r>
      <w:r w:rsidRPr="006603CF">
        <w:rPr>
          <w:i/>
        </w:rPr>
        <w:t>y</w:t>
      </w:r>
      <w:r>
        <w:t xml:space="preserve">) is 3/2, leading to an efficiency of 2/3. This leads to the question of whether it can be improved. Consider a </w:t>
      </w:r>
      <w:proofErr w:type="spellStart"/>
      <w:r>
        <w:t>majorizing</w:t>
      </w:r>
      <w:proofErr w:type="spellEnd"/>
      <w:r>
        <w:t xml:space="preserve"> function that is a trapezoid, as shown in </w:t>
      </w:r>
      <w:r>
        <w:fldChar w:fldCharType="begin"/>
      </w:r>
      <w:r>
        <w:instrText xml:space="preserve"> REF _Ref224361807 \h </w:instrText>
      </w:r>
      <w:r>
        <w:fldChar w:fldCharType="separate"/>
      </w:r>
      <w:r w:rsidR="00D12800">
        <w:t xml:space="preserve">Figure </w:t>
      </w:r>
      <w:r w:rsidR="00D12800">
        <w:rPr>
          <w:noProof/>
        </w:rPr>
        <w:t>9</w:t>
      </w:r>
      <w:r w:rsidR="00D12800">
        <w:noBreakHyphen/>
      </w:r>
      <w:r w:rsidR="00D12800">
        <w:rPr>
          <w:noProof/>
        </w:rPr>
        <w:t>13</w:t>
      </w:r>
      <w:r>
        <w:fldChar w:fldCharType="end"/>
      </w:r>
      <w:r>
        <w:t>.</w:t>
      </w:r>
    </w:p>
    <w:p w14:paraId="231D34D2" w14:textId="77777777" w:rsidR="00165069" w:rsidRDefault="00846D03" w:rsidP="00165069">
      <w:pPr>
        <w:pStyle w:val="FigureCentered"/>
      </w:pPr>
      <w:r>
        <w:rPr>
          <w:noProof/>
        </w:rPr>
        <w:lastRenderedPageBreak/>
        <w:drawing>
          <wp:inline distT="0" distB="0" distL="0" distR="0" wp14:anchorId="2E8A13F8" wp14:editId="022CE17F">
            <wp:extent cx="4191000" cy="25241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14:paraId="3280286B" w14:textId="13E48BB2" w:rsidR="00165069" w:rsidRDefault="00165069" w:rsidP="00165069">
      <w:pPr>
        <w:pStyle w:val="Caption"/>
      </w:pPr>
      <w:bookmarkStart w:id="559" w:name="_Ref224361807"/>
      <w:r>
        <w:t xml:space="preserve">Figure </w:t>
      </w:r>
      <w:fldSimple w:instr=" STYLEREF 1 \s ">
        <w:r w:rsidR="00D12800">
          <w:rPr>
            <w:noProof/>
          </w:rPr>
          <w:t>9</w:t>
        </w:r>
      </w:fldSimple>
      <w:r w:rsidR="001C4598">
        <w:noBreakHyphen/>
      </w:r>
      <w:fldSimple w:instr=" SEQ Figure \* ARABIC \s 1 ">
        <w:r w:rsidR="00D12800">
          <w:rPr>
            <w:noProof/>
          </w:rPr>
          <w:t>13</w:t>
        </w:r>
      </w:fldSimple>
      <w:bookmarkEnd w:id="559"/>
      <w:r>
        <w:t xml:space="preserve">. </w:t>
      </w:r>
      <w:proofErr w:type="gramStart"/>
      <w:r>
        <w:t>Beta(</w:t>
      </w:r>
      <w:proofErr w:type="gramEnd"/>
      <w:r>
        <w:t xml:space="preserve">2,2) with Trapezoid </w:t>
      </w:r>
      <w:proofErr w:type="spellStart"/>
      <w:r>
        <w:t>Majorizing</w:t>
      </w:r>
      <w:proofErr w:type="spellEnd"/>
      <w:r>
        <w:t xml:space="preserve"> Function</w:t>
      </w:r>
    </w:p>
    <w:p w14:paraId="799B5953" w14:textId="77777777" w:rsidR="00165069" w:rsidRDefault="00165069" w:rsidP="00165069">
      <w:pPr>
        <w:pStyle w:val="BodyText"/>
      </w:pPr>
      <w:r>
        <w:t xml:space="preserve">The </w:t>
      </w:r>
      <w:proofErr w:type="spellStart"/>
      <w:r>
        <w:t>majorizing</w:t>
      </w:r>
      <w:proofErr w:type="spellEnd"/>
      <w:r>
        <w:t xml:space="preserve"> function is given by</w:t>
      </w:r>
    </w:p>
    <w:p w14:paraId="57BEB7CB" w14:textId="77777777" w:rsidR="00165069" w:rsidRDefault="00165069" w:rsidP="00165069">
      <w:pPr>
        <w:pStyle w:val="EquationNumber"/>
      </w:pPr>
      <w:r w:rsidRPr="00320034">
        <w:rPr>
          <w:position w:val="-66"/>
        </w:rPr>
        <w:object w:dxaOrig="3240" w:dyaOrig="1440" w14:anchorId="0ED374CB">
          <v:shape id="_x0000_i1236" type="#_x0000_t75" style="width:162pt;height:1in" o:ole="">
            <v:imagedata r:id="rId502" o:title=""/>
          </v:shape>
          <o:OLEObject Type="Embed" ProgID="Equation.3" ShapeID="_x0000_i1236" DrawAspect="Content" ObjectID="_1552282188" r:id="rId503"/>
        </w:object>
      </w:r>
    </w:p>
    <w:p w14:paraId="4A9DBD4A" w14:textId="77777777" w:rsidR="00165069" w:rsidRDefault="00165069" w:rsidP="00165069">
      <w:pPr>
        <w:pStyle w:val="BodyText"/>
      </w:pPr>
      <w:r>
        <w:t>And the ratio is</w:t>
      </w:r>
    </w:p>
    <w:p w14:paraId="207391DB" w14:textId="77777777" w:rsidR="00165069" w:rsidRDefault="00165069" w:rsidP="00165069">
      <w:pPr>
        <w:pStyle w:val="EquationNumber"/>
      </w:pPr>
      <w:r w:rsidRPr="009A4229">
        <w:rPr>
          <w:position w:val="-66"/>
        </w:rPr>
        <w:object w:dxaOrig="3640" w:dyaOrig="1440" w14:anchorId="6134574E">
          <v:shape id="_x0000_i1237" type="#_x0000_t75" style="width:182pt;height:1in" o:ole="">
            <v:imagedata r:id="rId504" o:title=""/>
          </v:shape>
          <o:OLEObject Type="Embed" ProgID="Equation.3" ShapeID="_x0000_i1237" DrawAspect="Content" ObjectID="_1552282189" r:id="rId505"/>
        </w:object>
      </w:r>
    </w:p>
    <w:p w14:paraId="0CAF4D76" w14:textId="77777777" w:rsidR="00165069" w:rsidRDefault="00165069" w:rsidP="00165069">
      <w:pPr>
        <w:pStyle w:val="BodyText"/>
      </w:pPr>
      <w:r>
        <w:t xml:space="preserve">The composition method will be used to generate the “candidate” random variate </w:t>
      </w:r>
      <w:r w:rsidRPr="000A5CFE">
        <w:rPr>
          <w:i/>
        </w:rPr>
        <w:t>Y</w:t>
      </w:r>
      <w:r>
        <w:t xml:space="preserve">. First the </w:t>
      </w:r>
      <w:proofErr w:type="spellStart"/>
      <w:r>
        <w:t>majorizing</w:t>
      </w:r>
      <w:proofErr w:type="spellEnd"/>
      <w:r>
        <w:t xml:space="preserve"> function needs to be rescaled to be a pdf (i.e. have area of 1). The areas under the three parts of the </w:t>
      </w:r>
      <w:proofErr w:type="spellStart"/>
      <w:r>
        <w:t>majorizing</w:t>
      </w:r>
      <w:proofErr w:type="spellEnd"/>
      <w:r>
        <w:t xml:space="preserve"> function are shown in </w:t>
      </w:r>
      <w:r>
        <w:fldChar w:fldCharType="begin"/>
      </w:r>
      <w:r>
        <w:instrText xml:space="preserve"> REF _Ref224369939 \h </w:instrText>
      </w:r>
      <w:r>
        <w:fldChar w:fldCharType="separate"/>
      </w:r>
      <w:r w:rsidR="00D12800">
        <w:t xml:space="preserve">Figure </w:t>
      </w:r>
      <w:r w:rsidR="00D12800">
        <w:rPr>
          <w:noProof/>
        </w:rPr>
        <w:t>9</w:t>
      </w:r>
      <w:r w:rsidR="00D12800">
        <w:noBreakHyphen/>
      </w:r>
      <w:r w:rsidR="00D12800">
        <w:rPr>
          <w:noProof/>
        </w:rPr>
        <w:t>14</w:t>
      </w:r>
      <w:r>
        <w:fldChar w:fldCharType="end"/>
      </w:r>
      <w:r>
        <w:t>.</w:t>
      </w:r>
    </w:p>
    <w:p w14:paraId="3C3B659C" w14:textId="77777777" w:rsidR="00165069" w:rsidRDefault="00846D03" w:rsidP="00165069">
      <w:pPr>
        <w:pStyle w:val="FigureCentered"/>
      </w:pPr>
      <w:r>
        <w:rPr>
          <w:noProof/>
        </w:rPr>
        <w:drawing>
          <wp:inline distT="0" distB="0" distL="0" distR="0" wp14:anchorId="300627B9" wp14:editId="772EBC9F">
            <wp:extent cx="4629150" cy="1638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629150" cy="1638300"/>
                    </a:xfrm>
                    <a:prstGeom prst="rect">
                      <a:avLst/>
                    </a:prstGeom>
                    <a:noFill/>
                    <a:ln>
                      <a:noFill/>
                    </a:ln>
                  </pic:spPr>
                </pic:pic>
              </a:graphicData>
            </a:graphic>
          </wp:inline>
        </w:drawing>
      </w:r>
    </w:p>
    <w:p w14:paraId="4DB5DEEC" w14:textId="4884C918" w:rsidR="00165069" w:rsidRDefault="00165069" w:rsidP="00165069">
      <w:pPr>
        <w:pStyle w:val="Caption"/>
      </w:pPr>
      <w:bookmarkStart w:id="560" w:name="_Ref224369939"/>
      <w:r>
        <w:t xml:space="preserve">Figure </w:t>
      </w:r>
      <w:fldSimple w:instr=" STYLEREF 1 \s ">
        <w:r w:rsidR="00D12800">
          <w:rPr>
            <w:noProof/>
          </w:rPr>
          <w:t>9</w:t>
        </w:r>
      </w:fldSimple>
      <w:r w:rsidR="001C4598">
        <w:noBreakHyphen/>
      </w:r>
      <w:fldSimple w:instr=" SEQ Figure \* ARABIC \s 1 ">
        <w:r w:rsidR="00D12800">
          <w:rPr>
            <w:noProof/>
          </w:rPr>
          <w:t>14</w:t>
        </w:r>
      </w:fldSimple>
      <w:bookmarkEnd w:id="560"/>
      <w:r>
        <w:t xml:space="preserve">. </w:t>
      </w:r>
      <w:proofErr w:type="spellStart"/>
      <w:r>
        <w:t>Majorizing</w:t>
      </w:r>
      <w:proofErr w:type="spellEnd"/>
      <w:r>
        <w:t xml:space="preserve"> Function Areas</w:t>
      </w:r>
    </w:p>
    <w:p w14:paraId="5535E7FD" w14:textId="77777777" w:rsidR="00165069" w:rsidRDefault="00165069" w:rsidP="00165069">
      <w:pPr>
        <w:pStyle w:val="BodyText"/>
      </w:pPr>
      <w:r>
        <w:lastRenderedPageBreak/>
        <w:t xml:space="preserve">We see from </w:t>
      </w:r>
      <w:r>
        <w:fldChar w:fldCharType="begin"/>
      </w:r>
      <w:r>
        <w:instrText xml:space="preserve"> REF _Ref224369939 \h </w:instrText>
      </w:r>
      <w:r>
        <w:fldChar w:fldCharType="separate"/>
      </w:r>
      <w:r w:rsidR="00D12800">
        <w:t xml:space="preserve">Figure </w:t>
      </w:r>
      <w:r w:rsidR="00D12800">
        <w:rPr>
          <w:noProof/>
        </w:rPr>
        <w:t>9</w:t>
      </w:r>
      <w:r w:rsidR="00D12800">
        <w:noBreakHyphen/>
      </w:r>
      <w:r w:rsidR="00D12800">
        <w:rPr>
          <w:noProof/>
        </w:rPr>
        <w:t>14</w:t>
      </w:r>
      <w:r>
        <w:fldChar w:fldCharType="end"/>
      </w:r>
      <w:r>
        <w:t xml:space="preserve"> that the total area is </w:t>
      </w:r>
      <w:r w:rsidRPr="007C7D26">
        <w:rPr>
          <w:position w:val="-24"/>
        </w:rPr>
        <w:object w:dxaOrig="2120" w:dyaOrig="620" w14:anchorId="5707067D">
          <v:shape id="_x0000_i1238" type="#_x0000_t75" style="width:106pt;height:31.35pt" o:ole="">
            <v:imagedata r:id="rId507" o:title=""/>
          </v:shape>
          <o:OLEObject Type="Embed" ProgID="Equation.3" ShapeID="_x0000_i1238" DrawAspect="Content" ObjectID="_1552282190" r:id="rId508"/>
        </w:object>
      </w:r>
      <w:r>
        <w:t xml:space="preserve">, so the efficiency is seen to be </w:t>
      </w:r>
      <w:r w:rsidRPr="007C7D26">
        <w:rPr>
          <w:position w:val="-24"/>
        </w:rPr>
        <w:object w:dxaOrig="1020" w:dyaOrig="620" w14:anchorId="4390C473">
          <v:shape id="_x0000_i1239" type="#_x0000_t75" style="width:51.35pt;height:31.35pt" o:ole="">
            <v:imagedata r:id="rId509" o:title=""/>
          </v:shape>
          <o:OLEObject Type="Embed" ProgID="Equation.3" ShapeID="_x0000_i1239" DrawAspect="Content" ObjectID="_1552282191" r:id="rId510"/>
        </w:object>
      </w:r>
      <w:r>
        <w:t xml:space="preserve">. Furthermore, the corresponding pdf and the weights can be determined by dividing each area of the </w:t>
      </w:r>
      <w:proofErr w:type="spellStart"/>
      <w:r>
        <w:t>majorizing</w:t>
      </w:r>
      <w:proofErr w:type="spellEnd"/>
      <w:r>
        <w:t xml:space="preserve"> function by the total area. The result is shown in </w:t>
      </w:r>
      <w:r>
        <w:fldChar w:fldCharType="begin"/>
      </w:r>
      <w:r>
        <w:instrText xml:space="preserve"> REF _Ref224370299 \h </w:instrText>
      </w:r>
      <w:r>
        <w:fldChar w:fldCharType="separate"/>
      </w:r>
      <w:r w:rsidR="00D12800">
        <w:t xml:space="preserve">Figure </w:t>
      </w:r>
      <w:r w:rsidR="00D12800">
        <w:rPr>
          <w:noProof/>
        </w:rPr>
        <w:t>9</w:t>
      </w:r>
      <w:r w:rsidR="00D12800">
        <w:noBreakHyphen/>
      </w:r>
      <w:r w:rsidR="00D12800">
        <w:rPr>
          <w:noProof/>
        </w:rPr>
        <w:t>15</w:t>
      </w:r>
      <w:r>
        <w:fldChar w:fldCharType="end"/>
      </w:r>
      <w:r>
        <w:t>.</w:t>
      </w:r>
    </w:p>
    <w:p w14:paraId="1011B01A" w14:textId="77777777" w:rsidR="00165069" w:rsidRDefault="00846D03" w:rsidP="00165069">
      <w:pPr>
        <w:pStyle w:val="FigureCentered"/>
      </w:pPr>
      <w:r>
        <w:rPr>
          <w:noProof/>
        </w:rPr>
        <w:drawing>
          <wp:inline distT="0" distB="0" distL="0" distR="0" wp14:anchorId="23CD3DDB" wp14:editId="13CAB861">
            <wp:extent cx="4724400" cy="166687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4724400" cy="1666875"/>
                    </a:xfrm>
                    <a:prstGeom prst="rect">
                      <a:avLst/>
                    </a:prstGeom>
                    <a:noFill/>
                    <a:ln>
                      <a:noFill/>
                    </a:ln>
                  </pic:spPr>
                </pic:pic>
              </a:graphicData>
            </a:graphic>
          </wp:inline>
        </w:drawing>
      </w:r>
    </w:p>
    <w:p w14:paraId="119D8B19" w14:textId="1578C081" w:rsidR="00165069" w:rsidRDefault="00165069" w:rsidP="00165069">
      <w:pPr>
        <w:pStyle w:val="Caption"/>
      </w:pPr>
      <w:bookmarkStart w:id="561" w:name="_Ref224370299"/>
      <w:r>
        <w:t xml:space="preserve">Figure </w:t>
      </w:r>
      <w:fldSimple w:instr=" STYLEREF 1 \s ">
        <w:r w:rsidR="00D12800">
          <w:rPr>
            <w:noProof/>
          </w:rPr>
          <w:t>9</w:t>
        </w:r>
      </w:fldSimple>
      <w:r w:rsidR="001C4598">
        <w:noBreakHyphen/>
      </w:r>
      <w:fldSimple w:instr=" SEQ Figure \* ARABIC \s 1 ">
        <w:r w:rsidR="00D12800">
          <w:rPr>
            <w:noProof/>
          </w:rPr>
          <w:t>15</w:t>
        </w:r>
      </w:fldSimple>
      <w:bookmarkEnd w:id="561"/>
      <w:r>
        <w:t>. Trapezoid pdf – Scaled to Area of 1</w:t>
      </w:r>
    </w:p>
    <w:p w14:paraId="63EDF3A7" w14:textId="77777777" w:rsidR="00165069" w:rsidRDefault="00165069" w:rsidP="00165069">
      <w:pPr>
        <w:pStyle w:val="BodyText"/>
      </w:pPr>
      <w:r>
        <w:t xml:space="preserve">It is thus seen that the trapezoid pdf is a mixture of </w:t>
      </w:r>
      <w:proofErr w:type="spellStart"/>
      <w:proofErr w:type="gramStart"/>
      <w:r>
        <w:t>triang</w:t>
      </w:r>
      <w:proofErr w:type="spellEnd"/>
      <w:r>
        <w:t>(</w:t>
      </w:r>
      <w:proofErr w:type="gramEnd"/>
      <w:r>
        <w:t>0,1/4,1/4) with probability 1/6, Uniform(1/4,3/4) with probability 2/3, and triangle(3/4,1,3/4) with probability 1/6.</w:t>
      </w:r>
    </w:p>
    <w:p w14:paraId="3AA94900" w14:textId="77777777" w:rsidR="00165069" w:rsidRPr="007E70A4" w:rsidRDefault="00165069" w:rsidP="00165069">
      <w:pPr>
        <w:pStyle w:val="BodyText"/>
      </w:pPr>
      <w:r>
        <w:t xml:space="preserve">Finally, it is noted that the order of generating the pieces can be arbitrarily set, and it is sometimes recommended that it be done in order of decreasing probabilities. </w:t>
      </w:r>
    </w:p>
    <w:p w14:paraId="0B625E18" w14:textId="77777777" w:rsidR="00165069" w:rsidRDefault="00165069" w:rsidP="00165069">
      <w:pPr>
        <w:pStyle w:val="BodyText"/>
      </w:pPr>
      <w:r>
        <w:t>The method is therefore:</w:t>
      </w:r>
    </w:p>
    <w:p w14:paraId="57C07112" w14:textId="77777777" w:rsidR="00165069" w:rsidRDefault="00165069" w:rsidP="00165069">
      <w:pPr>
        <w:pStyle w:val="EquationNumber"/>
      </w:pPr>
      <w:r w:rsidRPr="00657097">
        <w:rPr>
          <w:position w:val="-248"/>
        </w:rPr>
        <w:object w:dxaOrig="4180" w:dyaOrig="5080" w14:anchorId="63100F18">
          <v:shape id="_x0000_i1240" type="#_x0000_t75" style="width:209.35pt;height:254pt" o:ole="">
            <v:imagedata r:id="rId512" o:title=""/>
          </v:shape>
          <o:OLEObject Type="Embed" ProgID="Equation.3" ShapeID="_x0000_i1240" DrawAspect="Content" ObjectID="_1552282192" r:id="rId513"/>
        </w:object>
      </w:r>
    </w:p>
    <w:p w14:paraId="0CBE9BC7" w14:textId="77777777" w:rsidR="00165069" w:rsidRDefault="00165069" w:rsidP="00165069">
      <w:pPr>
        <w:pStyle w:val="Heading4"/>
      </w:pPr>
      <w:proofErr w:type="gramStart"/>
      <w:r>
        <w:lastRenderedPageBreak/>
        <w:t>Normal(</w:t>
      </w:r>
      <w:proofErr w:type="gramEnd"/>
      <w:r>
        <w:t>0,1)</w:t>
      </w:r>
    </w:p>
    <w:p w14:paraId="076AEBC7" w14:textId="77777777" w:rsidR="00165069" w:rsidRDefault="00165069" w:rsidP="00165069">
      <w:pPr>
        <w:pStyle w:val="BodyText"/>
      </w:pPr>
      <w:r>
        <w:t xml:space="preserve">The Normal distribution is perhaps the most commonly used probability model. If </w:t>
      </w:r>
      <w:r>
        <w:rPr>
          <w:i/>
        </w:rPr>
        <w:t>Z</w:t>
      </w:r>
      <w:r>
        <w:t xml:space="preserve"> is a </w:t>
      </w:r>
      <w:proofErr w:type="gramStart"/>
      <w:r>
        <w:t>Normal(</w:t>
      </w:r>
      <w:proofErr w:type="gramEnd"/>
      <w:r>
        <w:t xml:space="preserve">0,1), then </w:t>
      </w:r>
      <w:r w:rsidRPr="00CE6B7F">
        <w:rPr>
          <w:position w:val="-10"/>
        </w:rPr>
        <w:object w:dxaOrig="740" w:dyaOrig="320" w14:anchorId="7A1FEBD9">
          <v:shape id="_x0000_i1241" type="#_x0000_t75" style="width:37.35pt;height:16pt" o:ole="">
            <v:imagedata r:id="rId514" o:title=""/>
          </v:shape>
          <o:OLEObject Type="Embed" ProgID="Equation.3" ShapeID="_x0000_i1241" DrawAspect="Content" ObjectID="_1552282193" r:id="rId515"/>
        </w:object>
      </w:r>
      <w:r>
        <w:t>Normal(</w:t>
      </w:r>
      <w:r w:rsidRPr="00CE6B7F">
        <w:rPr>
          <w:i/>
        </w:rPr>
        <w:t>μ,σ</w:t>
      </w:r>
      <w:r w:rsidRPr="00CE6B7F">
        <w:rPr>
          <w:i/>
          <w:vertAlign w:val="superscript"/>
        </w:rPr>
        <w:t>2</w:t>
      </w:r>
      <w:r>
        <w:t xml:space="preserve">) random variable. Therefore, if a way to generate a </w:t>
      </w:r>
      <w:proofErr w:type="gramStart"/>
      <w:r>
        <w:t>Normal(</w:t>
      </w:r>
      <w:proofErr w:type="gramEnd"/>
      <w:r>
        <w:t>0,1) is found, then a Normal with any mean and variance can be obtained by this linear transform. The pdf for a standard Normal (with mean 0 and variance 1) is:</w:t>
      </w:r>
    </w:p>
    <w:p w14:paraId="2BE3D389" w14:textId="77777777" w:rsidR="00165069" w:rsidRDefault="00165069" w:rsidP="00165069">
      <w:pPr>
        <w:pStyle w:val="EquationNumber"/>
      </w:pPr>
      <w:r w:rsidRPr="00AD0B75">
        <w:rPr>
          <w:position w:val="-28"/>
        </w:rPr>
        <w:object w:dxaOrig="3159" w:dyaOrig="660" w14:anchorId="35A7E5C2">
          <v:shape id="_x0000_i1242" type="#_x0000_t75" style="width:158pt;height:33.35pt" o:ole="">
            <v:imagedata r:id="rId516" o:title=""/>
          </v:shape>
          <o:OLEObject Type="Embed" ProgID="Equation.3" ShapeID="_x0000_i1242" DrawAspect="Content" ObjectID="_1552282194" r:id="rId517"/>
        </w:object>
      </w:r>
    </w:p>
    <w:p w14:paraId="5E3708FB" w14:textId="77777777" w:rsidR="00165069" w:rsidRDefault="00165069" w:rsidP="00165069">
      <w:pPr>
        <w:pStyle w:val="BodyText"/>
      </w:pPr>
      <w:proofErr w:type="spellStart"/>
      <w:r>
        <w:t>Majorizing</w:t>
      </w:r>
      <w:proofErr w:type="spellEnd"/>
      <w:r>
        <w:t xml:space="preserve"> functions with a finite range, as have been dealt with so far, cannot be used for distributions with tails, such as the Normal distribution. However, it turns out that the Laplace distribution with parameter 1, described previously for general β, can have its pdf be scaled to </w:t>
      </w:r>
      <w:proofErr w:type="spellStart"/>
      <w:r>
        <w:t>majorize</w:t>
      </w:r>
      <w:proofErr w:type="spellEnd"/>
      <w:r>
        <w:t xml:space="preserve"> the </w:t>
      </w:r>
      <w:proofErr w:type="gramStart"/>
      <w:r>
        <w:t>Normal(</w:t>
      </w:r>
      <w:proofErr w:type="gramEnd"/>
      <w:r>
        <w:t xml:space="preserve">0,1) pdf. That </w:t>
      </w:r>
      <w:proofErr w:type="spellStart"/>
      <w:r>
        <w:t>majorizing</w:t>
      </w:r>
      <w:proofErr w:type="spellEnd"/>
      <w:r>
        <w:t xml:space="preserve"> function is given by:</w:t>
      </w:r>
    </w:p>
    <w:p w14:paraId="006079B4" w14:textId="77777777" w:rsidR="00165069" w:rsidRDefault="00165069" w:rsidP="00165069">
      <w:pPr>
        <w:pStyle w:val="EquationNumber"/>
      </w:pPr>
      <w:r w:rsidRPr="00AD0B75">
        <w:rPr>
          <w:position w:val="-28"/>
        </w:rPr>
        <w:object w:dxaOrig="3120" w:dyaOrig="660" w14:anchorId="05261C1F">
          <v:shape id="_x0000_i1243" type="#_x0000_t75" style="width:156pt;height:33.35pt" o:ole="">
            <v:imagedata r:id="rId518" o:title=""/>
          </v:shape>
          <o:OLEObject Type="Embed" ProgID="Equation.3" ShapeID="_x0000_i1243" DrawAspect="Content" ObjectID="_1552282195" r:id="rId519"/>
        </w:object>
      </w:r>
      <w:r>
        <w:t>.</w:t>
      </w:r>
    </w:p>
    <w:p w14:paraId="10298CD1" w14:textId="77777777" w:rsidR="00165069" w:rsidRPr="00820800" w:rsidRDefault="00165069" w:rsidP="00165069">
      <w:pPr>
        <w:pStyle w:val="BodyText"/>
      </w:pPr>
      <w:r>
        <w:t xml:space="preserve">A graph of this function majoring the Normal pdf is shown in </w:t>
      </w:r>
      <w:r>
        <w:fldChar w:fldCharType="begin"/>
      </w:r>
      <w:r>
        <w:instrText xml:space="preserve"> REF _Ref224449625 \h </w:instrText>
      </w:r>
      <w:r>
        <w:fldChar w:fldCharType="separate"/>
      </w:r>
      <w:r w:rsidR="00D12800">
        <w:t xml:space="preserve">Figure </w:t>
      </w:r>
      <w:r w:rsidR="00D12800">
        <w:rPr>
          <w:noProof/>
        </w:rPr>
        <w:t>9</w:t>
      </w:r>
      <w:r w:rsidR="00D12800">
        <w:noBreakHyphen/>
      </w:r>
      <w:r w:rsidR="00D12800">
        <w:rPr>
          <w:noProof/>
        </w:rPr>
        <w:t>16</w:t>
      </w:r>
      <w:r>
        <w:fldChar w:fldCharType="end"/>
      </w:r>
      <w:r>
        <w:t>.</w:t>
      </w:r>
    </w:p>
    <w:p w14:paraId="250BD7AA" w14:textId="77777777" w:rsidR="00165069" w:rsidRDefault="00846D03" w:rsidP="00165069">
      <w:pPr>
        <w:pStyle w:val="FigureCentered"/>
      </w:pPr>
      <w:r>
        <w:rPr>
          <w:noProof/>
        </w:rPr>
        <w:drawing>
          <wp:inline distT="0" distB="0" distL="0" distR="0" wp14:anchorId="2211802B" wp14:editId="146EC039">
            <wp:extent cx="4591050" cy="27622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591050" cy="2762250"/>
                    </a:xfrm>
                    <a:prstGeom prst="rect">
                      <a:avLst/>
                    </a:prstGeom>
                    <a:noFill/>
                    <a:ln>
                      <a:noFill/>
                    </a:ln>
                  </pic:spPr>
                </pic:pic>
              </a:graphicData>
            </a:graphic>
          </wp:inline>
        </w:drawing>
      </w:r>
    </w:p>
    <w:p w14:paraId="525D5D45" w14:textId="7F8879C6" w:rsidR="00165069" w:rsidRDefault="00165069" w:rsidP="00165069">
      <w:pPr>
        <w:pStyle w:val="Caption"/>
      </w:pPr>
      <w:bookmarkStart w:id="562" w:name="_Ref224449625"/>
      <w:r>
        <w:t xml:space="preserve">Figure </w:t>
      </w:r>
      <w:fldSimple w:instr=" STYLEREF 1 \s ">
        <w:r w:rsidR="00D12800">
          <w:rPr>
            <w:noProof/>
          </w:rPr>
          <w:t>9</w:t>
        </w:r>
      </w:fldSimple>
      <w:r w:rsidR="001C4598">
        <w:noBreakHyphen/>
      </w:r>
      <w:fldSimple w:instr=" SEQ Figure \* ARABIC \s 1 ">
        <w:r w:rsidR="00D12800">
          <w:rPr>
            <w:noProof/>
          </w:rPr>
          <w:t>16</w:t>
        </w:r>
      </w:fldSimple>
      <w:bookmarkEnd w:id="562"/>
      <w:r>
        <w:t xml:space="preserve">, </w:t>
      </w:r>
      <w:proofErr w:type="gramStart"/>
      <w:r>
        <w:t>N(</w:t>
      </w:r>
      <w:proofErr w:type="gramEnd"/>
      <w:r>
        <w:t xml:space="preserve">0,1) with Laplace </w:t>
      </w:r>
      <w:proofErr w:type="spellStart"/>
      <w:r>
        <w:t>Majorizing</w:t>
      </w:r>
      <w:proofErr w:type="spellEnd"/>
      <w:r>
        <w:t xml:space="preserve"> Function</w:t>
      </w:r>
    </w:p>
    <w:p w14:paraId="62CFFB2D" w14:textId="77777777" w:rsidR="00165069" w:rsidRDefault="00165069" w:rsidP="00165069">
      <w:pPr>
        <w:pStyle w:val="BodyText"/>
      </w:pPr>
      <w:r>
        <w:t xml:space="preserve">The ratio </w:t>
      </w:r>
      <w:r w:rsidRPr="00144875">
        <w:rPr>
          <w:position w:val="-10"/>
        </w:rPr>
        <w:object w:dxaOrig="1180" w:dyaOrig="340" w14:anchorId="77D112EF">
          <v:shape id="_x0000_i1244" type="#_x0000_t75" style="width:59.35pt;height:17.35pt" o:ole="">
            <v:imagedata r:id="rId521" o:title=""/>
          </v:shape>
          <o:OLEObject Type="Embed" ProgID="Equation.3" ShapeID="_x0000_i1244" DrawAspect="Content" ObjectID="_1552282196" r:id="rId522"/>
        </w:object>
      </w:r>
      <w:r>
        <w:t>is seen to be:</w:t>
      </w:r>
    </w:p>
    <w:p w14:paraId="5FE3E8C1" w14:textId="77777777" w:rsidR="00165069" w:rsidRDefault="00165069" w:rsidP="00165069">
      <w:pPr>
        <w:pStyle w:val="EquationNumber"/>
      </w:pPr>
      <w:r w:rsidRPr="00414554">
        <w:rPr>
          <w:position w:val="-42"/>
        </w:rPr>
        <w:object w:dxaOrig="3900" w:dyaOrig="859" w14:anchorId="2AD05EED">
          <v:shape id="_x0000_i1245" type="#_x0000_t75" style="width:196pt;height:42.65pt" o:ole="">
            <v:imagedata r:id="rId523" o:title=""/>
          </v:shape>
          <o:OLEObject Type="Embed" ProgID="Equation.3" ShapeID="_x0000_i1245" DrawAspect="Content" ObjectID="_1552282197" r:id="rId524"/>
        </w:object>
      </w:r>
      <w:r>
        <w:t>.</w:t>
      </w:r>
    </w:p>
    <w:p w14:paraId="4565142C" w14:textId="77777777" w:rsidR="00165069" w:rsidRDefault="00165069" w:rsidP="00165069">
      <w:pPr>
        <w:pStyle w:val="BodyText"/>
      </w:pPr>
      <w:r>
        <w:t>The Composition method developed previously can be used to generate Laplace random variates for the Acceptance/Rejection method. The overall method is as follows.</w:t>
      </w:r>
    </w:p>
    <w:p w14:paraId="51C3B094" w14:textId="77777777" w:rsidR="00165069" w:rsidRDefault="00165069" w:rsidP="00165069">
      <w:pPr>
        <w:pStyle w:val="EquationNumber"/>
      </w:pPr>
      <w:r w:rsidRPr="006779EF">
        <w:rPr>
          <w:position w:val="-144"/>
        </w:rPr>
        <w:object w:dxaOrig="2900" w:dyaOrig="3000" w14:anchorId="16D66691">
          <v:shape id="_x0000_i1246" type="#_x0000_t75" style="width:145.35pt;height:150pt" o:ole="">
            <v:imagedata r:id="rId525" o:title=""/>
          </v:shape>
          <o:OLEObject Type="Embed" ProgID="Equation.3" ShapeID="_x0000_i1246" DrawAspect="Content" ObjectID="_1552282198" r:id="rId526"/>
        </w:object>
      </w:r>
    </w:p>
    <w:p w14:paraId="5B59FA60" w14:textId="77777777" w:rsidR="00165069" w:rsidRDefault="00165069" w:rsidP="00165069">
      <w:pPr>
        <w:pStyle w:val="BodyText"/>
      </w:pPr>
      <w:r>
        <w:t xml:space="preserve">The area under the </w:t>
      </w:r>
      <w:proofErr w:type="spellStart"/>
      <w:r>
        <w:t>majorizing</w:t>
      </w:r>
      <w:proofErr w:type="spellEnd"/>
      <w:r>
        <w:t xml:space="preserve"> function is </w:t>
      </w:r>
      <w:r w:rsidRPr="007E1E28">
        <w:rPr>
          <w:position w:val="-26"/>
        </w:rPr>
        <w:object w:dxaOrig="1340" w:dyaOrig="700" w14:anchorId="3A29928E">
          <v:shape id="_x0000_i1247" type="#_x0000_t75" style="width:67.35pt;height:35.35pt" o:ole="">
            <v:imagedata r:id="rId527" o:title=""/>
          </v:shape>
          <o:OLEObject Type="Embed" ProgID="Equation.3" ShapeID="_x0000_i1247" DrawAspect="Content" ObjectID="_1552282199" r:id="rId528"/>
        </w:object>
      </w:r>
      <w:r>
        <w:t xml:space="preserve"> so the efficiency is given by</w:t>
      </w:r>
      <w:r w:rsidRPr="004276D5">
        <w:rPr>
          <w:position w:val="-26"/>
        </w:rPr>
        <w:object w:dxaOrig="1359" w:dyaOrig="700" w14:anchorId="67E82F2B">
          <v:shape id="_x0000_i1248" type="#_x0000_t75" style="width:68pt;height:35.35pt" o:ole="">
            <v:imagedata r:id="rId529" o:title=""/>
          </v:shape>
          <o:OLEObject Type="Embed" ProgID="Equation.3" ShapeID="_x0000_i1248" DrawAspect="Content" ObjectID="_1552282200" r:id="rId530"/>
        </w:object>
      </w:r>
      <w:r>
        <w:t xml:space="preserve">. </w:t>
      </w:r>
    </w:p>
    <w:p w14:paraId="25E72233" w14:textId="77777777" w:rsidR="00165069" w:rsidRPr="006779EF" w:rsidRDefault="00165069" w:rsidP="00165069">
      <w:pPr>
        <w:pStyle w:val="BodyText"/>
      </w:pPr>
      <w:r>
        <w:t xml:space="preserve">This raises the question of whether the efficiency can be improved. Examination of </w:t>
      </w:r>
      <w:r>
        <w:fldChar w:fldCharType="begin"/>
      </w:r>
      <w:r>
        <w:instrText xml:space="preserve"> REF _Ref224449625 \h </w:instrText>
      </w:r>
      <w:r>
        <w:fldChar w:fldCharType="separate"/>
      </w:r>
      <w:r w:rsidR="00D12800">
        <w:t xml:space="preserve">Figure </w:t>
      </w:r>
      <w:r w:rsidR="00D12800">
        <w:rPr>
          <w:noProof/>
        </w:rPr>
        <w:t>9</w:t>
      </w:r>
      <w:r w:rsidR="00D12800">
        <w:noBreakHyphen/>
      </w:r>
      <w:r w:rsidR="00D12800">
        <w:rPr>
          <w:noProof/>
        </w:rPr>
        <w:t>16</w:t>
      </w:r>
      <w:r>
        <w:fldChar w:fldCharType="end"/>
      </w:r>
      <w:r>
        <w:t xml:space="preserve"> indicates that the portion of the </w:t>
      </w:r>
      <w:proofErr w:type="spellStart"/>
      <w:r>
        <w:t>majorizing</w:t>
      </w:r>
      <w:proofErr w:type="spellEnd"/>
      <w:r>
        <w:t xml:space="preserve"> function in the region of 0 is high relative to the pdf, meaning that a larger proportion of generated values with small absolute value are being rejected. One remedy is to truncate the </w:t>
      </w:r>
      <w:proofErr w:type="spellStart"/>
      <w:r>
        <w:t>majorizing</w:t>
      </w:r>
      <w:proofErr w:type="spellEnd"/>
      <w:r>
        <w:t xml:space="preserve"> function for those values. This results in a </w:t>
      </w:r>
      <w:proofErr w:type="spellStart"/>
      <w:r>
        <w:t>majorizing</w:t>
      </w:r>
      <w:proofErr w:type="spellEnd"/>
      <w:r>
        <w:t xml:space="preserve"> function that is constant for values </w:t>
      </w:r>
      <w:r w:rsidRPr="00B11AD5">
        <w:rPr>
          <w:i/>
        </w:rPr>
        <w:t>y</w:t>
      </w:r>
      <w:r>
        <w:t xml:space="preserve"> with</w:t>
      </w:r>
      <w:r w:rsidRPr="00B11AD5">
        <w:rPr>
          <w:position w:val="-14"/>
        </w:rPr>
        <w:object w:dxaOrig="600" w:dyaOrig="400" w14:anchorId="51667FCD">
          <v:shape id="_x0000_i1249" type="#_x0000_t75" style="width:30pt;height:20pt" o:ole="">
            <v:imagedata r:id="rId531" o:title=""/>
          </v:shape>
          <o:OLEObject Type="Embed" ProgID="Equation.3" ShapeID="_x0000_i1249" DrawAspect="Content" ObjectID="_1552282201" r:id="rId532"/>
        </w:object>
      </w:r>
      <w:r>
        <w:t xml:space="preserve">, resulting in </w:t>
      </w:r>
      <w:r>
        <w:fldChar w:fldCharType="begin"/>
      </w:r>
      <w:r>
        <w:instrText xml:space="preserve"> REF _Ref224458295 \h </w:instrText>
      </w:r>
      <w:r>
        <w:fldChar w:fldCharType="separate"/>
      </w:r>
      <w:r w:rsidR="00D12800">
        <w:t xml:space="preserve">Figure </w:t>
      </w:r>
      <w:r w:rsidR="00D12800">
        <w:rPr>
          <w:noProof/>
        </w:rPr>
        <w:t>9</w:t>
      </w:r>
      <w:r w:rsidR="00D12800">
        <w:noBreakHyphen/>
      </w:r>
      <w:r w:rsidR="00D12800">
        <w:rPr>
          <w:noProof/>
        </w:rPr>
        <w:t>17</w:t>
      </w:r>
      <w:r>
        <w:fldChar w:fldCharType="end"/>
      </w:r>
    </w:p>
    <w:p w14:paraId="2F17B287" w14:textId="77777777" w:rsidR="00165069" w:rsidRDefault="00846D03" w:rsidP="00165069">
      <w:pPr>
        <w:pStyle w:val="FigureCentered"/>
      </w:pPr>
      <w:r>
        <w:rPr>
          <w:noProof/>
        </w:rPr>
        <w:drawing>
          <wp:inline distT="0" distB="0" distL="0" distR="0" wp14:anchorId="6441CCFD" wp14:editId="4B61E6DE">
            <wp:extent cx="4591050" cy="27622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591050" cy="2762250"/>
                    </a:xfrm>
                    <a:prstGeom prst="rect">
                      <a:avLst/>
                    </a:prstGeom>
                    <a:noFill/>
                    <a:ln>
                      <a:noFill/>
                    </a:ln>
                  </pic:spPr>
                </pic:pic>
              </a:graphicData>
            </a:graphic>
          </wp:inline>
        </w:drawing>
      </w:r>
    </w:p>
    <w:p w14:paraId="3B28C121" w14:textId="4AEB06FA" w:rsidR="00165069" w:rsidRDefault="00165069" w:rsidP="00165069">
      <w:pPr>
        <w:pStyle w:val="Caption"/>
      </w:pPr>
      <w:bookmarkStart w:id="563" w:name="_Ref224458295"/>
      <w:r>
        <w:t xml:space="preserve">Figure </w:t>
      </w:r>
      <w:fldSimple w:instr=" STYLEREF 1 \s ">
        <w:r w:rsidR="00D12800">
          <w:rPr>
            <w:noProof/>
          </w:rPr>
          <w:t>9</w:t>
        </w:r>
      </w:fldSimple>
      <w:r w:rsidR="001C4598">
        <w:noBreakHyphen/>
      </w:r>
      <w:fldSimple w:instr=" SEQ Figure \* ARABIC \s 1 ">
        <w:r w:rsidR="00D12800">
          <w:rPr>
            <w:noProof/>
          </w:rPr>
          <w:t>17</w:t>
        </w:r>
      </w:fldSimple>
      <w:bookmarkEnd w:id="563"/>
      <w:r>
        <w:t xml:space="preserve">. </w:t>
      </w:r>
      <w:proofErr w:type="gramStart"/>
      <w:r>
        <w:t>N(</w:t>
      </w:r>
      <w:proofErr w:type="gramEnd"/>
      <w:r>
        <w:t xml:space="preserve">0,1) with Truncated Laplace </w:t>
      </w:r>
      <w:proofErr w:type="spellStart"/>
      <w:r>
        <w:t>Majorizing</w:t>
      </w:r>
      <w:proofErr w:type="spellEnd"/>
      <w:r>
        <w:t xml:space="preserve"> Function</w:t>
      </w:r>
    </w:p>
    <w:p w14:paraId="2585F1E5" w14:textId="77777777" w:rsidR="00165069" w:rsidRDefault="00165069" w:rsidP="00165069">
      <w:pPr>
        <w:pStyle w:val="BodyText"/>
      </w:pPr>
      <w:r>
        <w:t xml:space="preserve">The functional form of this </w:t>
      </w:r>
      <w:proofErr w:type="spellStart"/>
      <w:r>
        <w:t>majorizing</w:t>
      </w:r>
      <w:proofErr w:type="spellEnd"/>
      <w:r>
        <w:t xml:space="preserve"> function is</w:t>
      </w:r>
    </w:p>
    <w:p w14:paraId="1E9DAF0B" w14:textId="77777777" w:rsidR="00165069" w:rsidRDefault="00165069" w:rsidP="00165069">
      <w:pPr>
        <w:pStyle w:val="EquationNumber"/>
      </w:pPr>
      <w:r w:rsidRPr="0014094A">
        <w:rPr>
          <w:position w:val="-62"/>
        </w:rPr>
        <w:object w:dxaOrig="2780" w:dyaOrig="1359" w14:anchorId="05E2AE24">
          <v:shape id="_x0000_i1250" type="#_x0000_t75" style="width:139.35pt;height:68pt" o:ole="">
            <v:imagedata r:id="rId534" o:title=""/>
          </v:shape>
          <o:OLEObject Type="Embed" ProgID="Equation.3" ShapeID="_x0000_i1250" DrawAspect="Content" ObjectID="_1552282202" r:id="rId535"/>
        </w:object>
      </w:r>
      <w:r>
        <w:t xml:space="preserve">, </w:t>
      </w:r>
      <w:proofErr w:type="gramStart"/>
      <w:r>
        <w:t>so</w:t>
      </w:r>
      <w:proofErr w:type="gramEnd"/>
      <w:r>
        <w:t xml:space="preserve"> the ratio is</w:t>
      </w:r>
    </w:p>
    <w:p w14:paraId="2250EC19" w14:textId="77777777" w:rsidR="00165069" w:rsidRDefault="00165069" w:rsidP="00165069">
      <w:pPr>
        <w:pStyle w:val="EquationNumber"/>
      </w:pPr>
      <w:r w:rsidRPr="00AF6716">
        <w:rPr>
          <w:position w:val="-60"/>
        </w:rPr>
        <w:object w:dxaOrig="2720" w:dyaOrig="1320" w14:anchorId="643F463C">
          <v:shape id="_x0000_i1251" type="#_x0000_t75" style="width:136pt;height:66pt" o:ole="">
            <v:imagedata r:id="rId536" o:title=""/>
          </v:shape>
          <o:OLEObject Type="Embed" ProgID="Equation.3" ShapeID="_x0000_i1251" DrawAspect="Content" ObjectID="_1552282203" r:id="rId537"/>
        </w:object>
      </w:r>
      <w:r>
        <w:t>.</w:t>
      </w:r>
    </w:p>
    <w:p w14:paraId="157E5047" w14:textId="77777777" w:rsidR="00165069" w:rsidRDefault="00165069" w:rsidP="00165069">
      <w:pPr>
        <w:pStyle w:val="BodyText"/>
      </w:pPr>
      <w:r>
        <w:t xml:space="preserve">The area under the </w:t>
      </w:r>
      <w:proofErr w:type="spellStart"/>
      <w:r>
        <w:t>majorizing</w:t>
      </w:r>
      <w:proofErr w:type="spellEnd"/>
      <w:r>
        <w:t xml:space="preserve"> function in </w:t>
      </w:r>
      <w:r>
        <w:fldChar w:fldCharType="begin"/>
      </w:r>
      <w:r>
        <w:instrText xml:space="preserve"> REF _Ref224458295 \h </w:instrText>
      </w:r>
      <w:r>
        <w:fldChar w:fldCharType="separate"/>
      </w:r>
      <w:r w:rsidR="00D12800">
        <w:t xml:space="preserve">Figure </w:t>
      </w:r>
      <w:r w:rsidR="00D12800">
        <w:rPr>
          <w:noProof/>
        </w:rPr>
        <w:t>9</w:t>
      </w:r>
      <w:r w:rsidR="00D12800">
        <w:noBreakHyphen/>
      </w:r>
      <w:r w:rsidR="00D12800">
        <w:rPr>
          <w:noProof/>
        </w:rPr>
        <w:t>17</w:t>
      </w:r>
      <w:r>
        <w:fldChar w:fldCharType="end"/>
      </w:r>
      <w:r>
        <w:t xml:space="preserve"> is </w:t>
      </w:r>
      <w:r w:rsidRPr="009605EE">
        <w:rPr>
          <w:position w:val="-28"/>
        </w:rPr>
        <w:object w:dxaOrig="3680" w:dyaOrig="660" w14:anchorId="6A765D9C">
          <v:shape id="_x0000_i1252" type="#_x0000_t75" style="width:184pt;height:33.35pt" o:ole="">
            <v:imagedata r:id="rId538" o:title=""/>
          </v:shape>
          <o:OLEObject Type="Embed" ProgID="Equation.3" ShapeID="_x0000_i1252" DrawAspect="Content" ObjectID="_1552282204" r:id="rId539"/>
        </w:object>
      </w:r>
      <w:r>
        <w:t xml:space="preserve">so the efficiency is </w:t>
      </w:r>
      <w:r w:rsidRPr="00912F0B">
        <w:rPr>
          <w:position w:val="-24"/>
        </w:rPr>
        <w:object w:dxaOrig="1359" w:dyaOrig="680" w14:anchorId="59F22680">
          <v:shape id="_x0000_i1253" type="#_x0000_t75" style="width:68pt;height:34pt" o:ole="">
            <v:imagedata r:id="rId540" o:title=""/>
          </v:shape>
          <o:OLEObject Type="Embed" ProgID="Equation.3" ShapeID="_x0000_i1253" DrawAspect="Content" ObjectID="_1552282205" r:id="rId541"/>
        </w:object>
      </w:r>
      <w:r>
        <w:t>. The method is:</w:t>
      </w:r>
    </w:p>
    <w:p w14:paraId="29DA7B6D" w14:textId="77777777" w:rsidR="00165069" w:rsidRPr="009605EE" w:rsidRDefault="00165069" w:rsidP="00165069">
      <w:pPr>
        <w:pStyle w:val="EquationNumber"/>
      </w:pPr>
      <w:r w:rsidRPr="00585A2D">
        <w:rPr>
          <w:position w:val="-60"/>
        </w:rPr>
        <w:object w:dxaOrig="3360" w:dyaOrig="6180" w14:anchorId="39BBEDDE">
          <v:shape id="_x0000_i1254" type="#_x0000_t75" style="width:168pt;height:309.35pt" o:ole="">
            <v:imagedata r:id="rId542" o:title=""/>
          </v:shape>
          <o:OLEObject Type="Embed" ProgID="Equation.3" ShapeID="_x0000_i1254" DrawAspect="Content" ObjectID="_1552282206" r:id="rId543"/>
        </w:object>
      </w:r>
    </w:p>
    <w:p w14:paraId="3DBDD0F3" w14:textId="77777777" w:rsidR="00165069" w:rsidRDefault="00165069" w:rsidP="00165069">
      <w:pPr>
        <w:pStyle w:val="Heading2"/>
      </w:pPr>
      <w:bookmarkStart w:id="564" w:name="_Toc226281570"/>
      <w:bookmarkStart w:id="565" w:name="_Toc139597401"/>
      <w:bookmarkStart w:id="566" w:name="_Toc139597616"/>
      <w:bookmarkStart w:id="567" w:name="_Toc334109333"/>
      <w:r>
        <w:t>References</w:t>
      </w:r>
      <w:bookmarkEnd w:id="564"/>
      <w:bookmarkEnd w:id="565"/>
      <w:bookmarkEnd w:id="566"/>
      <w:bookmarkEnd w:id="567"/>
    </w:p>
    <w:p w14:paraId="3605D7A4" w14:textId="77777777" w:rsidR="00165069" w:rsidRDefault="00165069" w:rsidP="00165069">
      <w:pPr>
        <w:pStyle w:val="ReferenceItem"/>
        <w:numPr>
          <w:ilvl w:val="0"/>
          <w:numId w:val="7"/>
        </w:numPr>
        <w:tabs>
          <w:tab w:val="clear" w:pos="360"/>
        </w:tabs>
        <w:ind w:left="720"/>
      </w:pPr>
      <w:proofErr w:type="spellStart"/>
      <w:r w:rsidRPr="00D04685">
        <w:t>De</w:t>
      </w:r>
      <w:r>
        <w:t>vo</w:t>
      </w:r>
      <w:r w:rsidRPr="00D04685">
        <w:t>rye</w:t>
      </w:r>
      <w:proofErr w:type="spellEnd"/>
      <w:r>
        <w:t xml:space="preserve">, Luc. </w:t>
      </w:r>
      <w:r w:rsidRPr="00D07D8F">
        <w:rPr>
          <w:rStyle w:val="Emphasis"/>
        </w:rPr>
        <w:t>Non-Uniform Random Variate Generation</w:t>
      </w:r>
      <w:r>
        <w:t>. Springer-</w:t>
      </w:r>
      <w:proofErr w:type="spellStart"/>
      <w:r>
        <w:t>Verlag</w:t>
      </w:r>
      <w:proofErr w:type="spellEnd"/>
      <w:r>
        <w:t>, New York, NY (1986).</w:t>
      </w:r>
    </w:p>
    <w:p w14:paraId="192E6E7F" w14:textId="77777777" w:rsidR="00165069" w:rsidRDefault="00165069" w:rsidP="00165069">
      <w:pPr>
        <w:pStyle w:val="ReferenceItem"/>
        <w:numPr>
          <w:ilvl w:val="0"/>
          <w:numId w:val="14"/>
        </w:numPr>
        <w:tabs>
          <w:tab w:val="clear" w:pos="360"/>
        </w:tabs>
        <w:ind w:left="720"/>
      </w:pPr>
      <w:r>
        <w:t xml:space="preserve">Gentle, James E. </w:t>
      </w:r>
      <w:r w:rsidRPr="00D04685">
        <w:rPr>
          <w:i/>
          <w:iCs/>
        </w:rPr>
        <w:t>Random Number Generation and Monte Carlo Methods</w:t>
      </w:r>
      <w:r>
        <w:t>. Springer, New York, NY (1998).</w:t>
      </w:r>
    </w:p>
    <w:p w14:paraId="2551AF4B" w14:textId="77777777" w:rsidR="00165069" w:rsidRDefault="00165069" w:rsidP="00F4587A">
      <w:pPr>
        <w:pStyle w:val="ReferenceItem"/>
        <w:numPr>
          <w:ilvl w:val="0"/>
          <w:numId w:val="14"/>
        </w:numPr>
        <w:tabs>
          <w:tab w:val="clear" w:pos="360"/>
        </w:tabs>
        <w:ind w:left="720"/>
      </w:pPr>
      <w:r>
        <w:t xml:space="preserve">Law, Averill, and Kelton, David. </w:t>
      </w:r>
      <w:r w:rsidRPr="00D04685">
        <w:rPr>
          <w:i/>
          <w:iCs/>
        </w:rPr>
        <w:t>Simulation Modeling and Analysis, Third Edition</w:t>
      </w:r>
      <w:r>
        <w:t>. McGraw Hill, Boston, MA (2000).</w:t>
      </w:r>
    </w:p>
    <w:p w14:paraId="1DFC355E" w14:textId="77777777" w:rsidR="00640834" w:rsidRDefault="00640834" w:rsidP="001F5405">
      <w:pPr>
        <w:pStyle w:val="Heading1"/>
        <w:sectPr w:rsidR="00640834" w:rsidSect="00165069">
          <w:headerReference w:type="even" r:id="rId544"/>
          <w:headerReference w:type="default" r:id="rId545"/>
          <w:footerReference w:type="even" r:id="rId546"/>
          <w:footerReference w:type="default" r:id="rId547"/>
          <w:headerReference w:type="first" r:id="rId548"/>
          <w:footerReference w:type="first" r:id="rId549"/>
          <w:pgSz w:w="12240" w:h="15840"/>
          <w:pgMar w:top="1440" w:right="1440" w:bottom="1440" w:left="1440" w:header="720" w:footer="720" w:gutter="0"/>
          <w:pgNumType w:start="1" w:chapStyle="1"/>
          <w:cols w:space="720"/>
          <w:docGrid w:linePitch="360"/>
        </w:sectPr>
      </w:pPr>
    </w:p>
    <w:p w14:paraId="1688A0EE" w14:textId="7CE312AE" w:rsidR="00157BCC" w:rsidRDefault="00157BCC" w:rsidP="001F5405">
      <w:pPr>
        <w:pStyle w:val="Heading1"/>
      </w:pPr>
      <w:bookmarkStart w:id="568" w:name="_Toc334109334"/>
      <w:r>
        <w:lastRenderedPageBreak/>
        <w:t xml:space="preserve">Implementing and Using Random Variates in </w:t>
      </w:r>
      <w:proofErr w:type="spellStart"/>
      <w:r>
        <w:t>Simkit</w:t>
      </w:r>
      <w:bookmarkEnd w:id="568"/>
      <w:proofErr w:type="spellEnd"/>
    </w:p>
    <w:p w14:paraId="425E8D2B" w14:textId="48246923" w:rsidR="009B74E5" w:rsidRDefault="009B74E5" w:rsidP="009B74E5">
      <w:pPr>
        <w:pStyle w:val="BodyText"/>
      </w:pPr>
      <w:r>
        <w:t xml:space="preserve">This section will illustrate how random variates are implemented in </w:t>
      </w:r>
      <w:proofErr w:type="spellStart"/>
      <w:r>
        <w:t>Simkit</w:t>
      </w:r>
      <w:proofErr w:type="spellEnd"/>
      <w:r>
        <w:t xml:space="preserve"> as well as to demonstrate how to implement new random variates and use them as “first-class citizens” in </w:t>
      </w:r>
      <w:r w:rsidR="006C1DC4">
        <w:t>simulation</w:t>
      </w:r>
      <w:r>
        <w:t xml:space="preserve"> components.</w:t>
      </w:r>
    </w:p>
    <w:p w14:paraId="11B89B9D" w14:textId="173EF8DC" w:rsidR="00DA2726" w:rsidRDefault="005571EF" w:rsidP="00DA2726">
      <w:pPr>
        <w:pStyle w:val="Heading2"/>
      </w:pPr>
      <w:bookmarkStart w:id="569" w:name="_Toc334109335"/>
      <w:r>
        <w:t>Implementing</w:t>
      </w:r>
      <w:r w:rsidR="00DA2726">
        <w:t xml:space="preserve"> Random Numbers</w:t>
      </w:r>
      <w:bookmarkEnd w:id="569"/>
    </w:p>
    <w:p w14:paraId="62AC8F62" w14:textId="607C3535" w:rsidR="009B74E5" w:rsidRDefault="00B30955" w:rsidP="009B74E5">
      <w:pPr>
        <w:pStyle w:val="BodyText"/>
      </w:pPr>
      <w:proofErr w:type="spellStart"/>
      <w:r>
        <w:t>Simkit</w:t>
      </w:r>
      <w:proofErr w:type="spellEnd"/>
      <w:r>
        <w:t xml:space="preserve"> captures basic source of pseudo-randomness in classes that implement the </w:t>
      </w:r>
      <w:proofErr w:type="spellStart"/>
      <w:r w:rsidRPr="00B30955">
        <w:rPr>
          <w:rStyle w:val="CodeChar"/>
        </w:rPr>
        <w:t>RandomNumber</w:t>
      </w:r>
      <w:proofErr w:type="spellEnd"/>
      <w:r>
        <w:t xml:space="preserve"> interface. </w:t>
      </w:r>
      <w:r w:rsidR="000E5495">
        <w:t xml:space="preserve">The “default” </w:t>
      </w:r>
      <w:proofErr w:type="spellStart"/>
      <w:r w:rsidR="000E5495" w:rsidRPr="004F215D">
        <w:rPr>
          <w:rStyle w:val="CodeChar"/>
        </w:rPr>
        <w:t>RandomNumber</w:t>
      </w:r>
      <w:proofErr w:type="spellEnd"/>
      <w:r w:rsidR="000E5495">
        <w:t xml:space="preserve"> algorithm is the </w:t>
      </w:r>
      <w:proofErr w:type="spellStart"/>
      <w:r w:rsidR="000E5495">
        <w:t>Mersenne</w:t>
      </w:r>
      <w:proofErr w:type="spellEnd"/>
      <w:r w:rsidR="000E5495">
        <w:t xml:space="preserve"> Twister, and there are a number of other standard algorithms implemented in different classes, such as the </w:t>
      </w:r>
      <w:proofErr w:type="spellStart"/>
      <w:r w:rsidR="000E5495">
        <w:t>Tausworthe</w:t>
      </w:r>
      <w:proofErr w:type="spellEnd"/>
      <w:r w:rsidR="000E5495">
        <w:t>, linear congruential, and others.</w:t>
      </w:r>
    </w:p>
    <w:p w14:paraId="1462226D" w14:textId="2409FB38" w:rsidR="009B74E5" w:rsidRDefault="00DA2726" w:rsidP="00DA2726">
      <w:pPr>
        <w:pStyle w:val="Heading2"/>
      </w:pPr>
      <w:bookmarkStart w:id="570" w:name="_Toc334109336"/>
      <w:r>
        <w:t>Implementing Random Variates</w:t>
      </w:r>
      <w:bookmarkEnd w:id="570"/>
    </w:p>
    <w:p w14:paraId="2DF76564" w14:textId="0671AC5C" w:rsidR="00DA2726" w:rsidRDefault="00DA2726" w:rsidP="00DA2726">
      <w:pPr>
        <w:pStyle w:val="BodyText"/>
      </w:pPr>
      <w:proofErr w:type="spellStart"/>
      <w:r>
        <w:t>Simkit</w:t>
      </w:r>
      <w:proofErr w:type="spellEnd"/>
      <w:r>
        <w:t xml:space="preserve"> captures the generation of different probability distributions through an interface (</w:t>
      </w:r>
      <w:proofErr w:type="spellStart"/>
      <w:r w:rsidRPr="00DA2726">
        <w:rPr>
          <w:rStyle w:val="CodeChar"/>
        </w:rPr>
        <w:t>RandomVariate</w:t>
      </w:r>
      <w:proofErr w:type="spellEnd"/>
      <w:r>
        <w:t>) and abstract base class</w:t>
      </w:r>
      <w:r w:rsidR="00192432">
        <w:t xml:space="preserve"> (</w:t>
      </w:r>
      <w:proofErr w:type="spellStart"/>
      <w:r w:rsidR="00192432" w:rsidRPr="00192432">
        <w:rPr>
          <w:rStyle w:val="CodeChar"/>
        </w:rPr>
        <w:t>RandomVariateBase</w:t>
      </w:r>
      <w:proofErr w:type="spellEnd"/>
      <w:r w:rsidR="00192432">
        <w:t>)</w:t>
      </w:r>
      <w:r>
        <w:t xml:space="preserve">, as shown in </w:t>
      </w:r>
      <w:r w:rsidR="00192432">
        <w:fldChar w:fldCharType="begin"/>
      </w:r>
      <w:r w:rsidR="00192432">
        <w:instrText xml:space="preserve"> REF _Ref263578845 \h </w:instrText>
      </w:r>
      <w:r w:rsidR="00192432">
        <w:fldChar w:fldCharType="separate"/>
      </w:r>
      <w:r w:rsidR="00D12800">
        <w:t xml:space="preserve">Figure </w:t>
      </w:r>
      <w:r w:rsidR="00D12800">
        <w:rPr>
          <w:noProof/>
        </w:rPr>
        <w:t>10</w:t>
      </w:r>
      <w:r w:rsidR="00D12800">
        <w:noBreakHyphen/>
      </w:r>
      <w:r w:rsidR="00D12800">
        <w:rPr>
          <w:noProof/>
        </w:rPr>
        <w:t>1</w:t>
      </w:r>
      <w:r w:rsidR="00192432">
        <w:fldChar w:fldCharType="end"/>
      </w:r>
      <w:r w:rsidR="00192432">
        <w:t xml:space="preserve">, which shows </w:t>
      </w:r>
      <w:r w:rsidR="00130CD3">
        <w:t xml:space="preserve">two </w:t>
      </w:r>
      <w:r w:rsidR="00CD564B">
        <w:t>concrete class</w:t>
      </w:r>
      <w:r w:rsidR="00130CD3">
        <w:t>ed</w:t>
      </w:r>
      <w:r w:rsidR="00CD564B">
        <w:t xml:space="preserve"> (</w:t>
      </w:r>
      <w:proofErr w:type="spellStart"/>
      <w:r w:rsidR="00CD564B" w:rsidRPr="00CD564B">
        <w:rPr>
          <w:rStyle w:val="CodeChar"/>
        </w:rPr>
        <w:t>ExponentialVariate</w:t>
      </w:r>
      <w:proofErr w:type="spellEnd"/>
      <w:r w:rsidR="00130CD3">
        <w:t xml:space="preserve"> and </w:t>
      </w:r>
      <w:proofErr w:type="spellStart"/>
      <w:r w:rsidR="00130CD3" w:rsidRPr="00130CD3">
        <w:rPr>
          <w:rStyle w:val="CodeChar"/>
        </w:rPr>
        <w:t>GammaVariate</w:t>
      </w:r>
      <w:proofErr w:type="spellEnd"/>
      <w:r w:rsidR="00130CD3">
        <w:t>)</w:t>
      </w:r>
      <w:r w:rsidR="00CD564B">
        <w:t xml:space="preserve"> in the hierarchy.</w:t>
      </w:r>
    </w:p>
    <w:p w14:paraId="109420CE" w14:textId="72802077" w:rsidR="00DA2726" w:rsidRDefault="00461F04" w:rsidP="00192432">
      <w:pPr>
        <w:pStyle w:val="FigureCentered"/>
      </w:pPr>
      <w:r>
        <w:rPr>
          <w:noProof/>
        </w:rPr>
        <w:drawing>
          <wp:inline distT="0" distB="0" distL="0" distR="0" wp14:anchorId="67C1C731" wp14:editId="3CCA6B4C">
            <wp:extent cx="5029200" cy="37637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5029849" cy="3764275"/>
                    </a:xfrm>
                    <a:prstGeom prst="rect">
                      <a:avLst/>
                    </a:prstGeom>
                    <a:noFill/>
                    <a:ln>
                      <a:noFill/>
                    </a:ln>
                  </pic:spPr>
                </pic:pic>
              </a:graphicData>
            </a:graphic>
          </wp:inline>
        </w:drawing>
      </w:r>
    </w:p>
    <w:p w14:paraId="699CB16E" w14:textId="4DC0D385" w:rsidR="00192432" w:rsidRPr="00192432" w:rsidRDefault="00192432" w:rsidP="00192432">
      <w:pPr>
        <w:pStyle w:val="Caption"/>
      </w:pPr>
      <w:bookmarkStart w:id="571" w:name="_Ref263578845"/>
      <w:r>
        <w:t xml:space="preserve">Figure </w:t>
      </w:r>
      <w:fldSimple w:instr=" STYLEREF 1 \s ">
        <w:r w:rsidR="00D12800">
          <w:rPr>
            <w:noProof/>
          </w:rPr>
          <w:t>10</w:t>
        </w:r>
      </w:fldSimple>
      <w:r w:rsidR="001C4598">
        <w:noBreakHyphen/>
      </w:r>
      <w:fldSimple w:instr=" SEQ Figure \* ARABIC \s 1 ">
        <w:r w:rsidR="00D12800">
          <w:rPr>
            <w:noProof/>
          </w:rPr>
          <w:t>1</w:t>
        </w:r>
      </w:fldSimple>
      <w:bookmarkEnd w:id="571"/>
      <w:r>
        <w:t xml:space="preserve">. Class and Interface Diagram for </w:t>
      </w:r>
      <w:proofErr w:type="spellStart"/>
      <w:r>
        <w:t>RandomVariates</w:t>
      </w:r>
      <w:proofErr w:type="spellEnd"/>
    </w:p>
    <w:p w14:paraId="21C5CCCB" w14:textId="30EDD6FB" w:rsidR="00CD564B" w:rsidRDefault="00CD564B" w:rsidP="00DA2726">
      <w:pPr>
        <w:pStyle w:val="BodyText"/>
      </w:pPr>
      <w:r>
        <w:t xml:space="preserve">Concrete classes can either implement the </w:t>
      </w:r>
      <w:proofErr w:type="spellStart"/>
      <w:r w:rsidRPr="00CD564B">
        <w:rPr>
          <w:rStyle w:val="CodeChar"/>
        </w:rPr>
        <w:t>RandomVariate</w:t>
      </w:r>
      <w:proofErr w:type="spellEnd"/>
      <w:r>
        <w:t xml:space="preserve"> interface or subclass </w:t>
      </w:r>
      <w:proofErr w:type="spellStart"/>
      <w:r w:rsidRPr="00CD564B">
        <w:rPr>
          <w:rStyle w:val="CodeChar"/>
        </w:rPr>
        <w:t>RandomVariateBase</w:t>
      </w:r>
      <w:proofErr w:type="spellEnd"/>
      <w:r w:rsidR="00AC1FE6">
        <w:t xml:space="preserve">. In addition to implementing the methods of the </w:t>
      </w:r>
      <w:proofErr w:type="spellStart"/>
      <w:r w:rsidR="00AC1FE6" w:rsidRPr="00AC1FE6">
        <w:rPr>
          <w:rStyle w:val="CodeChar"/>
        </w:rPr>
        <w:t>RandomVariate</w:t>
      </w:r>
      <w:proofErr w:type="spellEnd"/>
      <w:r w:rsidR="00AC1FE6">
        <w:t xml:space="preserve"> contract, concrete classes must implement necessary parameters as read/write, using the Java conventions for setters and getters. </w:t>
      </w:r>
      <w:r w:rsidR="002C551B">
        <w:t>Finally, they are expected to adhere to the JavaBeans standard of providing a zero-parameter constructor.</w:t>
      </w:r>
    </w:p>
    <w:p w14:paraId="34B455E1" w14:textId="72FD8BBD" w:rsidR="00DA2726" w:rsidRDefault="008D0B91" w:rsidP="00DA2726">
      <w:pPr>
        <w:pStyle w:val="BodyText"/>
      </w:pPr>
      <w:r>
        <w:lastRenderedPageBreak/>
        <w:t xml:space="preserve">The “normal” way of obtaining a </w:t>
      </w:r>
      <w:proofErr w:type="spellStart"/>
      <w:r w:rsidRPr="008D0B91">
        <w:rPr>
          <w:rStyle w:val="CodeChar"/>
        </w:rPr>
        <w:t>RandomVariate</w:t>
      </w:r>
      <w:proofErr w:type="spellEnd"/>
      <w:r>
        <w:t xml:space="preserve"> instance is through a static method call to </w:t>
      </w:r>
      <w:proofErr w:type="spellStart"/>
      <w:r w:rsidRPr="008D0B91">
        <w:rPr>
          <w:rStyle w:val="CodeChar"/>
        </w:rPr>
        <w:t>RandomVariateFactory</w:t>
      </w:r>
      <w:r w:rsidRPr="0035458C">
        <w:rPr>
          <w:rStyle w:val="CodeChar"/>
        </w:rPr>
        <w:t>.</w:t>
      </w:r>
      <w:r w:rsidR="0035458C" w:rsidRPr="0035458C">
        <w:rPr>
          <w:rStyle w:val="CodeChar"/>
        </w:rPr>
        <w:t>getInstance</w:t>
      </w:r>
      <w:proofErr w:type="spellEnd"/>
      <w:r w:rsidR="0035458C" w:rsidRPr="0035458C">
        <w:rPr>
          <w:rStyle w:val="CodeChar"/>
        </w:rPr>
        <w:t>(</w:t>
      </w:r>
      <w:r w:rsidR="004B4CC0">
        <w:rPr>
          <w:rStyle w:val="CodeChar"/>
        </w:rPr>
        <w:t>String, Object...</w:t>
      </w:r>
      <w:r w:rsidR="0035458C" w:rsidRPr="0035458C">
        <w:rPr>
          <w:rStyle w:val="CodeChar"/>
        </w:rPr>
        <w:t>)</w:t>
      </w:r>
      <w:r w:rsidR="0035458C" w:rsidRPr="004B4CC0">
        <w:t xml:space="preserve">. </w:t>
      </w:r>
      <w:r w:rsidR="00656B1C">
        <w:t xml:space="preserve">The first argument is the name of the </w:t>
      </w:r>
      <w:proofErr w:type="spellStart"/>
      <w:r w:rsidR="00656B1C" w:rsidRPr="00656B1C">
        <w:rPr>
          <w:rStyle w:val="CodeChar"/>
        </w:rPr>
        <w:t>RandomVariate</w:t>
      </w:r>
      <w:proofErr w:type="spellEnd"/>
      <w:r w:rsidR="00656B1C">
        <w:t xml:space="preserve"> class, which may be the fully qualified name, the unqualified name (if the class is either in the </w:t>
      </w:r>
      <w:proofErr w:type="spellStart"/>
      <w:proofErr w:type="gramStart"/>
      <w:r w:rsidR="00656B1C" w:rsidRPr="00656B1C">
        <w:rPr>
          <w:rStyle w:val="CodeChar"/>
        </w:rPr>
        <w:t>simkit.random</w:t>
      </w:r>
      <w:proofErr w:type="spellEnd"/>
      <w:proofErr w:type="gramEnd"/>
      <w:r w:rsidR="00656B1C">
        <w:t xml:space="preserve"> package or in one of the designated search packages), or the name without “</w:t>
      </w:r>
      <w:r w:rsidR="00656B1C" w:rsidRPr="00656B1C">
        <w:rPr>
          <w:rStyle w:val="CodeChar"/>
        </w:rPr>
        <w:t>Variate</w:t>
      </w:r>
      <w:r w:rsidR="00656B1C">
        <w:t>”</w:t>
      </w:r>
      <w:r w:rsidR="00A0036E">
        <w:t xml:space="preserve">. </w:t>
      </w:r>
      <w:r w:rsidR="0088355C">
        <w:t xml:space="preserve">The convention is that a </w:t>
      </w:r>
      <w:proofErr w:type="spellStart"/>
      <w:r w:rsidR="0088355C" w:rsidRPr="0088355C">
        <w:rPr>
          <w:rStyle w:val="CodeChar"/>
        </w:rPr>
        <w:t>RandomVariate</w:t>
      </w:r>
      <w:proofErr w:type="spellEnd"/>
      <w:r w:rsidR="0088355C">
        <w:t xml:space="preserve"> class’s name end in “</w:t>
      </w:r>
      <w:r w:rsidR="0088355C" w:rsidRPr="0088355C">
        <w:rPr>
          <w:rStyle w:val="CodeChar"/>
        </w:rPr>
        <w:t>Variate</w:t>
      </w:r>
      <w:r w:rsidR="0088355C">
        <w:t>” but that is not required.</w:t>
      </w:r>
    </w:p>
    <w:p w14:paraId="0D4DDE58" w14:textId="345F55AF" w:rsidR="009441F1" w:rsidRDefault="009441F1" w:rsidP="00DA2726">
      <w:pPr>
        <w:pStyle w:val="BodyText"/>
      </w:pPr>
      <w:r>
        <w:t xml:space="preserve">When obtained from a call to </w:t>
      </w:r>
      <w:proofErr w:type="spellStart"/>
      <w:r w:rsidRPr="008D0B91">
        <w:rPr>
          <w:rStyle w:val="CodeChar"/>
        </w:rPr>
        <w:t>RandomVariateFactory</w:t>
      </w:r>
      <w:r w:rsidRPr="0035458C">
        <w:rPr>
          <w:rStyle w:val="CodeChar"/>
        </w:rPr>
        <w:t>.getInstance</w:t>
      </w:r>
      <w:proofErr w:type="spellEnd"/>
      <w:r>
        <w:rPr>
          <w:rStyle w:val="CodeChar"/>
        </w:rPr>
        <w:t>()</w:t>
      </w:r>
      <w:r w:rsidRPr="009441F1">
        <w:t xml:space="preserve">, the </w:t>
      </w:r>
      <w:r>
        <w:t xml:space="preserve">object is instantiated using the zero-argument constructor and the </w:t>
      </w:r>
      <w:proofErr w:type="spellStart"/>
      <w:r w:rsidRPr="009441F1">
        <w:rPr>
          <w:rStyle w:val="CodeChar"/>
        </w:rPr>
        <w:t>RandomNumber</w:t>
      </w:r>
      <w:proofErr w:type="spellEnd"/>
      <w:r>
        <w:t xml:space="preserve"> instance set using the </w:t>
      </w:r>
      <w:proofErr w:type="spellStart"/>
      <w:r w:rsidRPr="008D0B91">
        <w:rPr>
          <w:rStyle w:val="CodeChar"/>
        </w:rPr>
        <w:t>RandomVariateFactory</w:t>
      </w:r>
      <w:r w:rsidRPr="009441F1">
        <w:t>’s</w:t>
      </w:r>
      <w:proofErr w:type="spellEnd"/>
      <w:r>
        <w:t xml:space="preserve"> default </w:t>
      </w:r>
      <w:proofErr w:type="spellStart"/>
      <w:r w:rsidRPr="009441F1">
        <w:rPr>
          <w:rStyle w:val="CodeChar"/>
        </w:rPr>
        <w:t>RandomNumber</w:t>
      </w:r>
      <w:proofErr w:type="spellEnd"/>
      <w:r>
        <w:t xml:space="preserve"> instance. Finally, the parameters are set using the corresponding setter methods.</w:t>
      </w:r>
      <w:r w:rsidR="00E127FA">
        <w:t xml:space="preserve"> If the</w:t>
      </w:r>
      <w:r w:rsidR="009E17AB" w:rsidRPr="009E17AB">
        <w:rPr>
          <w:rStyle w:val="CodeChar"/>
        </w:rPr>
        <w:t xml:space="preserve"> </w:t>
      </w:r>
      <w:proofErr w:type="spellStart"/>
      <w:proofErr w:type="gramStart"/>
      <w:r w:rsidR="009E17AB" w:rsidRPr="008D0B91">
        <w:rPr>
          <w:rStyle w:val="CodeChar"/>
        </w:rPr>
        <w:t>RandomVariateFactory</w:t>
      </w:r>
      <w:proofErr w:type="spellEnd"/>
      <w:r w:rsidR="00E127FA">
        <w:t xml:space="preserve"> </w:t>
      </w:r>
      <w:r w:rsidR="009E17AB">
        <w:t xml:space="preserve"> cannot</w:t>
      </w:r>
      <w:proofErr w:type="gramEnd"/>
      <w:r w:rsidR="009E17AB">
        <w:t xml:space="preserve"> find the </w:t>
      </w:r>
      <w:r w:rsidR="00E127FA">
        <w:t xml:space="preserve">name of a class from the first argument, </w:t>
      </w:r>
      <w:r w:rsidR="009E17AB">
        <w:t xml:space="preserve">it throws an </w:t>
      </w:r>
      <w:proofErr w:type="spellStart"/>
      <w:r w:rsidR="009E17AB" w:rsidRPr="009E17AB">
        <w:rPr>
          <w:rStyle w:val="CodeChar"/>
        </w:rPr>
        <w:t>IllegalArgumentException</w:t>
      </w:r>
      <w:proofErr w:type="spellEnd"/>
      <w:r w:rsidR="009E17AB">
        <w:t xml:space="preserve">. By default, The </w:t>
      </w:r>
      <w:proofErr w:type="spellStart"/>
      <w:r w:rsidR="009E17AB" w:rsidRPr="008D0B91">
        <w:rPr>
          <w:rStyle w:val="CodeChar"/>
        </w:rPr>
        <w:t>RandomVariateFactory</w:t>
      </w:r>
      <w:proofErr w:type="spellEnd"/>
      <w:r w:rsidR="009E17AB">
        <w:t xml:space="preserve"> only searches the </w:t>
      </w:r>
      <w:proofErr w:type="spellStart"/>
      <w:proofErr w:type="gramStart"/>
      <w:r w:rsidR="009E17AB" w:rsidRPr="009E17AB">
        <w:rPr>
          <w:rStyle w:val="CodeChar"/>
        </w:rPr>
        <w:t>simkit.random</w:t>
      </w:r>
      <w:proofErr w:type="spellEnd"/>
      <w:proofErr w:type="gramEnd"/>
      <w:r w:rsidR="009E17AB">
        <w:t xml:space="preserve"> package for the class. However, additional packages may be added by invoking </w:t>
      </w:r>
      <w:proofErr w:type="spellStart"/>
      <w:r w:rsidR="009E17AB" w:rsidRPr="009E17AB">
        <w:rPr>
          <w:rStyle w:val="CodeChar"/>
        </w:rPr>
        <w:t>addSearchPackage</w:t>
      </w:r>
      <w:proofErr w:type="spellEnd"/>
      <w:r w:rsidR="009E17AB" w:rsidRPr="009E17AB">
        <w:rPr>
          <w:rStyle w:val="CodeChar"/>
        </w:rPr>
        <w:t>(String)</w:t>
      </w:r>
      <w:r w:rsidR="009E17AB">
        <w:t xml:space="preserve">.  For example, to </w:t>
      </w:r>
      <w:r w:rsidR="005723F2">
        <w:t xml:space="preserve">allow unqualified class names from the </w:t>
      </w:r>
      <w:r w:rsidR="005723F2" w:rsidRPr="005723F2">
        <w:rPr>
          <w:rStyle w:val="CodeChar"/>
        </w:rPr>
        <w:t>mv3302.random</w:t>
      </w:r>
      <w:r w:rsidR="005723F2">
        <w:t xml:space="preserve"> package, invoke </w:t>
      </w:r>
      <w:proofErr w:type="spellStart"/>
      <w:r w:rsidR="00C53BD9" w:rsidRPr="00C53BD9">
        <w:rPr>
          <w:rStyle w:val="CodeChar"/>
        </w:rPr>
        <w:t>RandomVariateFactory.addSearchPackage</w:t>
      </w:r>
      <w:proofErr w:type="spellEnd"/>
      <w:r w:rsidR="00C53BD9" w:rsidRPr="00C53BD9">
        <w:rPr>
          <w:rStyle w:val="CodeChar"/>
        </w:rPr>
        <w:t>("mv3302.random")</w:t>
      </w:r>
      <w:r w:rsidR="00C53BD9" w:rsidRPr="00C53BD9">
        <w:t>.</w:t>
      </w:r>
    </w:p>
    <w:p w14:paraId="5F655D98" w14:textId="47976E8D" w:rsidR="00B46159" w:rsidRDefault="00B46159" w:rsidP="00B46159">
      <w:pPr>
        <w:pStyle w:val="BodyText"/>
      </w:pPr>
      <w:r>
        <w:t xml:space="preserve">The </w:t>
      </w:r>
      <w:proofErr w:type="spellStart"/>
      <w:r w:rsidRPr="00C53BD9">
        <w:rPr>
          <w:rStyle w:val="CodeChar"/>
        </w:rPr>
        <w:t>RandomVariateFactory</w:t>
      </w:r>
      <w:proofErr w:type="spellEnd"/>
      <w:r w:rsidRPr="00B46159">
        <w:t xml:space="preserve"> </w:t>
      </w:r>
      <w:r>
        <w:t xml:space="preserve">uses the same </w:t>
      </w:r>
      <w:proofErr w:type="spellStart"/>
      <w:r w:rsidRPr="00B46159">
        <w:rPr>
          <w:rStyle w:val="CodeChar"/>
        </w:rPr>
        <w:t>RandomNumber</w:t>
      </w:r>
      <w:proofErr w:type="spellEnd"/>
      <w:r>
        <w:t xml:space="preserve"> instance for each </w:t>
      </w:r>
      <w:proofErr w:type="spellStart"/>
      <w:r w:rsidRPr="00B46159">
        <w:rPr>
          <w:rStyle w:val="CodeChar"/>
        </w:rPr>
        <w:t>RandomVariate</w:t>
      </w:r>
      <w:proofErr w:type="spellEnd"/>
      <w:r>
        <w:t xml:space="preserve"> class obtained</w:t>
      </w:r>
      <w:r w:rsidR="00CA7397">
        <w:t xml:space="preserve"> u</w:t>
      </w:r>
      <w:r w:rsidR="00D155A8">
        <w:t xml:space="preserve">sing the </w:t>
      </w:r>
      <w:proofErr w:type="spellStart"/>
      <w:proofErr w:type="gramStart"/>
      <w:r w:rsidR="00D155A8" w:rsidRPr="00D155A8">
        <w:rPr>
          <w:rStyle w:val="CodeChar"/>
        </w:rPr>
        <w:t>getInstance</w:t>
      </w:r>
      <w:proofErr w:type="spellEnd"/>
      <w:r w:rsidR="00D155A8" w:rsidRPr="00D155A8">
        <w:rPr>
          <w:rStyle w:val="CodeChar"/>
        </w:rPr>
        <w:t>(</w:t>
      </w:r>
      <w:proofErr w:type="gramEnd"/>
      <w:r w:rsidR="00D155A8" w:rsidRPr="00D155A8">
        <w:rPr>
          <w:rStyle w:val="CodeChar"/>
        </w:rPr>
        <w:t>)</w:t>
      </w:r>
      <w:r w:rsidR="00D155A8">
        <w:t xml:space="preserve"> call above</w:t>
      </w:r>
      <w:r>
        <w:t xml:space="preserve"> This ensures that </w:t>
      </w:r>
      <w:r w:rsidR="00D155A8">
        <w:t>all generated values will be independent.</w:t>
      </w:r>
      <w:r w:rsidR="00214A02">
        <w:t xml:space="preserve"> This behavior may be overridden by specifying a different </w:t>
      </w:r>
      <w:proofErr w:type="spellStart"/>
      <w:r w:rsidR="00214A02" w:rsidRPr="00E15CB4">
        <w:rPr>
          <w:rStyle w:val="CodeChar"/>
        </w:rPr>
        <w:t>RandomNumber</w:t>
      </w:r>
      <w:proofErr w:type="spellEnd"/>
      <w:r w:rsidR="00214A02">
        <w:t xml:space="preserve"> instance </w:t>
      </w:r>
      <w:r w:rsidR="00E15CB4">
        <w:t xml:space="preserve">via an overloaded call </w:t>
      </w:r>
      <w:proofErr w:type="spellStart"/>
      <w:proofErr w:type="gramStart"/>
      <w:r w:rsidR="00E15CB4" w:rsidRPr="00E15CB4">
        <w:rPr>
          <w:rStyle w:val="CodeChar"/>
        </w:rPr>
        <w:t>getInstance</w:t>
      </w:r>
      <w:proofErr w:type="spellEnd"/>
      <w:r w:rsidR="00E15CB4" w:rsidRPr="00E15CB4">
        <w:rPr>
          <w:rStyle w:val="CodeChar"/>
        </w:rPr>
        <w:t>(</w:t>
      </w:r>
      <w:proofErr w:type="gramEnd"/>
      <w:r w:rsidR="00E15CB4" w:rsidRPr="00E15CB4">
        <w:rPr>
          <w:rStyle w:val="CodeChar"/>
        </w:rPr>
        <w:t xml:space="preserve">String, </w:t>
      </w:r>
      <w:proofErr w:type="spellStart"/>
      <w:r w:rsidR="00E15CB4" w:rsidRPr="00E15CB4">
        <w:rPr>
          <w:rStyle w:val="CodeChar"/>
        </w:rPr>
        <w:t>RandomNumber</w:t>
      </w:r>
      <w:proofErr w:type="spellEnd"/>
      <w:r w:rsidR="00E15CB4" w:rsidRPr="00E15CB4">
        <w:rPr>
          <w:rStyle w:val="CodeChar"/>
        </w:rPr>
        <w:t>, Objec</w:t>
      </w:r>
      <w:r w:rsidR="00E15CB4">
        <w:rPr>
          <w:rStyle w:val="CodeChar"/>
        </w:rPr>
        <w:t>t...</w:t>
      </w:r>
      <w:r w:rsidR="00E15CB4" w:rsidRPr="00E15CB4">
        <w:rPr>
          <w:rStyle w:val="CodeChar"/>
        </w:rPr>
        <w:t>)</w:t>
      </w:r>
      <w:r w:rsidR="00E15CB4" w:rsidRPr="00327617">
        <w:t>.</w:t>
      </w:r>
    </w:p>
    <w:p w14:paraId="76E8A9A0" w14:textId="77777777" w:rsidR="0055133B" w:rsidRDefault="0055133B" w:rsidP="00DA2726">
      <w:pPr>
        <w:pStyle w:val="BodyText"/>
      </w:pPr>
    </w:p>
    <w:p w14:paraId="56C065C5" w14:textId="77777777" w:rsidR="0055133B" w:rsidRPr="00DA2726" w:rsidRDefault="0055133B" w:rsidP="00DA2726">
      <w:pPr>
        <w:pStyle w:val="BodyText"/>
        <w:sectPr w:rsidR="0055133B" w:rsidRPr="00DA2726" w:rsidSect="00640834">
          <w:type w:val="continuous"/>
          <w:pgSz w:w="12240" w:h="15840"/>
          <w:pgMar w:top="1440" w:right="1440" w:bottom="1440" w:left="1440" w:header="720" w:footer="720" w:gutter="0"/>
          <w:pgNumType w:start="1" w:chapStyle="1"/>
          <w:cols w:space="720"/>
          <w:docGrid w:linePitch="360"/>
        </w:sectPr>
      </w:pPr>
    </w:p>
    <w:p w14:paraId="49BE89B7" w14:textId="6D645FD8" w:rsidR="001F5405" w:rsidRDefault="001F5405" w:rsidP="001F5405">
      <w:pPr>
        <w:pStyle w:val="Heading1"/>
      </w:pPr>
      <w:bookmarkStart w:id="572" w:name="_Toc334109337"/>
      <w:r>
        <w:lastRenderedPageBreak/>
        <w:t>Simple Output Analysis</w:t>
      </w:r>
      <w:bookmarkEnd w:id="572"/>
    </w:p>
    <w:p w14:paraId="2DB61789" w14:textId="010E9E76" w:rsidR="001F5405" w:rsidRDefault="00851E7C" w:rsidP="001F5405">
      <w:pPr>
        <w:pStyle w:val="BodyText"/>
      </w:pPr>
      <w:r>
        <w:t>Output analysis for a simulation model consists of attempting to estimate certain measures associated with the system being modeled. This is done by estimating measures obtained from the simulation model. If the model is a faithful representation of the system in question, then valid estimates of the simulation measures may be inferred to be representative of the corresponding measures in the system itself.</w:t>
      </w:r>
    </w:p>
    <w:p w14:paraId="34CEEAB3" w14:textId="789AC216" w:rsidR="00851E7C" w:rsidRDefault="00C5568C" w:rsidP="001F5405">
      <w:pPr>
        <w:pStyle w:val="BodyText"/>
      </w:pPr>
      <w:r>
        <w:t xml:space="preserve">In this </w:t>
      </w:r>
      <w:proofErr w:type="gramStart"/>
      <w:r>
        <w:t>section</w:t>
      </w:r>
      <w:proofErr w:type="gramEnd"/>
      <w:r>
        <w:t xml:space="preserve"> we will explore the simplest version of output analysis, namely estimating a single parameter of the simulation </w:t>
      </w:r>
      <w:r w:rsidR="00C90EAA">
        <w:t>model. This parameter is some fixed, but unknown quantity of the model.</w:t>
      </w:r>
      <w:r w:rsidR="00D86B8D">
        <w:t xml:space="preserve"> For simplicity, we will only examine estimating parameters that are means.</w:t>
      </w:r>
    </w:p>
    <w:p w14:paraId="5708686B" w14:textId="6A225597" w:rsidR="00D86B8D" w:rsidRDefault="00D86B8D" w:rsidP="001F5405">
      <w:pPr>
        <w:pStyle w:val="BodyText"/>
      </w:pPr>
      <w:r>
        <w:t xml:space="preserve">In </w:t>
      </w:r>
      <w:proofErr w:type="gramStart"/>
      <w:r>
        <w:t>statistics</w:t>
      </w:r>
      <w:proofErr w:type="gramEnd"/>
      <w:r>
        <w:t xml:space="preserve"> the two primary estimators are point estimators and interval estimators. Simulation models allow for a third possibility, interval estimators with a desired level of precision.</w:t>
      </w:r>
    </w:p>
    <w:p w14:paraId="7F9F080F" w14:textId="64867F1A" w:rsidR="000705D9" w:rsidRDefault="000705D9" w:rsidP="001F5405">
      <w:pPr>
        <w:pStyle w:val="BodyText"/>
      </w:pPr>
      <w:r>
        <w:t>Statistical analysis typically starts with a random sample from the population in question. This random sample is assumed to be independent and identically distributed (</w:t>
      </w:r>
      <w:proofErr w:type="spellStart"/>
      <w:r>
        <w:t>iid</w:t>
      </w:r>
      <w:proofErr w:type="spellEnd"/>
      <w:r>
        <w:t xml:space="preserve">). </w:t>
      </w:r>
      <w:r w:rsidR="00C54FB0">
        <w:t xml:space="preserve">Unfortunately, most raw simulation output data are not </w:t>
      </w:r>
      <w:proofErr w:type="spellStart"/>
      <w:r w:rsidR="00C54FB0">
        <w:t>iid</w:t>
      </w:r>
      <w:proofErr w:type="spellEnd"/>
      <w:r w:rsidR="00C54FB0">
        <w:t>, so the typical estimators cannot be blindly applied.</w:t>
      </w:r>
    </w:p>
    <w:p w14:paraId="29F50A53" w14:textId="19CC062B" w:rsidR="004B680B" w:rsidRDefault="004B680B" w:rsidP="001F5405">
      <w:pPr>
        <w:pStyle w:val="BodyText"/>
      </w:pPr>
      <w:r>
        <w:t>As an example of the non-</w:t>
      </w:r>
      <w:proofErr w:type="spellStart"/>
      <w:r>
        <w:t>iid</w:t>
      </w:r>
      <w:proofErr w:type="spellEnd"/>
      <w:r>
        <w:t xml:space="preserve"> nature of raw simulation data, consider the sequence of delays in queue for customers in a </w:t>
      </w:r>
      <w:r w:rsidR="00A131AD">
        <w:t>multiple</w:t>
      </w:r>
      <w:r>
        <w:t xml:space="preserve"> server queueing system</w:t>
      </w:r>
      <w:r w:rsidR="00A131AD">
        <w:t xml:space="preserve"> with </w:t>
      </w:r>
      <w:r w:rsidR="00A131AD" w:rsidRPr="00A131AD">
        <w:rPr>
          <w:i/>
        </w:rPr>
        <w:t>k</w:t>
      </w:r>
      <w:r w:rsidR="00A131AD">
        <w:t xml:space="preserve"> servers</w:t>
      </w:r>
      <w:r>
        <w:t xml:space="preserve">. </w:t>
      </w:r>
      <w:r w:rsidR="00A131AD">
        <w:t xml:space="preserve">At the start of the simulation replication, the system is empty and idle. The delay in queue for the first k customers will always be exactly 0. </w:t>
      </w:r>
      <w:r w:rsidR="00C122CB">
        <w:t>Thus, the distribution of the first k delays in queue is constant with a value of 0. The delay in the queue for customer k+1 is also 0 if that customer arrives after the completion of at least one service, and is greater than 0 if none of the first k customers have completed service when the k+1</w:t>
      </w:r>
      <w:r w:rsidR="00C122CB" w:rsidRPr="00C122CB">
        <w:rPr>
          <w:vertAlign w:val="superscript"/>
        </w:rPr>
        <w:t>st</w:t>
      </w:r>
      <w:r w:rsidR="00C122CB">
        <w:t xml:space="preserve"> customer arrives. Therefore, the expected delay in queue for the k+1</w:t>
      </w:r>
      <w:r w:rsidR="00C122CB" w:rsidRPr="00C122CB">
        <w:rPr>
          <w:vertAlign w:val="superscript"/>
        </w:rPr>
        <w:t>st</w:t>
      </w:r>
      <w:r w:rsidR="00544819">
        <w:t xml:space="preserve"> customer is greater than 0:</w:t>
      </w:r>
    </w:p>
    <w:p w14:paraId="1003B884" w14:textId="784C4E3E" w:rsidR="00C122CB" w:rsidRDefault="00F16CD3" w:rsidP="00F16CD3">
      <w:pPr>
        <w:pStyle w:val="EquationNumber"/>
        <w:tabs>
          <w:tab w:val="clear" w:pos="2880"/>
          <w:tab w:val="center" w:pos="1080"/>
        </w:tabs>
      </w:pPr>
      <w:r w:rsidRPr="00F342E1">
        <w:rPr>
          <w:position w:val="-20"/>
        </w:rPr>
        <w:object w:dxaOrig="7140" w:dyaOrig="540" w14:anchorId="041B0C59">
          <v:shape id="_x0000_i1255" type="#_x0000_t75" style="width:396pt;height:34.65pt" o:ole="">
            <v:imagedata r:id="rId551" o:title=""/>
          </v:shape>
          <o:OLEObject Type="Embed" ProgID="Equation.DSMT4" ShapeID="_x0000_i1255" DrawAspect="Content" ObjectID="_1552282207" r:id="rId552"/>
        </w:object>
      </w:r>
      <w:r w:rsidR="00A73F80">
        <w:t>,</w:t>
      </w:r>
    </w:p>
    <w:p w14:paraId="43154F80" w14:textId="0AA4AC27" w:rsidR="00544819" w:rsidRDefault="00544819" w:rsidP="00544819">
      <w:pPr>
        <w:pStyle w:val="BodyText"/>
      </w:pPr>
      <w:r>
        <w:t xml:space="preserve">where </w:t>
      </w:r>
      <w:r w:rsidRPr="00F342E1">
        <w:rPr>
          <w:position w:val="-14"/>
        </w:rPr>
        <w:object w:dxaOrig="520" w:dyaOrig="360" w14:anchorId="6EFE991E">
          <v:shape id="_x0000_i1256" type="#_x0000_t75" style="width:26pt;height:18pt" o:ole="">
            <v:imagedata r:id="rId553" o:title=""/>
          </v:shape>
          <o:OLEObject Type="Embed" ProgID="Equation.DSMT4" ShapeID="_x0000_i1256" DrawAspect="Content" ObjectID="_1552282208" r:id="rId554"/>
        </w:object>
      </w:r>
      <w:r>
        <w:t xml:space="preserve">are the </w:t>
      </w:r>
      <w:proofErr w:type="spellStart"/>
      <w:r>
        <w:t>interarrival</w:t>
      </w:r>
      <w:proofErr w:type="spellEnd"/>
      <w:r>
        <w:t xml:space="preserve"> times</w:t>
      </w:r>
      <w:r w:rsidR="002B4EF5">
        <w:t xml:space="preserve">, </w:t>
      </w:r>
      <w:r w:rsidR="002B4EF5" w:rsidRPr="00F342E1">
        <w:rPr>
          <w:position w:val="-14"/>
        </w:rPr>
        <w:object w:dxaOrig="500" w:dyaOrig="360" w14:anchorId="4D8D3DEE">
          <v:shape id="_x0000_i1257" type="#_x0000_t75" style="width:25.35pt;height:18pt" o:ole="">
            <v:imagedata r:id="rId555" o:title=""/>
          </v:shape>
          <o:OLEObject Type="Embed" ProgID="Equation.DSMT4" ShapeID="_x0000_i1257" DrawAspect="Content" ObjectID="_1552282209" r:id="rId556"/>
        </w:object>
      </w:r>
      <w:r w:rsidR="002B4EF5">
        <w:t xml:space="preserve">are the service times, </w:t>
      </w:r>
      <w:r>
        <w:t xml:space="preserve">and </w:t>
      </w:r>
      <w:r w:rsidRPr="00F342E1">
        <w:rPr>
          <w:position w:val="-10"/>
        </w:rPr>
        <w:object w:dxaOrig="540" w:dyaOrig="320" w14:anchorId="117363E2">
          <v:shape id="_x0000_i1258" type="#_x0000_t75" style="width:27.35pt;height:16pt" o:ole="">
            <v:imagedata r:id="rId557" o:title=""/>
          </v:shape>
          <o:OLEObject Type="Embed" ProgID="Equation.DSMT4" ShapeID="_x0000_i1258" DrawAspect="Content" ObjectID="_1552282210" r:id="rId558"/>
        </w:object>
      </w:r>
      <w:r>
        <w:t xml:space="preserve"> are the successive delays in queue.</w:t>
      </w:r>
      <w:r w:rsidR="00610634">
        <w:t xml:space="preserve"> Similarly, the expected delay in queue for the k+2</w:t>
      </w:r>
      <w:r w:rsidR="00610634" w:rsidRPr="00610634">
        <w:rPr>
          <w:vertAlign w:val="superscript"/>
        </w:rPr>
        <w:t>nd</w:t>
      </w:r>
      <w:r w:rsidR="00610634">
        <w:t xml:space="preserve"> customer is different, and so forth.</w:t>
      </w:r>
      <w:r w:rsidR="00237FC0">
        <w:t xml:space="preserve"> </w:t>
      </w:r>
      <w:proofErr w:type="gramStart"/>
      <w:r w:rsidR="00237FC0">
        <w:t>So</w:t>
      </w:r>
      <w:proofErr w:type="gramEnd"/>
      <w:r w:rsidR="00237FC0">
        <w:t xml:space="preserve"> the sequence of delays in queue </w:t>
      </w:r>
      <w:r w:rsidR="00237FC0" w:rsidRPr="00F342E1">
        <w:rPr>
          <w:position w:val="-10"/>
        </w:rPr>
        <w:object w:dxaOrig="540" w:dyaOrig="320" w14:anchorId="17FB2FAA">
          <v:shape id="_x0000_i1259" type="#_x0000_t75" style="width:27.35pt;height:16pt" o:ole="">
            <v:imagedata r:id="rId557" o:title=""/>
          </v:shape>
          <o:OLEObject Type="Embed" ProgID="Equation.DSMT4" ShapeID="_x0000_i1259" DrawAspect="Content" ObjectID="_1552282211" r:id="rId559"/>
        </w:object>
      </w:r>
      <w:r w:rsidR="00237FC0">
        <w:t>is not identically distributed.</w:t>
      </w:r>
      <w:r w:rsidR="00EA048A">
        <w:t xml:space="preserve"> If the system has a steady state and is run long enough, however, we expect that the distribution of successive delays in queue would be approximately the same.</w:t>
      </w:r>
    </w:p>
    <w:p w14:paraId="1D3A8ACB" w14:textId="2018EB3E" w:rsidR="00353DBC" w:rsidRDefault="00EA048A" w:rsidP="00544819">
      <w:pPr>
        <w:pStyle w:val="BodyText"/>
      </w:pPr>
      <w:r>
        <w:t xml:space="preserve">However, even in that case, successive delays in queue are not independent. To illustrate this, consider a delay in queue </w:t>
      </w:r>
      <w:r w:rsidRPr="00F342E1">
        <w:rPr>
          <w:position w:val="-10"/>
        </w:rPr>
        <w:object w:dxaOrig="320" w:dyaOrig="320" w14:anchorId="663EE490">
          <v:shape id="_x0000_i1260" type="#_x0000_t75" style="width:16pt;height:16pt" o:ole="">
            <v:imagedata r:id="rId560" o:title=""/>
          </v:shape>
          <o:OLEObject Type="Embed" ProgID="Equation.DSMT4" ShapeID="_x0000_i1260" DrawAspect="Content" ObjectID="_1552282212" r:id="rId561"/>
        </w:object>
      </w:r>
      <w:r>
        <w:t>that is longer than “average.”</w:t>
      </w:r>
      <w:r w:rsidR="00081466">
        <w:t xml:space="preserve"> The chances are that the next delay in queue </w:t>
      </w:r>
      <w:r w:rsidR="00081466" w:rsidRPr="00F342E1">
        <w:rPr>
          <w:position w:val="-10"/>
        </w:rPr>
        <w:object w:dxaOrig="460" w:dyaOrig="320" w14:anchorId="24F6670E">
          <v:shape id="_x0000_i1261" type="#_x0000_t75" style="width:23.35pt;height:16pt" o:ole="">
            <v:imagedata r:id="rId562" o:title=""/>
          </v:shape>
          <o:OLEObject Type="Embed" ProgID="Equation.DSMT4" ShapeID="_x0000_i1261" DrawAspect="Content" ObjectID="_1552282213" r:id="rId563"/>
        </w:object>
      </w:r>
      <w:r w:rsidR="00081466">
        <w:t>will also be larger than average, since customer n+1 will have spent some time waiting just behind customer n. Similarly, if customer n has a smaller than average delay in queue, the chances are that customer n+1 will also have a smaller than average delay in queue.</w:t>
      </w:r>
      <w:r w:rsidR="00D360C3">
        <w:t xml:space="preserve"> Thus, intuitively at least, the sequence of delays in queue </w:t>
      </w:r>
      <w:r w:rsidR="00D360C3" w:rsidRPr="00F342E1">
        <w:rPr>
          <w:position w:val="-10"/>
        </w:rPr>
        <w:object w:dxaOrig="540" w:dyaOrig="320" w14:anchorId="308F434A">
          <v:shape id="_x0000_i1262" type="#_x0000_t75" style="width:27.35pt;height:16pt" o:ole="">
            <v:imagedata r:id="rId557" o:title=""/>
          </v:shape>
          <o:OLEObject Type="Embed" ProgID="Equation.DSMT4" ShapeID="_x0000_i1262" DrawAspect="Content" ObjectID="_1552282214" r:id="rId564"/>
        </w:object>
      </w:r>
      <w:r w:rsidR="00D360C3">
        <w:t xml:space="preserve"> are correlated.</w:t>
      </w:r>
    </w:p>
    <w:p w14:paraId="110021F4" w14:textId="179CA181" w:rsidR="0064625F" w:rsidRDefault="0064625F" w:rsidP="0064625F">
      <w:pPr>
        <w:pStyle w:val="Heading2"/>
      </w:pPr>
      <w:bookmarkStart w:id="573" w:name="_Toc334109338"/>
      <w:r>
        <w:t xml:space="preserve">Terminating </w:t>
      </w:r>
      <w:r w:rsidR="00F917FE">
        <w:t>and Non-Terminating Simulations</w:t>
      </w:r>
      <w:bookmarkEnd w:id="573"/>
    </w:p>
    <w:p w14:paraId="6EEC94EC" w14:textId="77777777" w:rsidR="00F917FE" w:rsidRDefault="0064625F" w:rsidP="0064625F">
      <w:pPr>
        <w:pStyle w:val="BodyText"/>
      </w:pPr>
      <w:r>
        <w:t xml:space="preserve">For our purposes, there are two types of simulations: terminating and non-terminating. </w:t>
      </w:r>
    </w:p>
    <w:p w14:paraId="4D2352E0" w14:textId="190DC39F" w:rsidR="0064625F" w:rsidRDefault="0064625F" w:rsidP="0064625F">
      <w:pPr>
        <w:pStyle w:val="BodyText"/>
      </w:pPr>
      <w:r>
        <w:lastRenderedPageBreak/>
        <w:t>A terminating simulation is one in which there is a natural event or ending criterion for a replication.</w:t>
      </w:r>
      <w:r w:rsidR="00AE520F">
        <w:t xml:space="preserve"> One example is a combat model in which the first side to reach a certain casualty level is declared to have “lost” the battle. Another might be that an objective has been reached by a certain point in time. </w:t>
      </w:r>
      <w:r w:rsidR="00411E02">
        <w:t>A bank might open at 9:00 am and close at 5:00 pm each day.</w:t>
      </w:r>
      <w:r w:rsidR="00DA4D95">
        <w:t xml:space="preserve"> For each of these situations the terminating event is built into the situation. </w:t>
      </w:r>
      <w:r w:rsidR="006F32ED">
        <w:t>The terminating event might be an artificial one imposed by the analyst. For example, the measure of interest might be for the first 1000 customers arriving to the system.</w:t>
      </w:r>
    </w:p>
    <w:p w14:paraId="4B2DFF7B" w14:textId="22BD8273" w:rsidR="00CB5F7A" w:rsidRDefault="00CB5F7A" w:rsidP="0064625F">
      <w:pPr>
        <w:pStyle w:val="BodyText"/>
      </w:pPr>
      <w:r>
        <w:t xml:space="preserve">A key property of measures of terminating simulations is that the initial conditions influence the desired measures, sometimes dramatically. Even if the system in question could potentially reach steady state, the analysis </w:t>
      </w:r>
      <w:r w:rsidR="00FB41A5">
        <w:t xml:space="preserve">considers all the data from the beginning. </w:t>
      </w:r>
    </w:p>
    <w:p w14:paraId="29391802" w14:textId="0D96ACE1" w:rsidR="00CB5F7A" w:rsidRDefault="00CB5F7A" w:rsidP="0064625F">
      <w:pPr>
        <w:pStyle w:val="BodyText"/>
      </w:pPr>
      <w:r>
        <w:t xml:space="preserve">A non-terminating simulation is one </w:t>
      </w:r>
      <w:r w:rsidR="00D36F58">
        <w:t xml:space="preserve">for which there is no natural terminating event. </w:t>
      </w:r>
      <w:r w:rsidR="001B1134">
        <w:t>For non-terminating simulations, steady state measures are of interest. For example, the steady state expected delay in queue for a multiple server queueing system might be of interest.</w:t>
      </w:r>
    </w:p>
    <w:p w14:paraId="25D96A13" w14:textId="4CF4DEB7" w:rsidR="00491EE3" w:rsidRDefault="00491EE3" w:rsidP="0064625F">
      <w:pPr>
        <w:pStyle w:val="BodyText"/>
      </w:pPr>
      <w:r>
        <w:t xml:space="preserve">The distinguishing characteristic of a steady state measure is that the initial conditions do </w:t>
      </w:r>
      <w:r w:rsidRPr="00157BCC">
        <w:rPr>
          <w:i/>
        </w:rPr>
        <w:t>not</w:t>
      </w:r>
      <w:r>
        <w:t xml:space="preserve"> affect its value. Therefore, any </w:t>
      </w:r>
      <w:r w:rsidR="001727B3">
        <w:t xml:space="preserve">influence of the initial conditions will </w:t>
      </w:r>
      <w:r w:rsidR="005E6DF2">
        <w:t>bias</w:t>
      </w:r>
      <w:r w:rsidR="001727B3">
        <w:t xml:space="preserve"> the results, which is why this phenomenon is known as </w:t>
      </w:r>
      <w:r w:rsidR="001727B3" w:rsidRPr="001727B3">
        <w:rPr>
          <w:i/>
        </w:rPr>
        <w:t>initialization bias</w:t>
      </w:r>
      <w:r w:rsidR="001727B3">
        <w:t>.</w:t>
      </w:r>
    </w:p>
    <w:p w14:paraId="4E2131AF" w14:textId="3A3D02B4" w:rsidR="00BB5D3E" w:rsidRPr="0064625F" w:rsidRDefault="00BB5D3E" w:rsidP="0064625F">
      <w:pPr>
        <w:pStyle w:val="BodyText"/>
      </w:pPr>
      <w:r>
        <w:t xml:space="preserve">Analyzing the output of simulation models is a rich and broad area, and in this note we are only able to dip our toes in it. For more </w:t>
      </w:r>
      <w:r w:rsidR="003014EB">
        <w:t>about output analysis</w:t>
      </w:r>
      <w:r>
        <w:t xml:space="preserve">, consult a standard </w:t>
      </w:r>
      <w:r w:rsidR="00507863">
        <w:t xml:space="preserve">simulation </w:t>
      </w:r>
      <w:r>
        <w:t xml:space="preserve">text, such as Law </w:t>
      </w:r>
      <w:r w:rsidR="00A9436B">
        <w:t>and Kelton</w:t>
      </w:r>
      <w:r w:rsidR="0006688A">
        <w:t xml:space="preserve"> </w:t>
      </w:r>
      <w:r>
        <w:t>(</w:t>
      </w:r>
      <w:r w:rsidR="00AB30B7">
        <w:t>2000</w:t>
      </w:r>
      <w:r>
        <w:t>) or Banks, Carson, and Nelson (</w:t>
      </w:r>
      <w:r w:rsidR="00D363F5">
        <w:t>1996</w:t>
      </w:r>
      <w:r>
        <w:t>).</w:t>
      </w:r>
    </w:p>
    <w:p w14:paraId="1B6CAFC7" w14:textId="3B63F23A" w:rsidR="00A73010" w:rsidRDefault="00240132" w:rsidP="00240132">
      <w:pPr>
        <w:pStyle w:val="Heading2"/>
      </w:pPr>
      <w:bookmarkStart w:id="574" w:name="_Toc334109339"/>
      <w:r>
        <w:t>Estimating a Mean Measure for a Terminating Simulation</w:t>
      </w:r>
      <w:bookmarkEnd w:id="574"/>
    </w:p>
    <w:p w14:paraId="29F992E0" w14:textId="3E11B2B7" w:rsidR="00D8677C" w:rsidRDefault="00D8677C" w:rsidP="00D8677C">
      <w:pPr>
        <w:pStyle w:val="BodyText"/>
      </w:pPr>
      <w:r>
        <w:t>For terminating simulations, the execution of the runs and corresponding analysis is simple and straightforward. A number of independent replications are performed using identical starting conditions, and the desired measure from each run either stored or accumulated. Since the standard statistical assumptions (</w:t>
      </w:r>
      <w:proofErr w:type="spellStart"/>
      <w:r>
        <w:t>iid</w:t>
      </w:r>
      <w:proofErr w:type="spellEnd"/>
      <w:r>
        <w:t>) for these data apply, the resulting estimator can be found in the traditional manner. For example, to estimate a mean, a 100(1</w:t>
      </w:r>
      <w:r w:rsidR="008435D6">
        <w:t xml:space="preserve"> </w:t>
      </w:r>
      <w:r>
        <w:t>-</w:t>
      </w:r>
      <w:r w:rsidR="008435D6">
        <w:t xml:space="preserve"> </w:t>
      </w:r>
      <w:proofErr w:type="gramStart"/>
      <w:r>
        <w:t>α)%</w:t>
      </w:r>
      <w:proofErr w:type="gramEnd"/>
      <w:r>
        <w:t xml:space="preserve"> confidence interval can be determined by the standard approach. Specifically, if </w:t>
      </w:r>
      <w:r w:rsidRPr="00D8677C">
        <w:rPr>
          <w:position w:val="-12"/>
        </w:rPr>
        <w:object w:dxaOrig="1579" w:dyaOrig="360" w14:anchorId="66F9184D">
          <v:shape id="_x0000_i1263" type="#_x0000_t75" style="width:78.65pt;height:18pt" o:ole="">
            <v:imagedata r:id="rId565" o:title=""/>
          </v:shape>
          <o:OLEObject Type="Embed" ProgID="Equation.DSMT4" ShapeID="_x0000_i1263" DrawAspect="Content" ObjectID="_1552282215" r:id="rId566"/>
        </w:object>
      </w:r>
      <w:r>
        <w:t xml:space="preserve">are the results of </w:t>
      </w:r>
      <w:r w:rsidRPr="00D8677C">
        <w:rPr>
          <w:i/>
        </w:rPr>
        <w:t>n</w:t>
      </w:r>
      <w:r>
        <w:t xml:space="preserve"> replications of the simulation, an approximate 100(1-</w:t>
      </w:r>
      <w:proofErr w:type="gramStart"/>
      <w:r>
        <w:t>α)%</w:t>
      </w:r>
      <w:proofErr w:type="gramEnd"/>
      <w:r>
        <w:t xml:space="preserve"> confidence interval is</w:t>
      </w:r>
    </w:p>
    <w:p w14:paraId="5691DFC2" w14:textId="5EC6D0DE" w:rsidR="00D8677C" w:rsidRDefault="001462F4" w:rsidP="007018C2">
      <w:pPr>
        <w:pStyle w:val="Caption"/>
        <w:tabs>
          <w:tab w:val="center" w:pos="4680"/>
          <w:tab w:val="right" w:pos="9360"/>
        </w:tabs>
      </w:pPr>
      <w:r>
        <w:rPr>
          <w:position w:val="-28"/>
        </w:rPr>
        <w:tab/>
      </w:r>
      <w:r w:rsidR="00D8677C" w:rsidRPr="00D8677C">
        <w:rPr>
          <w:position w:val="-28"/>
        </w:rPr>
        <w:object w:dxaOrig="1620" w:dyaOrig="660" w14:anchorId="159CF91B">
          <v:shape id="_x0000_i1264" type="#_x0000_t75" style="width:110pt;height:45.35pt" o:ole="">
            <v:imagedata r:id="rId567" o:title=""/>
          </v:shape>
          <o:OLEObject Type="Embed" ProgID="Equation.DSMT4" ShapeID="_x0000_i1264" DrawAspect="Content" ObjectID="_1552282216" r:id="rId568"/>
        </w:object>
      </w:r>
      <w:r w:rsidR="00D8677C">
        <w:t>,</w:t>
      </w:r>
      <w:r>
        <w:tab/>
      </w:r>
      <w:r w:rsidRPr="001462F4">
        <w:rPr>
          <w:b w:val="0"/>
        </w:rPr>
        <w:t>(</w:t>
      </w:r>
      <w:r w:rsidRPr="001462F4">
        <w:rPr>
          <w:b w:val="0"/>
        </w:rPr>
        <w:fldChar w:fldCharType="begin"/>
      </w:r>
      <w:r w:rsidRPr="001462F4">
        <w:rPr>
          <w:b w:val="0"/>
        </w:rPr>
        <w:instrText xml:space="preserve"> SEQ ( \* ARABIC </w:instrText>
      </w:r>
      <w:r w:rsidRPr="001462F4">
        <w:rPr>
          <w:b w:val="0"/>
        </w:rPr>
        <w:fldChar w:fldCharType="separate"/>
      </w:r>
      <w:r w:rsidR="00D12800">
        <w:rPr>
          <w:b w:val="0"/>
          <w:noProof/>
        </w:rPr>
        <w:t>1</w:t>
      </w:r>
      <w:r w:rsidRPr="001462F4">
        <w:rPr>
          <w:b w:val="0"/>
        </w:rPr>
        <w:fldChar w:fldCharType="end"/>
      </w:r>
      <w:r w:rsidRPr="001462F4">
        <w:rPr>
          <w:b w:val="0"/>
        </w:rPr>
        <w:t>)</w:t>
      </w:r>
    </w:p>
    <w:p w14:paraId="66B9F12B" w14:textId="2461E451" w:rsidR="00D8677C" w:rsidRDefault="00D8677C" w:rsidP="00D8677C">
      <w:pPr>
        <w:pStyle w:val="BodyText"/>
      </w:pPr>
      <w:r>
        <w:t xml:space="preserve">where </w:t>
      </w:r>
      <w:r w:rsidRPr="00D8677C">
        <w:rPr>
          <w:position w:val="-6"/>
        </w:rPr>
        <w:object w:dxaOrig="340" w:dyaOrig="340" w14:anchorId="1B1EDF33">
          <v:shape id="_x0000_i1265" type="#_x0000_t75" style="width:17.35pt;height:17.35pt" o:ole="">
            <v:imagedata r:id="rId569" o:title=""/>
          </v:shape>
          <o:OLEObject Type="Embed" ProgID="Equation.DSMT4" ShapeID="_x0000_i1265" DrawAspect="Content" ObjectID="_1552282217" r:id="rId570"/>
        </w:object>
      </w:r>
      <w:r>
        <w:t xml:space="preserve">is the sample average of the n replications, </w:t>
      </w:r>
      <w:r w:rsidRPr="00D8677C">
        <w:rPr>
          <w:position w:val="-12"/>
        </w:rPr>
        <w:object w:dxaOrig="279" w:dyaOrig="360" w14:anchorId="558BDA16">
          <v:shape id="_x0000_i1266" type="#_x0000_t75" style="width:14pt;height:18pt" o:ole="">
            <v:imagedata r:id="rId571" o:title=""/>
          </v:shape>
          <o:OLEObject Type="Embed" ProgID="Equation.DSMT4" ShapeID="_x0000_i1266" DrawAspect="Content" ObjectID="_1552282218" r:id="rId572"/>
        </w:object>
      </w:r>
      <w:r>
        <w:t xml:space="preserve">is the sample standard deviation of the n replications, and </w:t>
      </w:r>
      <w:r w:rsidRPr="00D8677C">
        <w:rPr>
          <w:position w:val="-14"/>
        </w:rPr>
        <w:object w:dxaOrig="760" w:dyaOrig="380" w14:anchorId="748E71D1">
          <v:shape id="_x0000_i1267" type="#_x0000_t75" style="width:38pt;height:18.65pt" o:ole="">
            <v:imagedata r:id="rId573" o:title=""/>
          </v:shape>
          <o:OLEObject Type="Embed" ProgID="Equation.DSMT4" ShapeID="_x0000_i1267" DrawAspect="Content" ObjectID="_1552282219" r:id="rId574"/>
        </w:object>
      </w:r>
      <w:r>
        <w:t xml:space="preserve">is the </w:t>
      </w:r>
      <w:r w:rsidR="008435D6">
        <w:t>(1 – α/</w:t>
      </w:r>
      <w:proofErr w:type="gramStart"/>
      <w:r w:rsidR="008435D6">
        <w:t>2)</w:t>
      </w:r>
      <w:proofErr w:type="spellStart"/>
      <w:r w:rsidR="008435D6">
        <w:t>th</w:t>
      </w:r>
      <w:proofErr w:type="spellEnd"/>
      <w:proofErr w:type="gramEnd"/>
      <w:r w:rsidR="008435D6">
        <w:t xml:space="preserve"> percentile of the </w:t>
      </w:r>
      <w:r w:rsidR="00474603">
        <w:t>Student</w:t>
      </w:r>
      <w:r w:rsidR="008435D6">
        <w:t xml:space="preserve">-t distribution. </w:t>
      </w:r>
      <w:r w:rsidR="00474603">
        <w:t>This of course assumed that n is sufficiently large for the Central Limit Theorem to be appropriate.</w:t>
      </w:r>
    </w:p>
    <w:p w14:paraId="28D5726E" w14:textId="3001459D" w:rsidR="006B5375" w:rsidRDefault="006B5375" w:rsidP="00D8677C">
      <w:pPr>
        <w:pStyle w:val="BodyText"/>
      </w:pPr>
      <w:r>
        <w:t xml:space="preserve">Often the quantities </w:t>
      </w:r>
      <w:r w:rsidRPr="006B5375">
        <w:rPr>
          <w:position w:val="-12"/>
        </w:rPr>
        <w:object w:dxaOrig="300" w:dyaOrig="360" w14:anchorId="53CA7E64">
          <v:shape id="_x0000_i1268" type="#_x0000_t75" style="width:15.35pt;height:18pt" o:ole="">
            <v:imagedata r:id="rId575" o:title=""/>
          </v:shape>
          <o:OLEObject Type="Embed" ProgID="Equation.DSMT4" ShapeID="_x0000_i1268" DrawAspect="Content" ObjectID="_1552282220" r:id="rId576"/>
        </w:object>
      </w:r>
      <w:r>
        <w:t xml:space="preserve"> from the runs are themselves averages, such as the average delay in the queue, so that </w:t>
      </w:r>
      <w:r w:rsidRPr="00D8677C">
        <w:rPr>
          <w:position w:val="-6"/>
        </w:rPr>
        <w:object w:dxaOrig="340" w:dyaOrig="340" w14:anchorId="1240966D">
          <v:shape id="_x0000_i1269" type="#_x0000_t75" style="width:17.35pt;height:17.35pt" o:ole="">
            <v:imagedata r:id="rId569" o:title=""/>
          </v:shape>
          <o:OLEObject Type="Embed" ProgID="Equation.DSMT4" ShapeID="_x0000_i1269" DrawAspect="Content" ObjectID="_1552282221" r:id="rId577"/>
        </w:object>
      </w:r>
      <w:r>
        <w:t>is an average of averages.</w:t>
      </w:r>
    </w:p>
    <w:p w14:paraId="7C3B3175" w14:textId="72450A95" w:rsidR="006B5375" w:rsidRDefault="006B5375" w:rsidP="00D8677C">
      <w:pPr>
        <w:pStyle w:val="BodyText"/>
      </w:pPr>
      <w:r>
        <w:t xml:space="preserve">The challenge for terminating simulations lies not so much in the runs and estimation, but in defining exactly what it is being estimated. Typically, the </w:t>
      </w:r>
      <w:r w:rsidR="00584731">
        <w:t>individual data point from a replication is an average, as noted above, but the quantities being averaged are not identically distributed. This leads to the question, what is being estimated by this?</w:t>
      </w:r>
    </w:p>
    <w:p w14:paraId="1F2CEE85" w14:textId="27473D0D" w:rsidR="000C2C1D" w:rsidRDefault="000C2C1D" w:rsidP="00D8677C">
      <w:pPr>
        <w:pStyle w:val="BodyText"/>
      </w:pPr>
      <w:r>
        <w:lastRenderedPageBreak/>
        <w:t xml:space="preserve">To continue the example of delay in queue for a terminating simulation, the raw data for each replication are the successive delays for each customer. </w:t>
      </w:r>
      <w:r w:rsidR="00D627C5">
        <w:t>The average of these over a replication is an observation therefore of the expected average delay in queue over the replication.</w:t>
      </w:r>
      <w:r w:rsidR="00E15BB7">
        <w:t xml:space="preserve"> Alternatively, the output of a combat model might be simply 1 if the Blue side “wins” and 0 if they lose. In that case, the computed confidence interval is an estimate of the probability that Blue wins the battle.</w:t>
      </w:r>
    </w:p>
    <w:p w14:paraId="52E8E10F" w14:textId="6CBFB618" w:rsidR="00894E87" w:rsidRDefault="00894E87" w:rsidP="00894E87">
      <w:pPr>
        <w:pStyle w:val="Heading2"/>
      </w:pPr>
      <w:bookmarkStart w:id="575" w:name="_Toc334109340"/>
      <w:r>
        <w:t>Estimating a Mean Measure for a Simulation in Steady State</w:t>
      </w:r>
      <w:bookmarkEnd w:id="575"/>
    </w:p>
    <w:p w14:paraId="01B5C4A8" w14:textId="1F956D9B" w:rsidR="00E5151F" w:rsidRDefault="0006688A" w:rsidP="00E5151F">
      <w:pPr>
        <w:pStyle w:val="BodyText"/>
      </w:pPr>
      <w:r>
        <w:t xml:space="preserve">As mentioned above, a steady-state mean parameter is more straightforward to define, being a single quantity. </w:t>
      </w:r>
      <w:r w:rsidR="00B12AEC">
        <w:t>For example, the steady state mean delay in queue is a single number. However, obtaining good estimates of that number are more problematic due to two factors: initialization bias and auto-correlation.</w:t>
      </w:r>
    </w:p>
    <w:p w14:paraId="3EB0CC2B" w14:textId="1FC2B5C3" w:rsidR="00B12AEC" w:rsidRDefault="001C09A0" w:rsidP="00E5151F">
      <w:pPr>
        <w:pStyle w:val="BodyText"/>
      </w:pPr>
      <w:r>
        <w:t>In general, statistical</w:t>
      </w:r>
      <w:r w:rsidR="00B12AEC">
        <w:t xml:space="preserve"> bias o</w:t>
      </w:r>
      <w:r>
        <w:t xml:space="preserve">ccurs when an observation’s expected value does not equal the quantity it is being used to estimate. Initialization bias exists in most simulations because it is typically not started in steady-state, and therefore the expected value of the initial observations </w:t>
      </w:r>
      <w:proofErr w:type="gramStart"/>
      <w:r>
        <w:t>do</w:t>
      </w:r>
      <w:proofErr w:type="gramEnd"/>
      <w:r>
        <w:t xml:space="preserve"> not equal the steady-state parameter.</w:t>
      </w:r>
    </w:p>
    <w:p w14:paraId="5F5242C5" w14:textId="44B7F3CF" w:rsidR="002F5D23" w:rsidRDefault="002F5D23" w:rsidP="00E5151F">
      <w:pPr>
        <w:pStyle w:val="BodyText"/>
      </w:pPr>
      <w:r>
        <w:t xml:space="preserve">For example, </w:t>
      </w:r>
      <w:r>
        <w:fldChar w:fldCharType="begin"/>
      </w:r>
      <w:r>
        <w:instrText xml:space="preserve"> REF _Ref320445874 \h </w:instrText>
      </w:r>
      <w:r>
        <w:fldChar w:fldCharType="separate"/>
      </w:r>
      <w:r w:rsidR="00D12800">
        <w:t xml:space="preserve">Figure </w:t>
      </w:r>
      <w:r w:rsidR="00D12800">
        <w:rPr>
          <w:noProof/>
        </w:rPr>
        <w:t>11</w:t>
      </w:r>
      <w:r w:rsidR="00D12800">
        <w:noBreakHyphen/>
      </w:r>
      <w:r w:rsidR="00D12800">
        <w:rPr>
          <w:noProof/>
        </w:rPr>
        <w:t>1</w:t>
      </w:r>
      <w:r>
        <w:fldChar w:fldCharType="end"/>
      </w:r>
      <w:r>
        <w:t xml:space="preserve"> shows the difference between the steady-state mean μ and the time-varying value μ(t).</w:t>
      </w:r>
      <w:r w:rsidR="003262BB">
        <w:t xml:space="preserve"> The initial observations of μ(t) would be biased for μ.</w:t>
      </w:r>
    </w:p>
    <w:p w14:paraId="2B6B1D83" w14:textId="4D9093F7" w:rsidR="00651152" w:rsidRDefault="00897354" w:rsidP="00651152">
      <w:pPr>
        <w:pStyle w:val="FigureCentered"/>
      </w:pPr>
      <w:r w:rsidRPr="00897354">
        <w:t xml:space="preserve"> </w:t>
      </w:r>
      <w:r>
        <w:rPr>
          <w:noProof/>
        </w:rPr>
        <w:drawing>
          <wp:inline distT="0" distB="0" distL="0" distR="0" wp14:anchorId="3E89367C" wp14:editId="1A01A391">
            <wp:extent cx="4835471" cy="3200400"/>
            <wp:effectExtent l="0" t="0" r="0" b="0"/>
            <wp:docPr id="10"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835471" cy="3200400"/>
                    </a:xfrm>
                    <a:prstGeom prst="rect">
                      <a:avLst/>
                    </a:prstGeom>
                    <a:noFill/>
                    <a:ln>
                      <a:noFill/>
                    </a:ln>
                  </pic:spPr>
                </pic:pic>
              </a:graphicData>
            </a:graphic>
          </wp:inline>
        </w:drawing>
      </w:r>
    </w:p>
    <w:p w14:paraId="26F8A975" w14:textId="3B51547C" w:rsidR="002B40C4" w:rsidRDefault="00651152" w:rsidP="00651152">
      <w:pPr>
        <w:pStyle w:val="Caption"/>
      </w:pPr>
      <w:bookmarkStart w:id="576" w:name="_Ref320445874"/>
      <w:r>
        <w:t xml:space="preserve">Figure </w:t>
      </w:r>
      <w:fldSimple w:instr=" STYLEREF 1 \s ">
        <w:r w:rsidR="00D12800">
          <w:rPr>
            <w:noProof/>
          </w:rPr>
          <w:t>11</w:t>
        </w:r>
      </w:fldSimple>
      <w:r w:rsidR="001C4598">
        <w:noBreakHyphen/>
      </w:r>
      <w:fldSimple w:instr=" SEQ Figure \* ARABIC \s 1 ">
        <w:r w:rsidR="00D12800">
          <w:rPr>
            <w:noProof/>
          </w:rPr>
          <w:t>1</w:t>
        </w:r>
      </w:fldSimple>
      <w:bookmarkEnd w:id="576"/>
      <w:r>
        <w:t>. Initialization Bias</w:t>
      </w:r>
      <w:r w:rsidR="003B483D">
        <w:rPr>
          <w:rStyle w:val="FootnoteReference"/>
        </w:rPr>
        <w:footnoteReference w:id="10"/>
      </w:r>
    </w:p>
    <w:p w14:paraId="5F1E77F6" w14:textId="0EA09BF9" w:rsidR="00EC53C6" w:rsidRDefault="00EC53C6" w:rsidP="003262BB">
      <w:pPr>
        <w:pStyle w:val="BodyText"/>
      </w:pPr>
      <w:r>
        <w:t xml:space="preserve">An example of the running mean output for a simulation over several replications is shown in </w:t>
      </w:r>
      <w:r>
        <w:fldChar w:fldCharType="begin"/>
      </w:r>
      <w:r>
        <w:instrText xml:space="preserve"> REF _Ref320450777 \h </w:instrText>
      </w:r>
      <w:r>
        <w:fldChar w:fldCharType="separate"/>
      </w:r>
      <w:r w:rsidR="00D12800">
        <w:t xml:space="preserve">Figure </w:t>
      </w:r>
      <w:r w:rsidR="00D12800">
        <w:rPr>
          <w:noProof/>
        </w:rPr>
        <w:t>11</w:t>
      </w:r>
      <w:r w:rsidR="00D12800">
        <w:noBreakHyphen/>
      </w:r>
      <w:r w:rsidR="00D12800">
        <w:rPr>
          <w:noProof/>
        </w:rPr>
        <w:t>2</w:t>
      </w:r>
      <w:r>
        <w:fldChar w:fldCharType="end"/>
      </w:r>
      <w:r>
        <w:t xml:space="preserve"> below.</w:t>
      </w:r>
    </w:p>
    <w:p w14:paraId="7EDB8A86" w14:textId="3FF4CFB8" w:rsidR="00EC53C6" w:rsidRDefault="00F83026" w:rsidP="00EC53C6">
      <w:pPr>
        <w:pStyle w:val="FigureCentered"/>
      </w:pPr>
      <w:r>
        <w:rPr>
          <w:noProof/>
        </w:rPr>
        <w:lastRenderedPageBreak/>
        <w:drawing>
          <wp:inline distT="0" distB="0" distL="0" distR="0" wp14:anchorId="42B9BC1E" wp14:editId="5F3AFEFC">
            <wp:extent cx="4837176" cy="3007571"/>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837176" cy="3007571"/>
                    </a:xfrm>
                    <a:prstGeom prst="rect">
                      <a:avLst/>
                    </a:prstGeom>
                    <a:noFill/>
                    <a:ln>
                      <a:noFill/>
                    </a:ln>
                  </pic:spPr>
                </pic:pic>
              </a:graphicData>
            </a:graphic>
          </wp:inline>
        </w:drawing>
      </w:r>
    </w:p>
    <w:p w14:paraId="2EECF62E" w14:textId="39F7D825" w:rsidR="00EC53C6" w:rsidRDefault="00EC53C6" w:rsidP="00EC53C6">
      <w:pPr>
        <w:pStyle w:val="Caption"/>
      </w:pPr>
      <w:bookmarkStart w:id="577" w:name="_Ref320450777"/>
      <w:r>
        <w:t xml:space="preserve">Figure </w:t>
      </w:r>
      <w:fldSimple w:instr=" STYLEREF 1 \s ">
        <w:r w:rsidR="00D12800">
          <w:rPr>
            <w:noProof/>
          </w:rPr>
          <w:t>11</w:t>
        </w:r>
      </w:fldSimple>
      <w:r w:rsidR="001C4598">
        <w:noBreakHyphen/>
      </w:r>
      <w:fldSimple w:instr=" SEQ Figure \* ARABIC \s 1 ">
        <w:r w:rsidR="00D12800">
          <w:rPr>
            <w:noProof/>
          </w:rPr>
          <w:t>2</w:t>
        </w:r>
      </w:fldSimple>
      <w:bookmarkEnd w:id="577"/>
      <w:r>
        <w:t xml:space="preserve">. Running Average </w:t>
      </w:r>
      <w:r w:rsidR="003A10CB">
        <w:t xml:space="preserve">of </w:t>
      </w:r>
      <w:r>
        <w:t>Time in System</w:t>
      </w:r>
    </w:p>
    <w:p w14:paraId="2D427275" w14:textId="5C81F07A" w:rsidR="003262BB" w:rsidRDefault="00883E0E" w:rsidP="003262BB">
      <w:pPr>
        <w:pStyle w:val="BodyText"/>
      </w:pPr>
      <w:r>
        <w:t>For each observation in the initial transient region, more and more observations will result in more and more accurate estimates of the wrong quantity.</w:t>
      </w:r>
      <w:r w:rsidR="00B65F8C">
        <w:t xml:space="preserve"> In general, there is little relationship between the initial observations and the steady-state values. Therefore, the common approach is to “warm up” the simulation for a period of time and then “truncate” – meaning that the statistics for the initial warm-up period are discarded, and the remaining observations used to construct the estimate of μ.</w:t>
      </w:r>
    </w:p>
    <w:p w14:paraId="37BFF4C4" w14:textId="332F505E" w:rsidR="00DC0FB8" w:rsidRDefault="00D01A78" w:rsidP="003262BB">
      <w:pPr>
        <w:pStyle w:val="BodyText"/>
      </w:pPr>
      <w:r>
        <w:t xml:space="preserve">Obtaining the truncation point rigorously is quite a challenge, and most approaches are rather </w:t>
      </w:r>
      <w:r w:rsidRPr="00D01A78">
        <w:rPr>
          <w:i/>
        </w:rPr>
        <w:t>ad hoc</w:t>
      </w:r>
      <w:r>
        <w:t>; following either a simple or complicated approach, the means are plotted and the truncation point selected based on whether the result has appeared to converge.</w:t>
      </w:r>
      <w:r w:rsidR="00B71235">
        <w:t xml:space="preserve"> In this example, if more observations are taken, the resulting graph (</w:t>
      </w:r>
      <w:r w:rsidR="00B71235">
        <w:fldChar w:fldCharType="begin"/>
      </w:r>
      <w:r w:rsidR="00B71235">
        <w:instrText xml:space="preserve"> REF _Ref320451847 \h </w:instrText>
      </w:r>
      <w:r w:rsidR="00B71235">
        <w:fldChar w:fldCharType="separate"/>
      </w:r>
      <w:r w:rsidR="00D12800">
        <w:t xml:space="preserve">Figure </w:t>
      </w:r>
      <w:r w:rsidR="00D12800">
        <w:rPr>
          <w:noProof/>
        </w:rPr>
        <w:t>11</w:t>
      </w:r>
      <w:r w:rsidR="00D12800">
        <w:noBreakHyphen/>
      </w:r>
      <w:r w:rsidR="00D12800">
        <w:rPr>
          <w:noProof/>
        </w:rPr>
        <w:t>3</w:t>
      </w:r>
      <w:r w:rsidR="00B71235">
        <w:fldChar w:fldCharType="end"/>
      </w:r>
      <w:r w:rsidR="00B71235">
        <w:t xml:space="preserve">) suggests that 10,000 observations </w:t>
      </w:r>
      <w:proofErr w:type="gramStart"/>
      <w:r w:rsidR="0076507C">
        <w:t>is</w:t>
      </w:r>
      <w:proofErr w:type="gramEnd"/>
      <w:r w:rsidR="00B71235">
        <w:t xml:space="preserve"> a reasonable </w:t>
      </w:r>
      <w:r w:rsidR="0076507C">
        <w:t>warm up period</w:t>
      </w:r>
      <w:r w:rsidR="00B71235">
        <w:t>.</w:t>
      </w:r>
    </w:p>
    <w:p w14:paraId="46A21352" w14:textId="77777777" w:rsidR="00B71235" w:rsidRDefault="00B71235" w:rsidP="00B71235">
      <w:pPr>
        <w:pStyle w:val="FigureCentered"/>
      </w:pPr>
      <w:r>
        <w:rPr>
          <w:noProof/>
        </w:rPr>
        <w:lastRenderedPageBreak/>
        <w:drawing>
          <wp:inline distT="0" distB="0" distL="0" distR="0" wp14:anchorId="2281E365" wp14:editId="3287AB7C">
            <wp:extent cx="4572000" cy="284556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572000" cy="2845564"/>
                    </a:xfrm>
                    <a:prstGeom prst="rect">
                      <a:avLst/>
                    </a:prstGeom>
                    <a:noFill/>
                    <a:ln>
                      <a:noFill/>
                    </a:ln>
                  </pic:spPr>
                </pic:pic>
              </a:graphicData>
            </a:graphic>
          </wp:inline>
        </w:drawing>
      </w:r>
    </w:p>
    <w:p w14:paraId="0A0A3D0B" w14:textId="069A4761" w:rsidR="00B71235" w:rsidRDefault="00B71235" w:rsidP="00B71235">
      <w:pPr>
        <w:pStyle w:val="Caption"/>
      </w:pPr>
      <w:bookmarkStart w:id="578" w:name="_Ref320451847"/>
      <w:r>
        <w:t xml:space="preserve">Figure </w:t>
      </w:r>
      <w:fldSimple w:instr=" STYLEREF 1 \s ">
        <w:r w:rsidR="00D12800">
          <w:rPr>
            <w:noProof/>
          </w:rPr>
          <w:t>11</w:t>
        </w:r>
      </w:fldSimple>
      <w:r w:rsidR="001C4598">
        <w:noBreakHyphen/>
      </w:r>
      <w:fldSimple w:instr=" SEQ Figure \* ARABIC \s 1 ">
        <w:r w:rsidR="00D12800">
          <w:rPr>
            <w:noProof/>
          </w:rPr>
          <w:t>3</w:t>
        </w:r>
      </w:fldSimple>
      <w:bookmarkEnd w:id="578"/>
      <w:r>
        <w:t>. Determining Truncation Point</w:t>
      </w:r>
    </w:p>
    <w:p w14:paraId="5A1F39AB" w14:textId="0FD1640C" w:rsidR="0047095B" w:rsidRDefault="0047095B" w:rsidP="0047095B">
      <w:pPr>
        <w:pStyle w:val="BodyText"/>
      </w:pPr>
      <w:r>
        <w:t xml:space="preserve">After the truncation point, data are collected and used to estimate the steady-state parameter. Choosing the number of observations after the truncation point is also an </w:t>
      </w:r>
      <w:r w:rsidRPr="0047095B">
        <w:rPr>
          <w:i/>
        </w:rPr>
        <w:t>ad hoc</w:t>
      </w:r>
      <w:r>
        <w:t xml:space="preserve"> choice. In this example, 10,000 additional observations were taken after the truncation point for four replications, resulting in the following</w:t>
      </w:r>
      <w:r w:rsidR="009D2F72">
        <w:t xml:space="preserve"> </w:t>
      </w:r>
      <w:r w:rsidR="009D2F72">
        <w:fldChar w:fldCharType="begin"/>
      </w:r>
      <w:r w:rsidR="009D2F72">
        <w:instrText xml:space="preserve"> REF _Ref320455168 \h </w:instrText>
      </w:r>
      <w:r w:rsidR="009D2F72">
        <w:fldChar w:fldCharType="separate"/>
      </w:r>
      <w:r w:rsidR="00D12800">
        <w:t xml:space="preserve">Figure </w:t>
      </w:r>
      <w:r w:rsidR="00D12800">
        <w:rPr>
          <w:noProof/>
        </w:rPr>
        <w:t>11</w:t>
      </w:r>
      <w:r w:rsidR="00D12800">
        <w:noBreakHyphen/>
      </w:r>
      <w:r w:rsidR="00D12800">
        <w:rPr>
          <w:noProof/>
        </w:rPr>
        <w:t>4</w:t>
      </w:r>
      <w:r w:rsidR="009D2F72">
        <w:fldChar w:fldCharType="end"/>
      </w:r>
      <w:r>
        <w:t>.</w:t>
      </w:r>
      <w:r w:rsidR="0049680D">
        <w:t xml:space="preserve"> The resulting replications all seem to settle very close to a single value.</w:t>
      </w:r>
    </w:p>
    <w:p w14:paraId="5CD879FA" w14:textId="77777777" w:rsidR="0047095B" w:rsidRDefault="0047095B" w:rsidP="0047095B">
      <w:pPr>
        <w:pStyle w:val="FigureCentered"/>
      </w:pPr>
      <w:r>
        <w:rPr>
          <w:noProof/>
        </w:rPr>
        <w:drawing>
          <wp:inline distT="0" distB="0" distL="0" distR="0" wp14:anchorId="6326879F" wp14:editId="6FD5A4C7">
            <wp:extent cx="5943600" cy="380198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5943600" cy="3801987"/>
                    </a:xfrm>
                    <a:prstGeom prst="rect">
                      <a:avLst/>
                    </a:prstGeom>
                    <a:noFill/>
                    <a:ln>
                      <a:noFill/>
                    </a:ln>
                  </pic:spPr>
                </pic:pic>
              </a:graphicData>
            </a:graphic>
          </wp:inline>
        </w:drawing>
      </w:r>
    </w:p>
    <w:p w14:paraId="5070B8FF" w14:textId="48592E01" w:rsidR="0047095B" w:rsidRDefault="0047095B" w:rsidP="001D009B">
      <w:pPr>
        <w:pStyle w:val="Caption"/>
      </w:pPr>
      <w:bookmarkStart w:id="579" w:name="_Ref320455168"/>
      <w:r>
        <w:t xml:space="preserve">Figure </w:t>
      </w:r>
      <w:fldSimple w:instr=" STYLEREF 1 \s ">
        <w:r w:rsidR="00D12800">
          <w:rPr>
            <w:noProof/>
          </w:rPr>
          <w:t>11</w:t>
        </w:r>
      </w:fldSimple>
      <w:r w:rsidR="001C4598">
        <w:noBreakHyphen/>
      </w:r>
      <w:fldSimple w:instr=" SEQ Figure \* ARABIC \s 1 ">
        <w:r w:rsidR="00D12800">
          <w:rPr>
            <w:noProof/>
          </w:rPr>
          <w:t>4</w:t>
        </w:r>
      </w:fldSimple>
      <w:bookmarkEnd w:id="579"/>
      <w:r>
        <w:t xml:space="preserve">. </w:t>
      </w:r>
      <w:r w:rsidR="009D2F72">
        <w:t xml:space="preserve">Successive </w:t>
      </w:r>
      <w:r w:rsidR="005A32CE">
        <w:t>Observations</w:t>
      </w:r>
      <w:r>
        <w:t xml:space="preserve"> After </w:t>
      </w:r>
      <w:r w:rsidR="00A34C37">
        <w:t>Truncation</w:t>
      </w:r>
      <w:r>
        <w:t xml:space="preserve"> Point</w:t>
      </w:r>
    </w:p>
    <w:p w14:paraId="3D55C6C6" w14:textId="4DB1FAC4" w:rsidR="001D009B" w:rsidRDefault="00C873A2" w:rsidP="001D009B">
      <w:pPr>
        <w:pStyle w:val="BodyText"/>
      </w:pPr>
      <w:r>
        <w:lastRenderedPageBreak/>
        <w:t>Effectively, the warm-up period with truncation amounts to selecting an initial state that is from the steady-state distr</w:t>
      </w:r>
      <w:r w:rsidR="0062525D">
        <w:t>ibution,</w:t>
      </w:r>
      <w:r>
        <w:t xml:space="preserve"> assuming that the truncation point is sufficiently large so that the simulation is indeed in </w:t>
      </w:r>
      <w:r w:rsidR="0062525D">
        <w:t>steady state</w:t>
      </w:r>
      <w:r>
        <w:t xml:space="preserve">. </w:t>
      </w:r>
      <w:r w:rsidR="00965372">
        <w:t xml:space="preserve">In order to produce a confidence interval, the most straightforward approach is to consider </w:t>
      </w:r>
      <w:r w:rsidR="0019293F">
        <w:t xml:space="preserve">each replication as one observation, and repeat the entire process (warm-up, truncation, follow-on observations) as many times as desired. </w:t>
      </w:r>
      <w:r w:rsidR="00324088">
        <w:t xml:space="preserve">This indeed results in </w:t>
      </w:r>
      <w:proofErr w:type="spellStart"/>
      <w:r w:rsidR="00324088">
        <w:t>iid</w:t>
      </w:r>
      <w:proofErr w:type="spellEnd"/>
      <w:r w:rsidR="00324088">
        <w:t xml:space="preserve"> observations and, assuming that indeed steady state has been reached, is</w:t>
      </w:r>
      <w:r w:rsidR="0019293F">
        <w:t xml:space="preserve"> unbiased for the steady-state mean of interest.</w:t>
      </w:r>
      <w:r w:rsidR="00324088">
        <w:t xml:space="preserve"> This approach is known as “replication/deletion” (Law and Kelton, 2000).</w:t>
      </w:r>
    </w:p>
    <w:p w14:paraId="536C1186" w14:textId="7880B94F" w:rsidR="00324088" w:rsidRDefault="00324088" w:rsidP="001D009B">
      <w:pPr>
        <w:pStyle w:val="BodyText"/>
      </w:pPr>
      <w:r>
        <w:t xml:space="preserve">An example of how the confidence intervals behave using the replication/deletion approach is shown in </w:t>
      </w:r>
      <w:r w:rsidR="00023BC1">
        <w:fldChar w:fldCharType="begin"/>
      </w:r>
      <w:r w:rsidR="00023BC1">
        <w:instrText xml:space="preserve"> REF _Ref320457511 \h </w:instrText>
      </w:r>
      <w:r w:rsidR="00023BC1">
        <w:fldChar w:fldCharType="separate"/>
      </w:r>
      <w:r w:rsidR="00D12800">
        <w:t xml:space="preserve">Figure </w:t>
      </w:r>
      <w:r w:rsidR="00D12800">
        <w:rPr>
          <w:noProof/>
        </w:rPr>
        <w:t>11</w:t>
      </w:r>
      <w:r w:rsidR="00D12800">
        <w:noBreakHyphen/>
      </w:r>
      <w:r w:rsidR="00D12800">
        <w:rPr>
          <w:noProof/>
        </w:rPr>
        <w:t>5</w:t>
      </w:r>
      <w:r w:rsidR="00023BC1">
        <w:fldChar w:fldCharType="end"/>
      </w:r>
      <w:r w:rsidR="00023BC1">
        <w:t>.</w:t>
      </w:r>
    </w:p>
    <w:p w14:paraId="3F4CD915" w14:textId="77777777" w:rsidR="00324088" w:rsidRDefault="00324088" w:rsidP="00324088">
      <w:pPr>
        <w:pStyle w:val="FigureCentered"/>
      </w:pPr>
      <w:r>
        <w:rPr>
          <w:noProof/>
        </w:rPr>
        <w:drawing>
          <wp:inline distT="0" distB="0" distL="0" distR="0" wp14:anchorId="794708F4" wp14:editId="50BD6617">
            <wp:extent cx="5943600" cy="3395654"/>
            <wp:effectExtent l="0" t="0" r="0" b="825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5943600" cy="3395654"/>
                    </a:xfrm>
                    <a:prstGeom prst="rect">
                      <a:avLst/>
                    </a:prstGeom>
                    <a:noFill/>
                    <a:ln>
                      <a:noFill/>
                    </a:ln>
                  </pic:spPr>
                </pic:pic>
              </a:graphicData>
            </a:graphic>
          </wp:inline>
        </w:drawing>
      </w:r>
    </w:p>
    <w:p w14:paraId="7C54AB05" w14:textId="1D621940" w:rsidR="00324088" w:rsidRDefault="00324088" w:rsidP="00324088">
      <w:pPr>
        <w:pStyle w:val="Caption"/>
      </w:pPr>
      <w:bookmarkStart w:id="580" w:name="_Ref320457511"/>
      <w:r>
        <w:t xml:space="preserve">Figure </w:t>
      </w:r>
      <w:fldSimple w:instr=" STYLEREF 1 \s ">
        <w:r w:rsidR="00D12800">
          <w:rPr>
            <w:noProof/>
          </w:rPr>
          <w:t>11</w:t>
        </w:r>
      </w:fldSimple>
      <w:r w:rsidR="001C4598">
        <w:noBreakHyphen/>
      </w:r>
      <w:fldSimple w:instr=" SEQ Figure \* ARABIC \s 1 ">
        <w:r w:rsidR="00D12800">
          <w:rPr>
            <w:noProof/>
          </w:rPr>
          <w:t>5</w:t>
        </w:r>
      </w:fldSimple>
      <w:bookmarkEnd w:id="580"/>
      <w:r>
        <w:t>. Replication/</w:t>
      </w:r>
      <w:r w:rsidR="00023BC1">
        <w:t>Deletion</w:t>
      </w:r>
      <w:r>
        <w:t xml:space="preserve"> Confidence Intervals</w:t>
      </w:r>
    </w:p>
    <w:p w14:paraId="57BB2A34" w14:textId="4A5123A0" w:rsidR="00C61DB2" w:rsidRDefault="00C61DB2" w:rsidP="00C61DB2">
      <w:pPr>
        <w:pStyle w:val="BodyText"/>
      </w:pPr>
      <w:r>
        <w:t xml:space="preserve">The scale in </w:t>
      </w:r>
      <w:r>
        <w:fldChar w:fldCharType="begin"/>
      </w:r>
      <w:r>
        <w:instrText xml:space="preserve"> REF _Ref320457511 \h </w:instrText>
      </w:r>
      <w:r>
        <w:fldChar w:fldCharType="separate"/>
      </w:r>
      <w:r w:rsidR="00D12800">
        <w:t xml:space="preserve">Figure </w:t>
      </w:r>
      <w:r w:rsidR="00D12800">
        <w:rPr>
          <w:noProof/>
        </w:rPr>
        <w:t>11</w:t>
      </w:r>
      <w:r w:rsidR="00D12800">
        <w:noBreakHyphen/>
      </w:r>
      <w:r w:rsidR="00D12800">
        <w:rPr>
          <w:noProof/>
        </w:rPr>
        <w:t>5</w:t>
      </w:r>
      <w:r>
        <w:fldChar w:fldCharType="end"/>
      </w:r>
      <w:r>
        <w:t xml:space="preserve"> has been shrunk to emphasize the small size of the confidence interval. For this particular model, it turns out that the parameters chosen for the experiments have resulted in an accurate estimate of the steady-state mean. In this case, the final confidence interval using 100 replications is 3.269±</w:t>
      </w:r>
      <w:r w:rsidRPr="00C61DB2">
        <w:t>0.002</w:t>
      </w:r>
      <w:r>
        <w:t>.</w:t>
      </w:r>
      <w:r w:rsidR="00787C7B">
        <w:t xml:space="preserve"> For other models, these values might not be sufficient to get an accurate estimate.</w:t>
      </w:r>
    </w:p>
    <w:p w14:paraId="22244F7B" w14:textId="2296B3D1" w:rsidR="004A3BDF" w:rsidRDefault="004A3BDF" w:rsidP="004A3BDF">
      <w:pPr>
        <w:pStyle w:val="Heading2"/>
      </w:pPr>
      <w:bookmarkStart w:id="581" w:name="_Toc334109341"/>
      <w:r>
        <w:t>Specifying Precision</w:t>
      </w:r>
      <w:bookmarkEnd w:id="581"/>
    </w:p>
    <w:p w14:paraId="6609D755" w14:textId="0FE7CB5B" w:rsidR="004A3BDF" w:rsidRPr="004A3BDF" w:rsidRDefault="00F60B73" w:rsidP="004A3BDF">
      <w:pPr>
        <w:pStyle w:val="BodyText"/>
      </w:pPr>
      <w:r>
        <w:t xml:space="preserve">In general, a problem with fixed-sample methods for constructing confidence intervals is that the analyst has no control over the size of the half width. That is, the accuracy of the estimate is whatever it is, and it may not be sufficient. </w:t>
      </w:r>
    </w:p>
    <w:p w14:paraId="11B9AC6F" w14:textId="57F8DFFD" w:rsidR="00894E87" w:rsidRDefault="00E5151F" w:rsidP="00E5151F">
      <w:pPr>
        <w:pStyle w:val="Heading2"/>
      </w:pPr>
      <w:bookmarkStart w:id="582" w:name="_Toc334109342"/>
      <w:r>
        <w:lastRenderedPageBreak/>
        <w:t>References</w:t>
      </w:r>
      <w:bookmarkEnd w:id="582"/>
    </w:p>
    <w:p w14:paraId="6926AB7B" w14:textId="77777777" w:rsidR="00A73574" w:rsidRPr="00E5151F" w:rsidRDefault="00A73574" w:rsidP="00A73574">
      <w:pPr>
        <w:pStyle w:val="ReferenceItem"/>
      </w:pPr>
      <w:r>
        <w:t xml:space="preserve">Banks, J., J.S. Carson, and B.L. Nelson. 1996. </w:t>
      </w:r>
      <w:r w:rsidRPr="00E5151F">
        <w:rPr>
          <w:i/>
        </w:rPr>
        <w:t>Discrete-Event System Simulation, Second Edition</w:t>
      </w:r>
      <w:r>
        <w:t>. Prentice Hall, Upper Saddle River, NJ.</w:t>
      </w:r>
    </w:p>
    <w:p w14:paraId="68DBEBFB" w14:textId="7E2C548B" w:rsidR="00E5151F" w:rsidRDefault="00E5151F" w:rsidP="00E5151F">
      <w:pPr>
        <w:pStyle w:val="ReferenceItem"/>
      </w:pPr>
      <w:r>
        <w:t xml:space="preserve">Law, </w:t>
      </w:r>
      <w:r w:rsidR="00B34DA4">
        <w:t>A</w:t>
      </w:r>
      <w:r>
        <w:t xml:space="preserve">, and Kelton, David. </w:t>
      </w:r>
      <w:r w:rsidRPr="00D04685">
        <w:rPr>
          <w:i/>
          <w:iCs/>
        </w:rPr>
        <w:t>Simulation Modeling and Analysis, Third Edition</w:t>
      </w:r>
      <w:r>
        <w:t>. McGraw Hill, Boston, MA (2000).</w:t>
      </w:r>
    </w:p>
    <w:p w14:paraId="0B8D7F34" w14:textId="67CBDD8E" w:rsidR="00A73574" w:rsidRDefault="00A73574" w:rsidP="00937832">
      <w:pPr>
        <w:pStyle w:val="ReferenceItem"/>
      </w:pPr>
      <w:r>
        <w:t>Sanchez, S. (</w:t>
      </w:r>
      <w:r w:rsidR="00937832">
        <w:t>2001</w:t>
      </w:r>
      <w:r>
        <w:t xml:space="preserve">). The ABCs of Output Analysis. </w:t>
      </w:r>
      <w:r w:rsidR="00937832" w:rsidRPr="00A5144A">
        <w:rPr>
          <w:i/>
        </w:rPr>
        <w:t>Proceedings of the 2001 Winter Simulation Conference</w:t>
      </w:r>
      <w:r w:rsidR="00937832">
        <w:t>, B. A. Peters, J. S. Smith, D. J. Medeiros, and M. W. Rohrer, eds.</w:t>
      </w:r>
    </w:p>
    <w:sectPr w:rsidR="00A73574" w:rsidSect="00640834">
      <w:type w:val="continuous"/>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6EF8F" w14:textId="77777777" w:rsidR="00E0459F" w:rsidRDefault="00E0459F">
      <w:r>
        <w:separator/>
      </w:r>
    </w:p>
  </w:endnote>
  <w:endnote w:type="continuationSeparator" w:id="0">
    <w:p w14:paraId="293D3C70" w14:textId="77777777" w:rsidR="00E0459F" w:rsidRDefault="00E04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5E154" w14:textId="77777777" w:rsidR="002F01A0" w:rsidRDefault="002F01A0">
    <w:pPr>
      <w:pStyle w:val="Footer"/>
      <w:jc w:val="center"/>
    </w:pPr>
    <w:r>
      <w:fldChar w:fldCharType="begin"/>
    </w:r>
    <w:r>
      <w:instrText xml:space="preserve"> PAGE   \* MERGEFORMAT </w:instrText>
    </w:r>
    <w:r>
      <w:fldChar w:fldCharType="separate"/>
    </w:r>
    <w:r>
      <w:rPr>
        <w:noProof/>
      </w:rPr>
      <w:t>1-4</w:t>
    </w:r>
    <w:r>
      <w:fldChar w:fldCharType="end"/>
    </w:r>
  </w:p>
  <w:p w14:paraId="3CA22843" w14:textId="77777777" w:rsidR="002F01A0" w:rsidRDefault="002F01A0">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84BAC" w14:textId="77777777" w:rsidR="002F01A0" w:rsidRDefault="002F01A0">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112FD" w14:textId="77777777" w:rsidR="002F01A0" w:rsidRDefault="002F01A0">
    <w:pPr>
      <w:pStyle w:val="Footer"/>
      <w:jc w:val="center"/>
    </w:pPr>
    <w:r>
      <w:fldChar w:fldCharType="begin"/>
    </w:r>
    <w:r>
      <w:instrText xml:space="preserve"> PAGE   \* MERGEFORMAT </w:instrText>
    </w:r>
    <w:r>
      <w:fldChar w:fldCharType="separate"/>
    </w:r>
    <w:r w:rsidR="00E41047">
      <w:rPr>
        <w:noProof/>
      </w:rPr>
      <w:t>9-23</w:t>
    </w:r>
    <w:r>
      <w:fldChar w:fldCharType="end"/>
    </w:r>
  </w:p>
  <w:p w14:paraId="21C28114" w14:textId="77777777" w:rsidR="002F01A0" w:rsidRDefault="002F01A0">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E5036" w14:textId="77777777" w:rsidR="002F01A0" w:rsidRDefault="002F01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737C1" w14:textId="6770B23D" w:rsidR="002F01A0" w:rsidRDefault="002F01A0">
    <w:pPr>
      <w:pStyle w:val="Footer"/>
    </w:pPr>
    <w:r>
      <w:t>©</w:t>
    </w:r>
    <w:r w:rsidR="00F86210">
      <w:t xml:space="preserve"> 2017</w:t>
    </w:r>
    <w:r>
      <w:t xml:space="preserve"> Arnold Buss – updated from previous versions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1BDE5" w14:textId="77777777" w:rsidR="002F01A0" w:rsidRDefault="002F01A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A3B93" w14:textId="77777777" w:rsidR="002F01A0" w:rsidRDefault="002F01A0">
    <w:pPr>
      <w:pStyle w:val="Footer"/>
      <w:jc w:val="center"/>
    </w:pPr>
    <w:r>
      <w:fldChar w:fldCharType="begin"/>
    </w:r>
    <w:r>
      <w:instrText xml:space="preserve"> PAGE   \* MERGEFORMAT </w:instrText>
    </w:r>
    <w:r>
      <w:fldChar w:fldCharType="separate"/>
    </w:r>
    <w:r w:rsidR="00E41047">
      <w:rPr>
        <w:noProof/>
      </w:rPr>
      <w:t>1-13</w:t>
    </w:r>
    <w:r>
      <w:fldChar w:fldCharType="end"/>
    </w:r>
  </w:p>
  <w:p w14:paraId="1DDC55DD" w14:textId="77777777" w:rsidR="002F01A0" w:rsidRDefault="002F01A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0595A" w14:textId="77777777" w:rsidR="002F01A0" w:rsidRDefault="002F01A0">
    <w:pPr>
      <w:pStyle w:val="Footer"/>
      <w:jc w:val="center"/>
    </w:pPr>
    <w:r>
      <w:fldChar w:fldCharType="begin"/>
    </w:r>
    <w:r>
      <w:instrText xml:space="preserve"> PAGE   \* MERGEFORMAT </w:instrText>
    </w:r>
    <w:r>
      <w:fldChar w:fldCharType="separate"/>
    </w:r>
    <w:r w:rsidR="00E41047">
      <w:rPr>
        <w:noProof/>
      </w:rPr>
      <w:t>3-15</w:t>
    </w:r>
    <w:r>
      <w:fldChar w:fldCharType="end"/>
    </w:r>
  </w:p>
  <w:p w14:paraId="0CA0BC06" w14:textId="77777777" w:rsidR="002F01A0" w:rsidRDefault="002F01A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55A3A" w14:textId="77777777" w:rsidR="002F01A0" w:rsidRDefault="002F01A0" w:rsidP="00165069">
    <w:pPr>
      <w:pStyle w:val="Footer"/>
      <w:jc w:val="center"/>
    </w:pPr>
    <w:r>
      <w:rPr>
        <w:rStyle w:val="PageNumber"/>
      </w:rPr>
      <w:fldChar w:fldCharType="begin"/>
    </w:r>
    <w:r>
      <w:rPr>
        <w:rStyle w:val="PageNumber"/>
      </w:rPr>
      <w:instrText xml:space="preserve"> PAGE </w:instrText>
    </w:r>
    <w:r>
      <w:rPr>
        <w:rStyle w:val="PageNumber"/>
      </w:rPr>
      <w:fldChar w:fldCharType="separate"/>
    </w:r>
    <w:r w:rsidR="00E41047">
      <w:rPr>
        <w:rStyle w:val="PageNumber"/>
        <w:noProof/>
      </w:rPr>
      <w:t>5-11</w:t>
    </w:r>
    <w:r>
      <w:rPr>
        <w:rStyle w:val="PageNumb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96063" w14:textId="772B14E3" w:rsidR="002F01A0" w:rsidRDefault="002F01A0" w:rsidP="00165069">
    <w:pPr>
      <w:pStyle w:val="Footer"/>
      <w:jc w:val="center"/>
    </w:pPr>
    <w:r>
      <w:rPr>
        <w:rStyle w:val="PageNumber"/>
      </w:rPr>
      <w:fldChar w:fldCharType="begin"/>
    </w:r>
    <w:r>
      <w:rPr>
        <w:rStyle w:val="PageNumber"/>
      </w:rPr>
      <w:instrText xml:space="preserve"> PAGE </w:instrText>
    </w:r>
    <w:r>
      <w:rPr>
        <w:rStyle w:val="PageNumber"/>
      </w:rPr>
      <w:fldChar w:fldCharType="separate"/>
    </w:r>
    <w:r w:rsidR="00E41047">
      <w:rPr>
        <w:rStyle w:val="PageNumber"/>
        <w:noProof/>
      </w:rPr>
      <w:t>6-4</w:t>
    </w:r>
    <w:r>
      <w:rPr>
        <w:rStyle w:val="PageNumb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D8DB9" w14:textId="77777777" w:rsidR="002F01A0" w:rsidRDefault="002F01A0">
    <w:pPr>
      <w:pStyle w:val="Footer"/>
      <w:jc w:val="center"/>
    </w:pPr>
    <w:r>
      <w:rPr>
        <w:rStyle w:val="PageNumber"/>
      </w:rPr>
      <w:fldChar w:fldCharType="begin"/>
    </w:r>
    <w:r>
      <w:rPr>
        <w:rStyle w:val="PageNumber"/>
      </w:rPr>
      <w:instrText xml:space="preserve"> PAGE </w:instrText>
    </w:r>
    <w:r>
      <w:rPr>
        <w:rStyle w:val="PageNumber"/>
      </w:rPr>
      <w:fldChar w:fldCharType="separate"/>
    </w:r>
    <w:r w:rsidR="00E41047">
      <w:rPr>
        <w:rStyle w:val="PageNumber"/>
        <w:noProof/>
      </w:rPr>
      <w:t>8-21</w:t>
    </w:r>
    <w:r>
      <w:rPr>
        <w:rStyle w:val="PageNumb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B91D" w14:textId="77777777" w:rsidR="002F01A0" w:rsidRDefault="002F01A0">
    <w:pPr>
      <w:pStyle w:val="Footer"/>
      <w:jc w:val="center"/>
    </w:pPr>
    <w:r>
      <w:fldChar w:fldCharType="begin"/>
    </w:r>
    <w:r>
      <w:instrText xml:space="preserve"> PAGE   \* MERGEFORMAT </w:instrText>
    </w:r>
    <w:r>
      <w:fldChar w:fldCharType="separate"/>
    </w:r>
    <w:r w:rsidR="00E41047">
      <w:rPr>
        <w:noProof/>
      </w:rPr>
      <w:t>8-1</w:t>
    </w:r>
    <w:r>
      <w:fldChar w:fldCharType="end"/>
    </w:r>
  </w:p>
  <w:p w14:paraId="15F23E2B" w14:textId="77777777" w:rsidR="002F01A0" w:rsidRPr="00DC61C0" w:rsidRDefault="002F01A0" w:rsidP="001650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6D528" w14:textId="77777777" w:rsidR="00E0459F" w:rsidRDefault="00E0459F">
      <w:r>
        <w:separator/>
      </w:r>
    </w:p>
  </w:footnote>
  <w:footnote w:type="continuationSeparator" w:id="0">
    <w:p w14:paraId="285043A5" w14:textId="77777777" w:rsidR="00E0459F" w:rsidRDefault="00E0459F">
      <w:r>
        <w:continuationSeparator/>
      </w:r>
    </w:p>
  </w:footnote>
  <w:footnote w:id="1">
    <w:p w14:paraId="0DD0827C" w14:textId="77777777" w:rsidR="002F01A0" w:rsidRDefault="002F01A0" w:rsidP="00165069">
      <w:pPr>
        <w:pStyle w:val="FootnoteText"/>
      </w:pPr>
      <w:r>
        <w:rPr>
          <w:rStyle w:val="FootnoteReference"/>
        </w:rPr>
        <w:footnoteRef/>
      </w:r>
      <w:r>
        <w:t xml:space="preserve"> If we are indeed interested in the exact location of the ball we can model that in DES as well, as it turns out.</w:t>
      </w:r>
    </w:p>
  </w:footnote>
  <w:footnote w:id="2">
    <w:p w14:paraId="132A8DB1" w14:textId="77777777" w:rsidR="002F01A0" w:rsidRDefault="002F01A0" w:rsidP="00165069">
      <w:pPr>
        <w:pStyle w:val="FootnoteText"/>
      </w:pPr>
      <w:r>
        <w:rPr>
          <w:rStyle w:val="FootnoteReference"/>
        </w:rPr>
        <w:footnoteRef/>
      </w:r>
      <w:r>
        <w:t xml:space="preserve"> Note that when </w:t>
      </w:r>
      <w:r w:rsidRPr="006C5BAA">
        <w:rPr>
          <w:rStyle w:val="Event"/>
        </w:rPr>
        <w:t>Arrival</w:t>
      </w:r>
      <w:r w:rsidRPr="006C5BAA">
        <w:rPr>
          <w:sz w:val="18"/>
        </w:rPr>
        <w:t xml:space="preserve"> </w:t>
      </w:r>
      <w:r>
        <w:t xml:space="preserve">schedules a </w:t>
      </w:r>
      <w:proofErr w:type="spellStart"/>
      <w:r w:rsidRPr="006C5BAA">
        <w:rPr>
          <w:rStyle w:val="Event"/>
        </w:rPr>
        <w:t>StartService</w:t>
      </w:r>
      <w:proofErr w:type="spellEnd"/>
      <w:r w:rsidRPr="006C5BAA">
        <w:rPr>
          <w:sz w:val="18"/>
        </w:rPr>
        <w:t xml:space="preserve"> </w:t>
      </w:r>
      <w:r>
        <w:t>they may occur at the same time, but they are never on the Event List at the same time.</w:t>
      </w:r>
    </w:p>
  </w:footnote>
  <w:footnote w:id="3">
    <w:p w14:paraId="628A6D15" w14:textId="77777777" w:rsidR="002F01A0" w:rsidRDefault="002F01A0" w:rsidP="00165069">
      <w:pPr>
        <w:pStyle w:val="FootnoteText"/>
      </w:pPr>
      <w:r>
        <w:rPr>
          <w:rStyle w:val="FootnoteReference"/>
        </w:rPr>
        <w:footnoteRef/>
      </w:r>
      <w:r>
        <w:t xml:space="preserve"> However, an </w:t>
      </w:r>
      <w:r w:rsidRPr="00376D16">
        <w:rPr>
          <w:rStyle w:val="Event"/>
        </w:rPr>
        <w:t>Arrival</w:t>
      </w:r>
      <w:r w:rsidRPr="00376D16">
        <w:rPr>
          <w:sz w:val="18"/>
        </w:rPr>
        <w:t xml:space="preserve"> </w:t>
      </w:r>
      <w:r>
        <w:t xml:space="preserve">Event will not be heard, because it itself has been heard from the </w:t>
      </w:r>
      <w:proofErr w:type="spellStart"/>
      <w:r>
        <w:t>ArrivalProcess</w:t>
      </w:r>
      <w:proofErr w:type="spellEnd"/>
      <w:r>
        <w:t>.</w:t>
      </w:r>
    </w:p>
  </w:footnote>
  <w:footnote w:id="4">
    <w:p w14:paraId="738797CA" w14:textId="77777777" w:rsidR="002F01A0" w:rsidRDefault="002F01A0" w:rsidP="00165069">
      <w:pPr>
        <w:pStyle w:val="FootnoteText"/>
      </w:pPr>
      <w:r>
        <w:rPr>
          <w:rStyle w:val="FootnoteReference"/>
        </w:rPr>
        <w:footnoteRef/>
      </w:r>
      <w:r>
        <w:t xml:space="preserve"> Recall that </w:t>
      </w:r>
      <w:r w:rsidRPr="0086653E">
        <w:rPr>
          <w:position w:val="-6"/>
        </w:rPr>
        <w:object w:dxaOrig="560" w:dyaOrig="279" w14:anchorId="44F5E5EC">
          <v:shape id="_x0000_i1270" type="#_x0000_t75" style="width:28pt;height:14pt" o:ole="">
            <v:imagedata r:id="rId1" o:title=""/>
          </v:shape>
          <o:OLEObject Type="Embed" ProgID="Equation.3" ShapeID="_x0000_i1270" DrawAspect="Content" ObjectID="_1552282222" r:id="rId2"/>
        </w:object>
      </w:r>
      <w:r>
        <w:t xml:space="preserve">is the minimum value of </w:t>
      </w:r>
      <w:r w:rsidRPr="0086653E">
        <w:rPr>
          <w:rStyle w:val="Emphasis"/>
        </w:rPr>
        <w:t>a</w:t>
      </w:r>
      <w:r>
        <w:t xml:space="preserve"> and </w:t>
      </w:r>
      <w:r w:rsidRPr="0086653E">
        <w:rPr>
          <w:rStyle w:val="Emphasis"/>
        </w:rPr>
        <w:t>b</w:t>
      </w:r>
      <w:r>
        <w:t xml:space="preserve"> and that </w:t>
      </w:r>
      <w:r w:rsidRPr="0086653E">
        <w:rPr>
          <w:position w:val="-6"/>
        </w:rPr>
        <w:object w:dxaOrig="560" w:dyaOrig="279" w14:anchorId="288273BD">
          <v:shape id="_x0000_i1271" type="#_x0000_t75" style="width:28pt;height:14pt" o:ole="">
            <v:imagedata r:id="rId3" o:title=""/>
          </v:shape>
          <o:OLEObject Type="Embed" ProgID="Equation.3" ShapeID="_x0000_i1271" DrawAspect="Content" ObjectID="_1552282223" r:id="rId4"/>
        </w:object>
      </w:r>
      <w:r>
        <w:t xml:space="preserve">is the maximum value of </w:t>
      </w:r>
      <w:r w:rsidRPr="0086653E">
        <w:rPr>
          <w:rStyle w:val="Emphasis"/>
        </w:rPr>
        <w:t>a</w:t>
      </w:r>
      <w:r>
        <w:t xml:space="preserve"> and </w:t>
      </w:r>
      <w:r w:rsidRPr="0086653E">
        <w:rPr>
          <w:rStyle w:val="Emphasis"/>
        </w:rPr>
        <w:t>b</w:t>
      </w:r>
      <w:r>
        <w:t>.</w:t>
      </w:r>
    </w:p>
  </w:footnote>
  <w:footnote w:id="5">
    <w:p w14:paraId="33D7266E" w14:textId="77777777" w:rsidR="002F01A0" w:rsidRDefault="002F01A0" w:rsidP="00165069">
      <w:pPr>
        <w:pStyle w:val="FootnoteText"/>
      </w:pPr>
      <w:r>
        <w:rPr>
          <w:rStyle w:val="FootnoteReference"/>
        </w:rPr>
        <w:footnoteRef/>
      </w:r>
      <w:r>
        <w:t xml:space="preserve"> Technically the “min” should be “</w:t>
      </w:r>
      <w:proofErr w:type="spellStart"/>
      <w:r>
        <w:t>inf</w:t>
      </w:r>
      <w:proofErr w:type="spellEnd"/>
      <w:r>
        <w:t xml:space="preserve">” (or </w:t>
      </w:r>
      <w:r w:rsidRPr="00D142A4">
        <w:rPr>
          <w:i/>
        </w:rPr>
        <w:t>infimum</w:t>
      </w:r>
      <w:r>
        <w:t>).</w:t>
      </w:r>
    </w:p>
  </w:footnote>
  <w:footnote w:id="6">
    <w:p w14:paraId="5FEA2226" w14:textId="77777777" w:rsidR="002F01A0" w:rsidRDefault="002F01A0" w:rsidP="00165069">
      <w:pPr>
        <w:pStyle w:val="FootnoteText"/>
      </w:pPr>
      <w:r>
        <w:rPr>
          <w:rStyle w:val="FootnoteReference"/>
        </w:rPr>
        <w:footnoteRef/>
      </w:r>
      <w:r>
        <w:t xml:space="preserve"> </w:t>
      </w:r>
      <w:r w:rsidRPr="000B1FEC">
        <w:rPr>
          <w:i/>
        </w:rPr>
        <w:t>U</w:t>
      </w:r>
      <w:r>
        <w:t xml:space="preserve"> and </w:t>
      </w:r>
      <w:r w:rsidRPr="000B1FEC">
        <w:rPr>
          <w:i/>
        </w:rPr>
        <w:t>V</w:t>
      </w:r>
      <w:r>
        <w:t xml:space="preserve"> are independently generated.</w:t>
      </w:r>
    </w:p>
  </w:footnote>
  <w:footnote w:id="7">
    <w:p w14:paraId="342D03FE" w14:textId="77777777" w:rsidR="002F01A0" w:rsidRDefault="002F01A0" w:rsidP="00165069">
      <w:pPr>
        <w:pStyle w:val="FootnoteText"/>
      </w:pPr>
      <w:r>
        <w:rPr>
          <w:rStyle w:val="FootnoteReference"/>
        </w:rPr>
        <w:footnoteRef/>
      </w:r>
      <w:r>
        <w:t xml:space="preserve"> The parameter </w:t>
      </w:r>
      <w:r w:rsidRPr="00535C03">
        <w:rPr>
          <w:i/>
        </w:rPr>
        <w:t>h</w:t>
      </w:r>
      <w:r>
        <w:t xml:space="preserve"> is the height of the short side.</w:t>
      </w:r>
    </w:p>
  </w:footnote>
  <w:footnote w:id="8">
    <w:p w14:paraId="3DFEE83D" w14:textId="77777777" w:rsidR="002F01A0" w:rsidRDefault="002F01A0" w:rsidP="00165069">
      <w:pPr>
        <w:pStyle w:val="FootnoteText"/>
      </w:pPr>
      <w:r>
        <w:rPr>
          <w:rStyle w:val="FootnoteReference"/>
        </w:rPr>
        <w:footnoteRef/>
      </w:r>
      <w:r>
        <w:t xml:space="preserve"> Note that only the heavy line is the actual pdf; the thin lines are just for clarity. Note also that </w:t>
      </w:r>
      <w:r w:rsidRPr="006574E0">
        <w:rPr>
          <w:i/>
        </w:rPr>
        <w:t>h &lt; 1/(b-a)</w:t>
      </w:r>
      <w:r>
        <w:t xml:space="preserve"> in order for </w:t>
      </w:r>
      <w:r>
        <w:fldChar w:fldCharType="begin"/>
      </w:r>
      <w:r>
        <w:instrText xml:space="preserve"> REF _Ref223768275 \h </w:instrText>
      </w:r>
      <w:r>
        <w:fldChar w:fldCharType="separate"/>
      </w:r>
      <w:r w:rsidR="00D12800">
        <w:t xml:space="preserve">Figure </w:t>
      </w:r>
      <w:r w:rsidR="00D12800">
        <w:rPr>
          <w:noProof/>
        </w:rPr>
        <w:t>9</w:t>
      </w:r>
      <w:r w:rsidR="00D12800">
        <w:noBreakHyphen/>
      </w:r>
      <w:r w:rsidR="00D12800">
        <w:rPr>
          <w:noProof/>
        </w:rPr>
        <w:t>4</w:t>
      </w:r>
      <w:r>
        <w:fldChar w:fldCharType="end"/>
      </w:r>
      <w:r>
        <w:t xml:space="preserve"> to be an accurate depiction of the pdf.</w:t>
      </w:r>
    </w:p>
  </w:footnote>
  <w:footnote w:id="9">
    <w:p w14:paraId="77203224" w14:textId="77777777" w:rsidR="002F01A0" w:rsidRDefault="002F01A0" w:rsidP="00165069">
      <w:pPr>
        <w:pStyle w:val="FootnoteText"/>
      </w:pPr>
      <w:r>
        <w:rPr>
          <w:rStyle w:val="FootnoteReference"/>
        </w:rPr>
        <w:footnoteRef/>
      </w:r>
      <w:r>
        <w:t xml:space="preserve"> Or 1-</w:t>
      </w:r>
      <w:r w:rsidRPr="000954BD">
        <w:rPr>
          <w:i/>
        </w:rPr>
        <w:t>U</w:t>
      </w:r>
      <w:r>
        <w:t xml:space="preserve"> could be used instead.</w:t>
      </w:r>
    </w:p>
  </w:footnote>
  <w:footnote w:id="10">
    <w:p w14:paraId="0EF28808" w14:textId="77777777" w:rsidR="002F01A0" w:rsidRDefault="002F01A0" w:rsidP="003B483D">
      <w:pPr>
        <w:pStyle w:val="FootnoteText"/>
      </w:pPr>
      <w:r>
        <w:rPr>
          <w:rStyle w:val="FootnoteReference"/>
        </w:rPr>
        <w:footnoteRef/>
      </w:r>
      <w:r>
        <w:t xml:space="preserve"> Note that this graph is notional, and that there and many different possible ways initial bias can manifest.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53A9C" w14:textId="77777777" w:rsidR="002F01A0" w:rsidRPr="00190A0A" w:rsidRDefault="002F01A0" w:rsidP="001650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21763" w14:textId="77777777" w:rsidR="002F01A0" w:rsidRDefault="002F01A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39F1F" w14:textId="77777777" w:rsidR="002F01A0" w:rsidRDefault="002F01A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3AFBB" w14:textId="77777777" w:rsidR="002F01A0" w:rsidRDefault="002F01A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F5634C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D62DCBA"/>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A180F5C"/>
    <w:lvl w:ilvl="0">
      <w:start w:val="1"/>
      <w:numFmt w:val="lowerRoman"/>
      <w:pStyle w:val="ListNumber4"/>
      <w:lvlText w:val="%1."/>
      <w:lvlJc w:val="left"/>
      <w:pPr>
        <w:tabs>
          <w:tab w:val="num" w:pos="1440"/>
        </w:tabs>
        <w:ind w:left="1440" w:hanging="360"/>
      </w:pPr>
      <w:rPr>
        <w:rFonts w:hint="default"/>
      </w:rPr>
    </w:lvl>
  </w:abstractNum>
  <w:abstractNum w:abstractNumId="3">
    <w:nsid w:val="FFFFFF7E"/>
    <w:multiLevelType w:val="singleLevel"/>
    <w:tmpl w:val="374CDB00"/>
    <w:lvl w:ilvl="0">
      <w:start w:val="1"/>
      <w:numFmt w:val="decimal"/>
      <w:lvlText w:val="%1."/>
      <w:lvlJc w:val="left"/>
      <w:pPr>
        <w:tabs>
          <w:tab w:val="num" w:pos="1080"/>
        </w:tabs>
        <w:ind w:left="1080" w:hanging="360"/>
      </w:pPr>
    </w:lvl>
  </w:abstractNum>
  <w:abstractNum w:abstractNumId="4">
    <w:nsid w:val="FFFFFF7F"/>
    <w:multiLevelType w:val="singleLevel"/>
    <w:tmpl w:val="8C589CC0"/>
    <w:lvl w:ilvl="0">
      <w:start w:val="1"/>
      <w:numFmt w:val="decimal"/>
      <w:lvlText w:val="%1."/>
      <w:lvlJc w:val="left"/>
      <w:pPr>
        <w:tabs>
          <w:tab w:val="num" w:pos="720"/>
        </w:tabs>
        <w:ind w:left="720" w:hanging="360"/>
      </w:pPr>
    </w:lvl>
  </w:abstractNum>
  <w:abstractNum w:abstractNumId="5">
    <w:nsid w:val="FFFFFF80"/>
    <w:multiLevelType w:val="singleLevel"/>
    <w:tmpl w:val="5B52DF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DECC45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3D2ECB0"/>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1EA63EC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C78137A"/>
    <w:lvl w:ilvl="0">
      <w:start w:val="1"/>
      <w:numFmt w:val="decimal"/>
      <w:lvlText w:val="%1."/>
      <w:lvlJc w:val="left"/>
      <w:pPr>
        <w:tabs>
          <w:tab w:val="num" w:pos="360"/>
        </w:tabs>
        <w:ind w:left="360" w:hanging="360"/>
      </w:pPr>
      <w:rPr>
        <w:rFonts w:hint="default"/>
      </w:rPr>
    </w:lvl>
  </w:abstractNum>
  <w:abstractNum w:abstractNumId="10">
    <w:nsid w:val="032E1C72"/>
    <w:multiLevelType w:val="hybridMultilevel"/>
    <w:tmpl w:val="E84EA918"/>
    <w:lvl w:ilvl="0" w:tplc="BC90597A">
      <w:start w:val="1"/>
      <w:numFmt w:val="decimal"/>
      <w:pStyle w:val="EquationNumber"/>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C12B82"/>
    <w:multiLevelType w:val="hybridMultilevel"/>
    <w:tmpl w:val="A0265716"/>
    <w:lvl w:ilvl="0" w:tplc="E1644D18">
      <w:start w:val="1"/>
      <w:numFmt w:val="decimal"/>
      <w:pStyle w:val="StyleListNumberBold"/>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F870A0"/>
    <w:multiLevelType w:val="hybridMultilevel"/>
    <w:tmpl w:val="0DFE1CC4"/>
    <w:lvl w:ilvl="0" w:tplc="951E0780">
      <w:start w:val="1"/>
      <w:numFmt w:val="decimal"/>
      <w:pStyle w:val="ReferenceItem"/>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275068"/>
    <w:multiLevelType w:val="hybridMultilevel"/>
    <w:tmpl w:val="EE501782"/>
    <w:lvl w:ilvl="0" w:tplc="951E0780">
      <w:start w:val="1"/>
      <w:numFmt w:val="decimal"/>
      <w:pStyle w:val="ListNumberBold"/>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3EC785A"/>
    <w:multiLevelType w:val="hybridMultilevel"/>
    <w:tmpl w:val="C7DE075E"/>
    <w:lvl w:ilvl="0" w:tplc="70E0A4DC">
      <w:start w:val="1"/>
      <w:numFmt w:val="lowerLetter"/>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56F6FF7"/>
    <w:multiLevelType w:val="hybridMultilevel"/>
    <w:tmpl w:val="AB846FBA"/>
    <w:lvl w:ilvl="0" w:tplc="CEB458B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A879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7">
    <w:nsid w:val="317E5A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28108D"/>
    <w:multiLevelType w:val="hybridMultilevel"/>
    <w:tmpl w:val="47AAB324"/>
    <w:lvl w:ilvl="0" w:tplc="C0E8F688">
      <w:start w:val="1"/>
      <w:numFmt w:val="bullet"/>
      <w:pStyle w:val="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9733DD3"/>
    <w:multiLevelType w:val="hybridMultilevel"/>
    <w:tmpl w:val="4198E380"/>
    <w:lvl w:ilvl="0" w:tplc="14681EC4">
      <w:start w:val="5"/>
      <w:numFmt w:val="decimal"/>
      <w:lvlText w:val="%1."/>
      <w:lvlJc w:val="left"/>
      <w:pPr>
        <w:ind w:left="720" w:hanging="360"/>
      </w:pPr>
      <w:rPr>
        <w:rFonts w:hint="default"/>
      </w:rPr>
    </w:lvl>
    <w:lvl w:ilvl="1" w:tplc="3558D9D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632866"/>
    <w:multiLevelType w:val="multilevel"/>
    <w:tmpl w:val="200A990A"/>
    <w:lvl w:ilvl="0">
      <w:start w:val="1"/>
      <w:numFmt w:val="upperLetter"/>
      <w:pStyle w:val="Appendix"/>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44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5C53F68"/>
    <w:multiLevelType w:val="hybridMultilevel"/>
    <w:tmpl w:val="891C5C84"/>
    <w:lvl w:ilvl="0" w:tplc="BCC8F9F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0926602"/>
    <w:multiLevelType w:val="multilevel"/>
    <w:tmpl w:val="2BD4BB40"/>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288"/>
        </w:tabs>
        <w:ind w:left="-288" w:hanging="432"/>
      </w:pPr>
      <w:rPr>
        <w:rFonts w:hint="default"/>
      </w:rPr>
    </w:lvl>
    <w:lvl w:ilvl="2">
      <w:start w:val="1"/>
      <w:numFmt w:val="decimal"/>
      <w:pStyle w:val="Heading3"/>
      <w:lvlText w:val="%1.%2.%3."/>
      <w:lvlJc w:val="left"/>
      <w:pPr>
        <w:tabs>
          <w:tab w:val="num" w:pos="144"/>
        </w:tabs>
        <w:ind w:left="144" w:hanging="504"/>
      </w:pPr>
      <w:rPr>
        <w:rFonts w:hint="default"/>
      </w:rPr>
    </w:lvl>
    <w:lvl w:ilvl="3">
      <w:start w:val="1"/>
      <w:numFmt w:val="decimal"/>
      <w:pStyle w:val="Heading4"/>
      <w:lvlText w:val="%1.%2.%3.%4."/>
      <w:lvlJc w:val="left"/>
      <w:pPr>
        <w:tabs>
          <w:tab w:val="num" w:pos="720"/>
        </w:tabs>
        <w:ind w:left="360" w:hanging="360"/>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23">
    <w:nsid w:val="7B98526F"/>
    <w:multiLevelType w:val="hybridMultilevel"/>
    <w:tmpl w:val="62BAE314"/>
    <w:lvl w:ilvl="0" w:tplc="54A246F0">
      <w:start w:val="1"/>
      <w:numFmt w:val="decimal"/>
      <w:pStyle w:val="CoverPageListNumber"/>
      <w:lvlText w:val="%1."/>
      <w:lvlJc w:val="left"/>
      <w:pPr>
        <w:tabs>
          <w:tab w:val="num" w:pos="720"/>
        </w:tabs>
        <w:ind w:left="720" w:hanging="360"/>
      </w:pPr>
      <w:rPr>
        <w:rFonts w:hint="default"/>
        <w:b/>
        <w:i w:val="0"/>
      </w:rPr>
    </w:lvl>
    <w:lvl w:ilvl="1" w:tplc="CC241128" w:tentative="1">
      <w:start w:val="1"/>
      <w:numFmt w:val="lowerLetter"/>
      <w:lvlText w:val="%2."/>
      <w:lvlJc w:val="left"/>
      <w:pPr>
        <w:tabs>
          <w:tab w:val="num" w:pos="1440"/>
        </w:tabs>
        <w:ind w:left="1440" w:hanging="360"/>
      </w:pPr>
    </w:lvl>
    <w:lvl w:ilvl="2" w:tplc="7036409A" w:tentative="1">
      <w:start w:val="1"/>
      <w:numFmt w:val="lowerRoman"/>
      <w:lvlText w:val="%3."/>
      <w:lvlJc w:val="right"/>
      <w:pPr>
        <w:tabs>
          <w:tab w:val="num" w:pos="2160"/>
        </w:tabs>
        <w:ind w:left="2160" w:hanging="180"/>
      </w:pPr>
    </w:lvl>
    <w:lvl w:ilvl="3" w:tplc="A8CE80AA" w:tentative="1">
      <w:start w:val="1"/>
      <w:numFmt w:val="decimal"/>
      <w:lvlText w:val="%4."/>
      <w:lvlJc w:val="left"/>
      <w:pPr>
        <w:tabs>
          <w:tab w:val="num" w:pos="2880"/>
        </w:tabs>
        <w:ind w:left="2880" w:hanging="360"/>
      </w:pPr>
    </w:lvl>
    <w:lvl w:ilvl="4" w:tplc="730C2164" w:tentative="1">
      <w:start w:val="1"/>
      <w:numFmt w:val="lowerLetter"/>
      <w:lvlText w:val="%5."/>
      <w:lvlJc w:val="left"/>
      <w:pPr>
        <w:tabs>
          <w:tab w:val="num" w:pos="3600"/>
        </w:tabs>
        <w:ind w:left="3600" w:hanging="360"/>
      </w:pPr>
    </w:lvl>
    <w:lvl w:ilvl="5" w:tplc="5B8C7336" w:tentative="1">
      <w:start w:val="1"/>
      <w:numFmt w:val="lowerRoman"/>
      <w:lvlText w:val="%6."/>
      <w:lvlJc w:val="right"/>
      <w:pPr>
        <w:tabs>
          <w:tab w:val="num" w:pos="4320"/>
        </w:tabs>
        <w:ind w:left="4320" w:hanging="180"/>
      </w:pPr>
    </w:lvl>
    <w:lvl w:ilvl="6" w:tplc="62888E30" w:tentative="1">
      <w:start w:val="1"/>
      <w:numFmt w:val="decimal"/>
      <w:lvlText w:val="%7."/>
      <w:lvlJc w:val="left"/>
      <w:pPr>
        <w:tabs>
          <w:tab w:val="num" w:pos="5040"/>
        </w:tabs>
        <w:ind w:left="5040" w:hanging="360"/>
      </w:pPr>
    </w:lvl>
    <w:lvl w:ilvl="7" w:tplc="2CB0C756" w:tentative="1">
      <w:start w:val="1"/>
      <w:numFmt w:val="lowerLetter"/>
      <w:lvlText w:val="%8."/>
      <w:lvlJc w:val="left"/>
      <w:pPr>
        <w:tabs>
          <w:tab w:val="num" w:pos="5760"/>
        </w:tabs>
        <w:ind w:left="5760" w:hanging="360"/>
      </w:pPr>
    </w:lvl>
    <w:lvl w:ilvl="8" w:tplc="A058CAF6" w:tentative="1">
      <w:start w:val="1"/>
      <w:numFmt w:val="lowerRoman"/>
      <w:lvlText w:val="%9."/>
      <w:lvlJc w:val="right"/>
      <w:pPr>
        <w:tabs>
          <w:tab w:val="num" w:pos="6480"/>
        </w:tabs>
        <w:ind w:left="6480" w:hanging="180"/>
      </w:pPr>
    </w:lvl>
  </w:abstractNum>
  <w:num w:numId="1">
    <w:abstractNumId w:val="23"/>
  </w:num>
  <w:num w:numId="2">
    <w:abstractNumId w:val="22"/>
  </w:num>
  <w:num w:numId="3">
    <w:abstractNumId w:val="7"/>
  </w:num>
  <w:num w:numId="4">
    <w:abstractNumId w:val="2"/>
  </w:num>
  <w:num w:numId="5">
    <w:abstractNumId w:val="1"/>
  </w:num>
  <w:num w:numId="6">
    <w:abstractNumId w:val="18"/>
  </w:num>
  <w:num w:numId="7">
    <w:abstractNumId w:val="9"/>
  </w:num>
  <w:num w:numId="8">
    <w:abstractNumId w:val="8"/>
  </w:num>
  <w:num w:numId="9">
    <w:abstractNumId w:val="12"/>
  </w:num>
  <w:num w:numId="10">
    <w:abstractNumId w:val="14"/>
  </w:num>
  <w:num w:numId="11">
    <w:abstractNumId w:val="4"/>
  </w:num>
  <w:num w:numId="12">
    <w:abstractNumId w:val="11"/>
  </w:num>
  <w:num w:numId="13">
    <w:abstractNumId w:val="21"/>
  </w:num>
  <w:num w:numId="14">
    <w:abstractNumId w:val="16"/>
  </w:num>
  <w:num w:numId="15">
    <w:abstractNumId w:val="20"/>
  </w:num>
  <w:num w:numId="16">
    <w:abstractNumId w:val="10"/>
  </w:num>
  <w:num w:numId="17">
    <w:abstractNumId w:val="13"/>
  </w:num>
  <w:num w:numId="18">
    <w:abstractNumId w:val="15"/>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3"/>
  </w:num>
  <w:num w:numId="25">
    <w:abstractNumId w:val="5"/>
  </w:num>
  <w:num w:numId="26">
    <w:abstractNumId w:val="6"/>
  </w:num>
  <w:num w:numId="27">
    <w:abstractNumId w:val="19"/>
  </w:num>
  <w:num w:numId="28">
    <w:abstractNumId w:val="17"/>
  </w:num>
  <w:num w:numId="29">
    <w:abstractNumId w:val="0"/>
  </w:num>
  <w:num w:numId="30">
    <w:abstractNumId w:val="15"/>
    <w:lvlOverride w:ilvl="0">
      <w:startOverride w:val="1"/>
    </w:lvlOverride>
  </w:num>
  <w:num w:numId="31">
    <w:abstractNumId w:val="15"/>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C1D"/>
    <w:rsid w:val="00010C7F"/>
    <w:rsid w:val="00013DCD"/>
    <w:rsid w:val="00016E92"/>
    <w:rsid w:val="00023BC1"/>
    <w:rsid w:val="000321D1"/>
    <w:rsid w:val="00034686"/>
    <w:rsid w:val="00042D97"/>
    <w:rsid w:val="000562A1"/>
    <w:rsid w:val="000647D4"/>
    <w:rsid w:val="00065779"/>
    <w:rsid w:val="0006688A"/>
    <w:rsid w:val="000705D9"/>
    <w:rsid w:val="00081466"/>
    <w:rsid w:val="00083F8C"/>
    <w:rsid w:val="000B5DC0"/>
    <w:rsid w:val="000C2C1D"/>
    <w:rsid w:val="000C78F7"/>
    <w:rsid w:val="000E5495"/>
    <w:rsid w:val="00120DEE"/>
    <w:rsid w:val="00130CD3"/>
    <w:rsid w:val="00130D6B"/>
    <w:rsid w:val="00130DAE"/>
    <w:rsid w:val="001403A6"/>
    <w:rsid w:val="001462F4"/>
    <w:rsid w:val="00152D64"/>
    <w:rsid w:val="00157BCC"/>
    <w:rsid w:val="0016135C"/>
    <w:rsid w:val="00165069"/>
    <w:rsid w:val="001727B3"/>
    <w:rsid w:val="00192432"/>
    <w:rsid w:val="0019293F"/>
    <w:rsid w:val="001974F7"/>
    <w:rsid w:val="001A3CDB"/>
    <w:rsid w:val="001A6920"/>
    <w:rsid w:val="001B1134"/>
    <w:rsid w:val="001C09A0"/>
    <w:rsid w:val="001C4598"/>
    <w:rsid w:val="001D009B"/>
    <w:rsid w:val="001D5350"/>
    <w:rsid w:val="001E5382"/>
    <w:rsid w:val="001E58E0"/>
    <w:rsid w:val="001E66A2"/>
    <w:rsid w:val="001F5405"/>
    <w:rsid w:val="002144C1"/>
    <w:rsid w:val="00214A02"/>
    <w:rsid w:val="002246DF"/>
    <w:rsid w:val="00233DEA"/>
    <w:rsid w:val="00237FC0"/>
    <w:rsid w:val="00240132"/>
    <w:rsid w:val="00257449"/>
    <w:rsid w:val="00277C02"/>
    <w:rsid w:val="00287969"/>
    <w:rsid w:val="00291131"/>
    <w:rsid w:val="002A11A7"/>
    <w:rsid w:val="002A12ED"/>
    <w:rsid w:val="002A1723"/>
    <w:rsid w:val="002A56E7"/>
    <w:rsid w:val="002B02FC"/>
    <w:rsid w:val="002B40C4"/>
    <w:rsid w:val="002B4EF5"/>
    <w:rsid w:val="002C1BA1"/>
    <w:rsid w:val="002C551B"/>
    <w:rsid w:val="002F01A0"/>
    <w:rsid w:val="002F5D23"/>
    <w:rsid w:val="003014EB"/>
    <w:rsid w:val="00316441"/>
    <w:rsid w:val="00321EBD"/>
    <w:rsid w:val="00322F48"/>
    <w:rsid w:val="00324088"/>
    <w:rsid w:val="00324F27"/>
    <w:rsid w:val="003262BB"/>
    <w:rsid w:val="00327617"/>
    <w:rsid w:val="003377E9"/>
    <w:rsid w:val="00341A5D"/>
    <w:rsid w:val="00353DBC"/>
    <w:rsid w:val="0035458C"/>
    <w:rsid w:val="00363A3D"/>
    <w:rsid w:val="003774D4"/>
    <w:rsid w:val="0038489A"/>
    <w:rsid w:val="003A10CB"/>
    <w:rsid w:val="003A40AA"/>
    <w:rsid w:val="003B483D"/>
    <w:rsid w:val="003C5AB7"/>
    <w:rsid w:val="003D28E4"/>
    <w:rsid w:val="003D547C"/>
    <w:rsid w:val="003F0463"/>
    <w:rsid w:val="003F658E"/>
    <w:rsid w:val="00411E02"/>
    <w:rsid w:val="004258E6"/>
    <w:rsid w:val="00447E27"/>
    <w:rsid w:val="00461F04"/>
    <w:rsid w:val="0047095B"/>
    <w:rsid w:val="00474603"/>
    <w:rsid w:val="004755E5"/>
    <w:rsid w:val="00480117"/>
    <w:rsid w:val="00481F81"/>
    <w:rsid w:val="00485891"/>
    <w:rsid w:val="00491EE3"/>
    <w:rsid w:val="0049680D"/>
    <w:rsid w:val="004A3BDF"/>
    <w:rsid w:val="004B2B8A"/>
    <w:rsid w:val="004B3E8E"/>
    <w:rsid w:val="004B4CC0"/>
    <w:rsid w:val="004B680B"/>
    <w:rsid w:val="004B7393"/>
    <w:rsid w:val="004C34DC"/>
    <w:rsid w:val="004E1510"/>
    <w:rsid w:val="004E6D9C"/>
    <w:rsid w:val="004F08BD"/>
    <w:rsid w:val="004F215D"/>
    <w:rsid w:val="00507863"/>
    <w:rsid w:val="00514BD2"/>
    <w:rsid w:val="00535420"/>
    <w:rsid w:val="005424D8"/>
    <w:rsid w:val="00544819"/>
    <w:rsid w:val="0055133B"/>
    <w:rsid w:val="00554BB1"/>
    <w:rsid w:val="005571EF"/>
    <w:rsid w:val="005723F2"/>
    <w:rsid w:val="00584731"/>
    <w:rsid w:val="00587615"/>
    <w:rsid w:val="005954B8"/>
    <w:rsid w:val="005A0DA2"/>
    <w:rsid w:val="005A32CE"/>
    <w:rsid w:val="005D6809"/>
    <w:rsid w:val="005E6DF2"/>
    <w:rsid w:val="00610634"/>
    <w:rsid w:val="0062525D"/>
    <w:rsid w:val="00640834"/>
    <w:rsid w:val="00643A6E"/>
    <w:rsid w:val="0064625F"/>
    <w:rsid w:val="00651152"/>
    <w:rsid w:val="00656B1C"/>
    <w:rsid w:val="006615F4"/>
    <w:rsid w:val="0066357D"/>
    <w:rsid w:val="00667A5C"/>
    <w:rsid w:val="00676387"/>
    <w:rsid w:val="00697928"/>
    <w:rsid w:val="006B3E11"/>
    <w:rsid w:val="006B5375"/>
    <w:rsid w:val="006C1DC4"/>
    <w:rsid w:val="006E5314"/>
    <w:rsid w:val="006F19B5"/>
    <w:rsid w:val="006F32ED"/>
    <w:rsid w:val="007018C2"/>
    <w:rsid w:val="00702C66"/>
    <w:rsid w:val="00703B08"/>
    <w:rsid w:val="00703BE9"/>
    <w:rsid w:val="00705051"/>
    <w:rsid w:val="00722C44"/>
    <w:rsid w:val="007333D5"/>
    <w:rsid w:val="00734059"/>
    <w:rsid w:val="00753374"/>
    <w:rsid w:val="00760EDE"/>
    <w:rsid w:val="0076507C"/>
    <w:rsid w:val="00774398"/>
    <w:rsid w:val="00780661"/>
    <w:rsid w:val="00787C7B"/>
    <w:rsid w:val="007A0897"/>
    <w:rsid w:val="007A4EF2"/>
    <w:rsid w:val="007C1B6D"/>
    <w:rsid w:val="007C5CF6"/>
    <w:rsid w:val="007D02DF"/>
    <w:rsid w:val="007D66DB"/>
    <w:rsid w:val="007E5F46"/>
    <w:rsid w:val="007E733D"/>
    <w:rsid w:val="007F32ED"/>
    <w:rsid w:val="00816A61"/>
    <w:rsid w:val="0082471C"/>
    <w:rsid w:val="00824F4D"/>
    <w:rsid w:val="00832666"/>
    <w:rsid w:val="00835D04"/>
    <w:rsid w:val="008435D6"/>
    <w:rsid w:val="00846D03"/>
    <w:rsid w:val="00851E7C"/>
    <w:rsid w:val="00866750"/>
    <w:rsid w:val="00872070"/>
    <w:rsid w:val="0088355C"/>
    <w:rsid w:val="00883E0E"/>
    <w:rsid w:val="008932EB"/>
    <w:rsid w:val="00894E87"/>
    <w:rsid w:val="00897354"/>
    <w:rsid w:val="008C786F"/>
    <w:rsid w:val="008D0B91"/>
    <w:rsid w:val="008D4A61"/>
    <w:rsid w:val="008D7E9B"/>
    <w:rsid w:val="008E1B32"/>
    <w:rsid w:val="008F6CDF"/>
    <w:rsid w:val="0090546A"/>
    <w:rsid w:val="00921780"/>
    <w:rsid w:val="00933B7E"/>
    <w:rsid w:val="00937832"/>
    <w:rsid w:val="009441F1"/>
    <w:rsid w:val="00950604"/>
    <w:rsid w:val="00960F5C"/>
    <w:rsid w:val="00965372"/>
    <w:rsid w:val="009662DC"/>
    <w:rsid w:val="009764D2"/>
    <w:rsid w:val="00976A53"/>
    <w:rsid w:val="0099692C"/>
    <w:rsid w:val="00997907"/>
    <w:rsid w:val="009A1630"/>
    <w:rsid w:val="009A2643"/>
    <w:rsid w:val="009B0630"/>
    <w:rsid w:val="009B4251"/>
    <w:rsid w:val="009B6F9B"/>
    <w:rsid w:val="009B74E5"/>
    <w:rsid w:val="009B7D84"/>
    <w:rsid w:val="009C6C81"/>
    <w:rsid w:val="009D17F0"/>
    <w:rsid w:val="009D2F72"/>
    <w:rsid w:val="009E17AB"/>
    <w:rsid w:val="00A00185"/>
    <w:rsid w:val="00A0036E"/>
    <w:rsid w:val="00A01020"/>
    <w:rsid w:val="00A131AD"/>
    <w:rsid w:val="00A164BE"/>
    <w:rsid w:val="00A34C37"/>
    <w:rsid w:val="00A358BC"/>
    <w:rsid w:val="00A410B9"/>
    <w:rsid w:val="00A46433"/>
    <w:rsid w:val="00A5144A"/>
    <w:rsid w:val="00A54F47"/>
    <w:rsid w:val="00A73010"/>
    <w:rsid w:val="00A73574"/>
    <w:rsid w:val="00A73F80"/>
    <w:rsid w:val="00A82B90"/>
    <w:rsid w:val="00A9436B"/>
    <w:rsid w:val="00AA0C27"/>
    <w:rsid w:val="00AB1B80"/>
    <w:rsid w:val="00AB30B7"/>
    <w:rsid w:val="00AB3E20"/>
    <w:rsid w:val="00AB7FAA"/>
    <w:rsid w:val="00AC1FE6"/>
    <w:rsid w:val="00AE06E7"/>
    <w:rsid w:val="00AE2FBA"/>
    <w:rsid w:val="00AE520F"/>
    <w:rsid w:val="00B05D7B"/>
    <w:rsid w:val="00B12AEC"/>
    <w:rsid w:val="00B12F71"/>
    <w:rsid w:val="00B17C39"/>
    <w:rsid w:val="00B30955"/>
    <w:rsid w:val="00B30E6E"/>
    <w:rsid w:val="00B34DA4"/>
    <w:rsid w:val="00B352C7"/>
    <w:rsid w:val="00B4476F"/>
    <w:rsid w:val="00B46159"/>
    <w:rsid w:val="00B62059"/>
    <w:rsid w:val="00B65F8C"/>
    <w:rsid w:val="00B71235"/>
    <w:rsid w:val="00B7292A"/>
    <w:rsid w:val="00BA4621"/>
    <w:rsid w:val="00BB5D3E"/>
    <w:rsid w:val="00BC0D57"/>
    <w:rsid w:val="00BC1596"/>
    <w:rsid w:val="00BE76C7"/>
    <w:rsid w:val="00BF0FBE"/>
    <w:rsid w:val="00BF2B05"/>
    <w:rsid w:val="00BF4523"/>
    <w:rsid w:val="00C122CB"/>
    <w:rsid w:val="00C2499A"/>
    <w:rsid w:val="00C3348D"/>
    <w:rsid w:val="00C33B42"/>
    <w:rsid w:val="00C42861"/>
    <w:rsid w:val="00C53BD9"/>
    <w:rsid w:val="00C54FB0"/>
    <w:rsid w:val="00C5568C"/>
    <w:rsid w:val="00C61DB2"/>
    <w:rsid w:val="00C61ED6"/>
    <w:rsid w:val="00C6662D"/>
    <w:rsid w:val="00C7003B"/>
    <w:rsid w:val="00C72CB7"/>
    <w:rsid w:val="00C873A2"/>
    <w:rsid w:val="00C87C07"/>
    <w:rsid w:val="00C90EAA"/>
    <w:rsid w:val="00CA5A30"/>
    <w:rsid w:val="00CA7397"/>
    <w:rsid w:val="00CB021F"/>
    <w:rsid w:val="00CB5F7A"/>
    <w:rsid w:val="00CC070F"/>
    <w:rsid w:val="00CC6A31"/>
    <w:rsid w:val="00CD227B"/>
    <w:rsid w:val="00CD564B"/>
    <w:rsid w:val="00CD655F"/>
    <w:rsid w:val="00CE2D12"/>
    <w:rsid w:val="00CF0453"/>
    <w:rsid w:val="00CF26BF"/>
    <w:rsid w:val="00D01A78"/>
    <w:rsid w:val="00D11F1B"/>
    <w:rsid w:val="00D12800"/>
    <w:rsid w:val="00D155A8"/>
    <w:rsid w:val="00D1627B"/>
    <w:rsid w:val="00D22B61"/>
    <w:rsid w:val="00D262D3"/>
    <w:rsid w:val="00D35D18"/>
    <w:rsid w:val="00D360C3"/>
    <w:rsid w:val="00D363F5"/>
    <w:rsid w:val="00D36F58"/>
    <w:rsid w:val="00D41950"/>
    <w:rsid w:val="00D627C5"/>
    <w:rsid w:val="00D8677C"/>
    <w:rsid w:val="00D86B8D"/>
    <w:rsid w:val="00D94416"/>
    <w:rsid w:val="00DA0888"/>
    <w:rsid w:val="00DA2726"/>
    <w:rsid w:val="00DA4D95"/>
    <w:rsid w:val="00DB1B8E"/>
    <w:rsid w:val="00DC0FB8"/>
    <w:rsid w:val="00DC5378"/>
    <w:rsid w:val="00DD1994"/>
    <w:rsid w:val="00DD7AE5"/>
    <w:rsid w:val="00DE2151"/>
    <w:rsid w:val="00DE4C3A"/>
    <w:rsid w:val="00E0459F"/>
    <w:rsid w:val="00E07E3B"/>
    <w:rsid w:val="00E127FA"/>
    <w:rsid w:val="00E15BB7"/>
    <w:rsid w:val="00E15CB4"/>
    <w:rsid w:val="00E41047"/>
    <w:rsid w:val="00E5151F"/>
    <w:rsid w:val="00E74A47"/>
    <w:rsid w:val="00E8000B"/>
    <w:rsid w:val="00E85970"/>
    <w:rsid w:val="00E9698A"/>
    <w:rsid w:val="00EA048A"/>
    <w:rsid w:val="00EA245D"/>
    <w:rsid w:val="00EA591F"/>
    <w:rsid w:val="00EB2BA7"/>
    <w:rsid w:val="00EB74C4"/>
    <w:rsid w:val="00EC53C6"/>
    <w:rsid w:val="00EC78B1"/>
    <w:rsid w:val="00EC7C89"/>
    <w:rsid w:val="00ED79F8"/>
    <w:rsid w:val="00F010BB"/>
    <w:rsid w:val="00F01F0B"/>
    <w:rsid w:val="00F16C1D"/>
    <w:rsid w:val="00F16CD3"/>
    <w:rsid w:val="00F200C9"/>
    <w:rsid w:val="00F30945"/>
    <w:rsid w:val="00F4587A"/>
    <w:rsid w:val="00F46CAC"/>
    <w:rsid w:val="00F541D8"/>
    <w:rsid w:val="00F60B73"/>
    <w:rsid w:val="00F66BD1"/>
    <w:rsid w:val="00F67C58"/>
    <w:rsid w:val="00F822B6"/>
    <w:rsid w:val="00F83026"/>
    <w:rsid w:val="00F85530"/>
    <w:rsid w:val="00F86210"/>
    <w:rsid w:val="00F917FE"/>
    <w:rsid w:val="00FB31EE"/>
    <w:rsid w:val="00FB41A5"/>
    <w:rsid w:val="00FB60AB"/>
    <w:rsid w:val="00FD102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15D0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99"/>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unhideWhenUsed="1"/>
    <w:lsdException w:name="Note Level 2" w:unhideWhenUsed="1"/>
    <w:lsdException w:name="Note Level 3" w:unhideWhenUsed="1"/>
    <w:lsdException w:name="Note Level 4" w:unhideWhenUsed="1"/>
    <w:lsdException w:name="Note Level 5" w:unhideWhenUsed="1"/>
    <w:lsdException w:name="Note Level 6" w:unhideWhenUsed="1"/>
    <w:lsdException w:name="Note Level 7"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16E8F"/>
    <w:rPr>
      <w:sz w:val="24"/>
      <w:szCs w:val="24"/>
    </w:rPr>
  </w:style>
  <w:style w:type="paragraph" w:styleId="Heading1">
    <w:name w:val="heading 1"/>
    <w:basedOn w:val="Normal"/>
    <w:next w:val="BodyText"/>
    <w:autoRedefine/>
    <w:qFormat/>
    <w:rsid w:val="00790C86"/>
    <w:pPr>
      <w:keepNext/>
      <w:pageBreakBefore/>
      <w:numPr>
        <w:numId w:val="2"/>
      </w:numPr>
      <w:spacing w:before="240" w:after="240"/>
      <w:ind w:left="720" w:hanging="720"/>
      <w:outlineLvl w:val="0"/>
    </w:pPr>
    <w:rPr>
      <w:rFonts w:cs="Arial"/>
      <w:b/>
      <w:bCs/>
      <w:kern w:val="32"/>
      <w:sz w:val="28"/>
      <w:szCs w:val="32"/>
    </w:rPr>
  </w:style>
  <w:style w:type="paragraph" w:styleId="Heading2">
    <w:name w:val="heading 2"/>
    <w:basedOn w:val="Heading1"/>
    <w:next w:val="BodyText"/>
    <w:autoRedefine/>
    <w:qFormat/>
    <w:rsid w:val="00790C86"/>
    <w:pPr>
      <w:pageBreakBefore w:val="0"/>
      <w:numPr>
        <w:ilvl w:val="1"/>
      </w:numPr>
      <w:tabs>
        <w:tab w:val="clear" w:pos="-288"/>
      </w:tabs>
      <w:ind w:left="720" w:hanging="720"/>
      <w:outlineLvl w:val="1"/>
    </w:pPr>
    <w:rPr>
      <w:bCs w:val="0"/>
      <w:iCs/>
      <w:szCs w:val="28"/>
    </w:rPr>
  </w:style>
  <w:style w:type="paragraph" w:styleId="Heading3">
    <w:name w:val="heading 3"/>
    <w:basedOn w:val="Heading2"/>
    <w:next w:val="BodyText"/>
    <w:autoRedefine/>
    <w:qFormat/>
    <w:rsid w:val="006C3A81"/>
    <w:pPr>
      <w:numPr>
        <w:ilvl w:val="2"/>
      </w:numPr>
      <w:tabs>
        <w:tab w:val="clear" w:pos="144"/>
      </w:tabs>
      <w:ind w:left="504"/>
      <w:outlineLvl w:val="2"/>
    </w:pPr>
    <w:rPr>
      <w:bCs/>
      <w:sz w:val="26"/>
      <w:szCs w:val="26"/>
    </w:rPr>
  </w:style>
  <w:style w:type="paragraph" w:styleId="Heading4">
    <w:name w:val="heading 4"/>
    <w:basedOn w:val="Heading3"/>
    <w:next w:val="BodyText"/>
    <w:autoRedefine/>
    <w:qFormat/>
    <w:rsid w:val="0001383C"/>
    <w:pPr>
      <w:numPr>
        <w:ilvl w:val="3"/>
      </w:numPr>
      <w:outlineLvl w:val="3"/>
    </w:pPr>
    <w:rPr>
      <w:bCs w:val="0"/>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ListNumber">
    <w:name w:val="CoverPageListNumber"/>
    <w:basedOn w:val="ListNumber"/>
    <w:autoRedefine/>
    <w:rsid w:val="009C55A1"/>
    <w:pPr>
      <w:numPr>
        <w:numId w:val="1"/>
      </w:numPr>
      <w:tabs>
        <w:tab w:val="left" w:pos="3240"/>
        <w:tab w:val="left" w:pos="3870"/>
      </w:tabs>
    </w:pPr>
    <w:rPr>
      <w:sz w:val="22"/>
      <w:szCs w:val="20"/>
    </w:rPr>
  </w:style>
  <w:style w:type="paragraph" w:styleId="ListNumber">
    <w:name w:val="List Number"/>
    <w:basedOn w:val="Normal"/>
    <w:autoRedefine/>
    <w:rsid w:val="003774D4"/>
    <w:pPr>
      <w:numPr>
        <w:numId w:val="18"/>
      </w:numPr>
      <w:spacing w:after="120"/>
    </w:pPr>
  </w:style>
  <w:style w:type="paragraph" w:styleId="Title">
    <w:name w:val="Title"/>
    <w:basedOn w:val="Normal"/>
    <w:qFormat/>
    <w:rsid w:val="00B5247B"/>
    <w:pPr>
      <w:spacing w:before="240" w:after="240"/>
      <w:jc w:val="center"/>
      <w:outlineLvl w:val="0"/>
    </w:pPr>
    <w:rPr>
      <w:rFonts w:cs="Arial"/>
      <w:b/>
      <w:bCs/>
      <w:kern w:val="28"/>
      <w:sz w:val="32"/>
      <w:szCs w:val="32"/>
    </w:rPr>
  </w:style>
  <w:style w:type="paragraph" w:styleId="BodyText">
    <w:name w:val="Body Text"/>
    <w:basedOn w:val="Normal"/>
    <w:link w:val="BodyTextChar"/>
    <w:qFormat/>
    <w:rsid w:val="00B5247B"/>
    <w:pPr>
      <w:spacing w:before="120" w:after="120"/>
      <w:ind w:firstLine="720"/>
    </w:pPr>
  </w:style>
  <w:style w:type="paragraph" w:customStyle="1" w:styleId="StyleVerbatimAfter6pt">
    <w:name w:val="Style Verbatim + After:  6 pt"/>
    <w:basedOn w:val="Normal"/>
    <w:autoRedefine/>
    <w:rsid w:val="001C3755"/>
    <w:rPr>
      <w:rFonts w:ascii="Courier New" w:hAnsi="Courier New"/>
      <w:sz w:val="20"/>
      <w:szCs w:val="20"/>
    </w:rPr>
  </w:style>
  <w:style w:type="paragraph" w:styleId="ListBullet">
    <w:name w:val="List Bullet"/>
    <w:basedOn w:val="Normal"/>
    <w:autoRedefine/>
    <w:rsid w:val="00856F1E"/>
    <w:pPr>
      <w:numPr>
        <w:numId w:val="6"/>
      </w:numPr>
      <w:tabs>
        <w:tab w:val="left" w:pos="360"/>
      </w:tabs>
    </w:pPr>
  </w:style>
  <w:style w:type="paragraph" w:styleId="Header">
    <w:name w:val="header"/>
    <w:basedOn w:val="Normal"/>
    <w:link w:val="HeaderChar"/>
    <w:rsid w:val="00FA09C4"/>
    <w:pPr>
      <w:tabs>
        <w:tab w:val="center" w:pos="4320"/>
        <w:tab w:val="right" w:pos="8640"/>
      </w:tabs>
    </w:pPr>
  </w:style>
  <w:style w:type="paragraph" w:styleId="Footer">
    <w:name w:val="footer"/>
    <w:basedOn w:val="Normal"/>
    <w:link w:val="FooterChar"/>
    <w:uiPriority w:val="99"/>
    <w:rsid w:val="00FA09C4"/>
    <w:pPr>
      <w:tabs>
        <w:tab w:val="center" w:pos="4320"/>
        <w:tab w:val="right" w:pos="8640"/>
      </w:tabs>
    </w:pPr>
  </w:style>
  <w:style w:type="paragraph" w:customStyle="1" w:styleId="Author">
    <w:name w:val="Author"/>
    <w:basedOn w:val="BlockText"/>
    <w:rsid w:val="005E403A"/>
    <w:pPr>
      <w:spacing w:before="240" w:after="240"/>
      <w:jc w:val="center"/>
    </w:pPr>
  </w:style>
  <w:style w:type="character" w:styleId="Hyperlink">
    <w:name w:val="Hyperlink"/>
    <w:uiPriority w:val="99"/>
    <w:rsid w:val="005E403A"/>
    <w:rPr>
      <w:color w:val="0000FF"/>
      <w:u w:val="single"/>
    </w:rPr>
  </w:style>
  <w:style w:type="paragraph" w:styleId="BlockText">
    <w:name w:val="Block Text"/>
    <w:basedOn w:val="Normal"/>
    <w:rsid w:val="005E403A"/>
    <w:pPr>
      <w:spacing w:after="120"/>
      <w:ind w:left="1440" w:right="1440"/>
    </w:pPr>
  </w:style>
  <w:style w:type="paragraph" w:styleId="Caption">
    <w:name w:val="caption"/>
    <w:basedOn w:val="BodyText"/>
    <w:next w:val="BodyText"/>
    <w:link w:val="CaptionChar"/>
    <w:qFormat/>
    <w:rsid w:val="005E26D6"/>
    <w:pPr>
      <w:ind w:firstLine="0"/>
      <w:jc w:val="center"/>
    </w:pPr>
    <w:rPr>
      <w:b/>
      <w:bCs/>
      <w:szCs w:val="20"/>
    </w:rPr>
  </w:style>
  <w:style w:type="paragraph" w:styleId="ListBullet2">
    <w:name w:val="List Bullet 2"/>
    <w:basedOn w:val="Normal"/>
    <w:autoRedefine/>
    <w:rsid w:val="00140496"/>
    <w:pPr>
      <w:numPr>
        <w:numId w:val="8"/>
      </w:numPr>
      <w:ind w:left="1080"/>
    </w:pPr>
  </w:style>
  <w:style w:type="paragraph" w:styleId="NormalWeb">
    <w:name w:val="Normal (Web)"/>
    <w:basedOn w:val="Normal"/>
    <w:rsid w:val="00140496"/>
  </w:style>
  <w:style w:type="paragraph" w:styleId="ListNumber5">
    <w:name w:val="List Number 5"/>
    <w:basedOn w:val="Normal"/>
    <w:rsid w:val="00B64804"/>
    <w:pPr>
      <w:numPr>
        <w:numId w:val="5"/>
      </w:numPr>
    </w:pPr>
  </w:style>
  <w:style w:type="paragraph" w:styleId="ListNumber4">
    <w:name w:val="List Number 4"/>
    <w:basedOn w:val="Normal"/>
    <w:rsid w:val="00B64804"/>
    <w:pPr>
      <w:numPr>
        <w:numId w:val="4"/>
      </w:numPr>
    </w:pPr>
  </w:style>
  <w:style w:type="paragraph" w:styleId="ListBullet3">
    <w:name w:val="List Bullet 3"/>
    <w:basedOn w:val="Normal"/>
    <w:autoRedefine/>
    <w:rsid w:val="004B3E8E"/>
    <w:pPr>
      <w:numPr>
        <w:numId w:val="3"/>
      </w:numPr>
      <w:ind w:left="1440"/>
    </w:pPr>
  </w:style>
  <w:style w:type="paragraph" w:customStyle="1" w:styleId="Verbatim">
    <w:name w:val="Verbatim"/>
    <w:basedOn w:val="BodyText2"/>
    <w:link w:val="VerbatimChar"/>
    <w:rsid w:val="00B5247B"/>
    <w:pPr>
      <w:spacing w:after="0" w:line="240" w:lineRule="auto"/>
    </w:pPr>
    <w:rPr>
      <w:rFonts w:ascii="Courier New" w:hAnsi="Courier New"/>
      <w:sz w:val="20"/>
    </w:rPr>
  </w:style>
  <w:style w:type="character" w:customStyle="1" w:styleId="Event">
    <w:name w:val="Event"/>
    <w:uiPriority w:val="1"/>
    <w:qFormat/>
    <w:rsid w:val="00B5247B"/>
    <w:rPr>
      <w:rFonts w:ascii="Arial" w:hAnsi="Arial"/>
      <w:sz w:val="22"/>
    </w:rPr>
  </w:style>
  <w:style w:type="paragraph" w:customStyle="1" w:styleId="BodyTextCentered">
    <w:name w:val="Body Text Centered"/>
    <w:basedOn w:val="BodyText"/>
    <w:qFormat/>
    <w:rsid w:val="00964F5E"/>
    <w:pPr>
      <w:keepNext/>
      <w:ind w:firstLine="0"/>
      <w:jc w:val="center"/>
    </w:pPr>
  </w:style>
  <w:style w:type="character" w:customStyle="1" w:styleId="FooterChar">
    <w:name w:val="Footer Char"/>
    <w:link w:val="Footer"/>
    <w:uiPriority w:val="99"/>
    <w:rsid w:val="00B5247B"/>
    <w:rPr>
      <w:sz w:val="24"/>
      <w:szCs w:val="24"/>
    </w:rPr>
  </w:style>
  <w:style w:type="paragraph" w:styleId="ListNumber2">
    <w:name w:val="List Number 2"/>
    <w:basedOn w:val="Normal"/>
    <w:uiPriority w:val="99"/>
    <w:unhideWhenUsed/>
    <w:rsid w:val="00D10A3A"/>
    <w:pPr>
      <w:numPr>
        <w:numId w:val="10"/>
      </w:numPr>
      <w:spacing w:before="120" w:after="120"/>
      <w:contextualSpacing/>
    </w:pPr>
  </w:style>
  <w:style w:type="character" w:customStyle="1" w:styleId="BodyTextChar">
    <w:name w:val="Body Text Char"/>
    <w:link w:val="BodyText"/>
    <w:rsid w:val="00B5247B"/>
    <w:rPr>
      <w:sz w:val="24"/>
      <w:szCs w:val="24"/>
    </w:rPr>
  </w:style>
  <w:style w:type="paragraph" w:customStyle="1" w:styleId="FigureCentered">
    <w:name w:val="Figure Centered"/>
    <w:basedOn w:val="BodyText"/>
    <w:next w:val="Caption"/>
    <w:qFormat/>
    <w:rsid w:val="00F1744A"/>
    <w:pPr>
      <w:keepNext/>
      <w:ind w:firstLine="0"/>
      <w:jc w:val="center"/>
    </w:pPr>
  </w:style>
  <w:style w:type="paragraph" w:customStyle="1" w:styleId="ReferenceItem">
    <w:name w:val="Reference Item"/>
    <w:basedOn w:val="List"/>
    <w:qFormat/>
    <w:rsid w:val="00B5247B"/>
    <w:pPr>
      <w:numPr>
        <w:numId w:val="9"/>
      </w:numPr>
      <w:ind w:left="360"/>
    </w:pPr>
  </w:style>
  <w:style w:type="paragraph" w:styleId="FootnoteText">
    <w:name w:val="footnote text"/>
    <w:basedOn w:val="Normal"/>
    <w:link w:val="FootnoteTextChar"/>
    <w:unhideWhenUsed/>
    <w:rsid w:val="00B5247B"/>
    <w:rPr>
      <w:sz w:val="20"/>
      <w:szCs w:val="20"/>
    </w:rPr>
  </w:style>
  <w:style w:type="character" w:customStyle="1" w:styleId="FootnoteTextChar">
    <w:name w:val="Footnote Text Char"/>
    <w:basedOn w:val="DefaultParagraphFont"/>
    <w:link w:val="FootnoteText"/>
    <w:rsid w:val="00B5247B"/>
  </w:style>
  <w:style w:type="character" w:styleId="FootnoteReference">
    <w:name w:val="footnote reference"/>
    <w:unhideWhenUsed/>
    <w:rsid w:val="00B5247B"/>
    <w:rPr>
      <w:vertAlign w:val="superscript"/>
    </w:rPr>
  </w:style>
  <w:style w:type="paragraph" w:styleId="BodyText2">
    <w:name w:val="Body Text 2"/>
    <w:basedOn w:val="Normal"/>
    <w:link w:val="BodyText2Char"/>
    <w:uiPriority w:val="99"/>
    <w:unhideWhenUsed/>
    <w:rsid w:val="00B5247B"/>
    <w:pPr>
      <w:spacing w:after="120" w:line="480" w:lineRule="auto"/>
    </w:pPr>
  </w:style>
  <w:style w:type="character" w:customStyle="1" w:styleId="BodyText2Char">
    <w:name w:val="Body Text 2 Char"/>
    <w:link w:val="BodyText2"/>
    <w:uiPriority w:val="99"/>
    <w:rsid w:val="00B5247B"/>
    <w:rPr>
      <w:sz w:val="24"/>
      <w:szCs w:val="24"/>
    </w:rPr>
  </w:style>
  <w:style w:type="paragraph" w:styleId="List">
    <w:name w:val="List"/>
    <w:basedOn w:val="Normal"/>
    <w:uiPriority w:val="99"/>
    <w:semiHidden/>
    <w:unhideWhenUsed/>
    <w:rsid w:val="00B5247B"/>
    <w:pPr>
      <w:ind w:left="360" w:hanging="360"/>
      <w:contextualSpacing/>
    </w:pPr>
  </w:style>
  <w:style w:type="paragraph" w:styleId="BalloonText">
    <w:name w:val="Balloon Text"/>
    <w:basedOn w:val="Normal"/>
    <w:link w:val="BalloonTextChar"/>
    <w:uiPriority w:val="99"/>
    <w:semiHidden/>
    <w:unhideWhenUsed/>
    <w:rsid w:val="00B5247B"/>
    <w:rPr>
      <w:rFonts w:ascii="Tahoma" w:hAnsi="Tahoma" w:cs="Tahoma"/>
      <w:sz w:val="16"/>
      <w:szCs w:val="16"/>
    </w:rPr>
  </w:style>
  <w:style w:type="character" w:customStyle="1" w:styleId="BalloonTextChar">
    <w:name w:val="Balloon Text Char"/>
    <w:link w:val="BalloonText"/>
    <w:uiPriority w:val="99"/>
    <w:semiHidden/>
    <w:rsid w:val="00B5247B"/>
    <w:rPr>
      <w:rFonts w:ascii="Tahoma" w:hAnsi="Tahoma" w:cs="Tahoma"/>
      <w:sz w:val="16"/>
      <w:szCs w:val="16"/>
    </w:rPr>
  </w:style>
  <w:style w:type="paragraph" w:styleId="ListContinue5">
    <w:name w:val="List Continue 5"/>
    <w:basedOn w:val="Normal"/>
    <w:uiPriority w:val="99"/>
    <w:unhideWhenUsed/>
    <w:rsid w:val="00700261"/>
    <w:pPr>
      <w:spacing w:after="120"/>
      <w:ind w:left="1800"/>
      <w:contextualSpacing/>
    </w:pPr>
  </w:style>
  <w:style w:type="table" w:styleId="TableGrid">
    <w:name w:val="Table Grid"/>
    <w:basedOn w:val="TableNormal"/>
    <w:uiPriority w:val="59"/>
    <w:rsid w:val="003A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
    <w:name w:val="List Continue"/>
    <w:basedOn w:val="Normal"/>
    <w:unhideWhenUsed/>
    <w:rsid w:val="0037481A"/>
    <w:pPr>
      <w:spacing w:after="120"/>
      <w:ind w:left="360"/>
      <w:contextualSpacing/>
    </w:pPr>
  </w:style>
  <w:style w:type="paragraph" w:customStyle="1" w:styleId="StyleListNumberBold">
    <w:name w:val="Style List Number + Bold"/>
    <w:basedOn w:val="ListNumber"/>
    <w:rsid w:val="007D330B"/>
    <w:pPr>
      <w:numPr>
        <w:numId w:val="12"/>
      </w:numPr>
    </w:pPr>
    <w:rPr>
      <w:b/>
      <w:bCs/>
    </w:rPr>
  </w:style>
  <w:style w:type="character" w:customStyle="1" w:styleId="VerbatimChar">
    <w:name w:val="Verbatim Char"/>
    <w:link w:val="Verbatim"/>
    <w:rsid w:val="00997E64"/>
    <w:rPr>
      <w:rFonts w:ascii="Courier New" w:hAnsi="Courier New"/>
      <w:szCs w:val="24"/>
    </w:rPr>
  </w:style>
  <w:style w:type="character" w:customStyle="1" w:styleId="CaptionChar">
    <w:name w:val="Caption Char"/>
    <w:link w:val="Caption"/>
    <w:rsid w:val="00997E64"/>
    <w:rPr>
      <w:b/>
      <w:bCs/>
      <w:sz w:val="24"/>
    </w:rPr>
  </w:style>
  <w:style w:type="character" w:customStyle="1" w:styleId="HeaderChar">
    <w:name w:val="Header Char"/>
    <w:link w:val="Header"/>
    <w:rsid w:val="00285529"/>
    <w:rPr>
      <w:sz w:val="24"/>
      <w:szCs w:val="24"/>
    </w:rPr>
  </w:style>
  <w:style w:type="paragraph" w:styleId="DocumentMap">
    <w:name w:val="Document Map"/>
    <w:basedOn w:val="Normal"/>
    <w:link w:val="DocumentMapChar"/>
    <w:uiPriority w:val="99"/>
    <w:unhideWhenUsed/>
    <w:rsid w:val="007E4E06"/>
    <w:rPr>
      <w:rFonts w:ascii="Tahoma" w:hAnsi="Tahoma" w:cs="Tahoma"/>
      <w:sz w:val="16"/>
      <w:szCs w:val="16"/>
    </w:rPr>
  </w:style>
  <w:style w:type="character" w:customStyle="1" w:styleId="DocumentMapChar">
    <w:name w:val="Document Map Char"/>
    <w:link w:val="DocumentMap"/>
    <w:uiPriority w:val="99"/>
    <w:rsid w:val="007E4E06"/>
    <w:rPr>
      <w:rFonts w:ascii="Tahoma" w:hAnsi="Tahoma" w:cs="Tahoma"/>
      <w:sz w:val="16"/>
      <w:szCs w:val="16"/>
    </w:rPr>
  </w:style>
  <w:style w:type="paragraph" w:customStyle="1" w:styleId="ListBold">
    <w:name w:val="List Bold"/>
    <w:basedOn w:val="List"/>
    <w:qFormat/>
    <w:rsid w:val="007E4E06"/>
    <w:pPr>
      <w:keepNext/>
      <w:spacing w:before="120" w:after="120"/>
      <w:ind w:left="1080"/>
    </w:pPr>
    <w:rPr>
      <w:b/>
    </w:rPr>
  </w:style>
  <w:style w:type="character" w:styleId="PageNumber">
    <w:name w:val="page number"/>
    <w:basedOn w:val="DefaultParagraphFont"/>
    <w:rsid w:val="003A70D4"/>
  </w:style>
  <w:style w:type="paragraph" w:customStyle="1" w:styleId="Heading4NoNumber">
    <w:name w:val="Heading 4 No Number"/>
    <w:basedOn w:val="Heading4"/>
    <w:next w:val="BodyText"/>
    <w:qFormat/>
    <w:rsid w:val="003A70D4"/>
    <w:pPr>
      <w:numPr>
        <w:ilvl w:val="0"/>
        <w:numId w:val="0"/>
      </w:numPr>
    </w:pPr>
  </w:style>
  <w:style w:type="character" w:styleId="Emphasis">
    <w:name w:val="Emphasis"/>
    <w:uiPriority w:val="20"/>
    <w:qFormat/>
    <w:rsid w:val="003A70D4"/>
    <w:rPr>
      <w:i/>
      <w:iCs/>
    </w:rPr>
  </w:style>
  <w:style w:type="paragraph" w:customStyle="1" w:styleId="Code">
    <w:name w:val="Code"/>
    <w:basedOn w:val="Normal"/>
    <w:link w:val="CodeChar"/>
    <w:qFormat/>
    <w:rsid w:val="003A70D4"/>
    <w:pPr>
      <w:ind w:firstLine="720"/>
    </w:pPr>
    <w:rPr>
      <w:rFonts w:ascii="Courier New" w:hAnsi="Courier New"/>
      <w:sz w:val="18"/>
      <w:szCs w:val="20"/>
    </w:rPr>
  </w:style>
  <w:style w:type="character" w:customStyle="1" w:styleId="CodeChar">
    <w:name w:val="Code Char"/>
    <w:link w:val="Code"/>
    <w:rsid w:val="003A70D4"/>
    <w:rPr>
      <w:rFonts w:ascii="Courier New" w:hAnsi="Courier New"/>
      <w:sz w:val="18"/>
    </w:rPr>
  </w:style>
  <w:style w:type="paragraph" w:customStyle="1" w:styleId="Appendix">
    <w:name w:val="Appendix"/>
    <w:basedOn w:val="BodyText"/>
    <w:rsid w:val="008730FC"/>
    <w:pPr>
      <w:numPr>
        <w:numId w:val="15"/>
      </w:numPr>
      <w:spacing w:before="0"/>
    </w:pPr>
  </w:style>
  <w:style w:type="paragraph" w:customStyle="1" w:styleId="TablePlain">
    <w:name w:val="Table Plain"/>
    <w:basedOn w:val="BodyText"/>
    <w:autoRedefine/>
    <w:rsid w:val="008730FC"/>
    <w:pPr>
      <w:spacing w:before="0" w:after="0"/>
    </w:pPr>
    <w:rPr>
      <w:b/>
      <w:bCs/>
    </w:rPr>
  </w:style>
  <w:style w:type="paragraph" w:customStyle="1" w:styleId="EquationNumber">
    <w:name w:val="Equation Number"/>
    <w:basedOn w:val="Caption"/>
    <w:next w:val="BodyText"/>
    <w:link w:val="EquationNumberChar"/>
    <w:rsid w:val="008730FC"/>
    <w:pPr>
      <w:numPr>
        <w:numId w:val="16"/>
      </w:numPr>
      <w:tabs>
        <w:tab w:val="clear" w:pos="720"/>
        <w:tab w:val="center" w:pos="2880"/>
      </w:tabs>
      <w:ind w:left="360" w:firstLine="0"/>
      <w:jc w:val="left"/>
    </w:pPr>
    <w:rPr>
      <w:b w:val="0"/>
    </w:rPr>
  </w:style>
  <w:style w:type="character" w:customStyle="1" w:styleId="EquationNumberChar">
    <w:name w:val="Equation Number Char"/>
    <w:basedOn w:val="CaptionChar"/>
    <w:link w:val="EquationNumber"/>
    <w:rsid w:val="008730FC"/>
    <w:rPr>
      <w:b/>
      <w:bCs/>
      <w:sz w:val="24"/>
    </w:rPr>
  </w:style>
  <w:style w:type="paragraph" w:customStyle="1" w:styleId="Equation">
    <w:name w:val="Equation"/>
    <w:basedOn w:val="BodyText"/>
    <w:autoRedefine/>
    <w:rsid w:val="008730FC"/>
    <w:pPr>
      <w:tabs>
        <w:tab w:val="center" w:pos="4680"/>
        <w:tab w:val="right" w:pos="9360"/>
      </w:tabs>
      <w:spacing w:before="0"/>
      <w:jc w:val="center"/>
    </w:pPr>
    <w:rPr>
      <w:position w:val="-10"/>
    </w:rPr>
  </w:style>
  <w:style w:type="paragraph" w:customStyle="1" w:styleId="Method">
    <w:name w:val="Method"/>
    <w:basedOn w:val="BodyText"/>
    <w:rsid w:val="008730FC"/>
    <w:pPr>
      <w:tabs>
        <w:tab w:val="left" w:pos="2880"/>
      </w:tabs>
      <w:spacing w:before="0" w:after="0"/>
    </w:pPr>
  </w:style>
  <w:style w:type="character" w:styleId="FollowedHyperlink">
    <w:name w:val="FollowedHyperlink"/>
    <w:rsid w:val="008730FC"/>
    <w:rPr>
      <w:color w:val="800080"/>
      <w:u w:val="single"/>
    </w:rPr>
  </w:style>
  <w:style w:type="paragraph" w:customStyle="1" w:styleId="ListNumberBold">
    <w:name w:val="List Number Bold"/>
    <w:basedOn w:val="ListNumber"/>
    <w:next w:val="BodyText"/>
    <w:qFormat/>
    <w:rsid w:val="008730FC"/>
    <w:pPr>
      <w:keepNext/>
      <w:numPr>
        <w:numId w:val="17"/>
      </w:numPr>
    </w:pPr>
    <w:rPr>
      <w:b/>
    </w:rPr>
  </w:style>
  <w:style w:type="paragraph" w:customStyle="1" w:styleId="TOCHeading1">
    <w:name w:val="TOC Heading1"/>
    <w:basedOn w:val="Heading1"/>
    <w:next w:val="Normal"/>
    <w:uiPriority w:val="39"/>
    <w:unhideWhenUsed/>
    <w:qFormat/>
    <w:rsid w:val="00397698"/>
    <w:pPr>
      <w:keepLines/>
      <w:numPr>
        <w:numId w:val="0"/>
      </w:numPr>
      <w:spacing w:before="480" w:after="0" w:line="276" w:lineRule="auto"/>
      <w:outlineLvl w:val="9"/>
    </w:pPr>
    <w:rPr>
      <w:rFonts w:ascii="Cambria" w:hAnsi="Cambria" w:cs="Times New Roman"/>
      <w:color w:val="365F91"/>
      <w:kern w:val="0"/>
      <w:szCs w:val="28"/>
    </w:rPr>
  </w:style>
  <w:style w:type="paragraph" w:styleId="TOC1">
    <w:name w:val="toc 1"/>
    <w:basedOn w:val="Normal"/>
    <w:next w:val="Normal"/>
    <w:autoRedefine/>
    <w:uiPriority w:val="39"/>
    <w:unhideWhenUsed/>
    <w:rsid w:val="00397698"/>
    <w:pPr>
      <w:spacing w:before="120"/>
    </w:pPr>
    <w:rPr>
      <w:rFonts w:ascii="Cambria" w:hAnsi="Cambria"/>
      <w:b/>
    </w:rPr>
  </w:style>
  <w:style w:type="paragraph" w:styleId="TOC2">
    <w:name w:val="toc 2"/>
    <w:basedOn w:val="Normal"/>
    <w:next w:val="Normal"/>
    <w:autoRedefine/>
    <w:uiPriority w:val="39"/>
    <w:unhideWhenUsed/>
    <w:rsid w:val="00397698"/>
    <w:pPr>
      <w:ind w:left="240"/>
    </w:pPr>
    <w:rPr>
      <w:rFonts w:ascii="Cambria" w:hAnsi="Cambria"/>
      <w:b/>
      <w:sz w:val="22"/>
      <w:szCs w:val="22"/>
    </w:rPr>
  </w:style>
  <w:style w:type="paragraph" w:styleId="TOC3">
    <w:name w:val="toc 3"/>
    <w:basedOn w:val="Normal"/>
    <w:next w:val="Normal"/>
    <w:autoRedefine/>
    <w:uiPriority w:val="39"/>
    <w:unhideWhenUsed/>
    <w:rsid w:val="00397698"/>
    <w:pPr>
      <w:ind w:left="480"/>
    </w:pPr>
    <w:rPr>
      <w:rFonts w:ascii="Cambria" w:hAnsi="Cambria"/>
      <w:sz w:val="22"/>
      <w:szCs w:val="22"/>
    </w:rPr>
  </w:style>
  <w:style w:type="paragraph" w:styleId="TOC4">
    <w:name w:val="toc 4"/>
    <w:basedOn w:val="Normal"/>
    <w:next w:val="Normal"/>
    <w:autoRedefine/>
    <w:uiPriority w:val="39"/>
    <w:unhideWhenUsed/>
    <w:rsid w:val="00397698"/>
    <w:pPr>
      <w:ind w:left="720"/>
    </w:pPr>
    <w:rPr>
      <w:rFonts w:ascii="Cambria" w:hAnsi="Cambria"/>
      <w:sz w:val="20"/>
      <w:szCs w:val="20"/>
    </w:rPr>
  </w:style>
  <w:style w:type="paragraph" w:styleId="TOC5">
    <w:name w:val="toc 5"/>
    <w:basedOn w:val="Normal"/>
    <w:next w:val="Normal"/>
    <w:autoRedefine/>
    <w:uiPriority w:val="39"/>
    <w:unhideWhenUsed/>
    <w:rsid w:val="00397698"/>
    <w:pPr>
      <w:ind w:left="960"/>
    </w:pPr>
    <w:rPr>
      <w:rFonts w:ascii="Cambria" w:hAnsi="Cambria"/>
      <w:sz w:val="20"/>
      <w:szCs w:val="20"/>
    </w:rPr>
  </w:style>
  <w:style w:type="paragraph" w:styleId="TOC6">
    <w:name w:val="toc 6"/>
    <w:basedOn w:val="Normal"/>
    <w:next w:val="Normal"/>
    <w:autoRedefine/>
    <w:uiPriority w:val="39"/>
    <w:unhideWhenUsed/>
    <w:rsid w:val="00397698"/>
    <w:pPr>
      <w:ind w:left="1200"/>
    </w:pPr>
    <w:rPr>
      <w:rFonts w:ascii="Cambria" w:hAnsi="Cambria"/>
      <w:sz w:val="20"/>
      <w:szCs w:val="20"/>
    </w:rPr>
  </w:style>
  <w:style w:type="paragraph" w:styleId="TOC7">
    <w:name w:val="toc 7"/>
    <w:basedOn w:val="Normal"/>
    <w:next w:val="Normal"/>
    <w:autoRedefine/>
    <w:uiPriority w:val="39"/>
    <w:unhideWhenUsed/>
    <w:rsid w:val="00397698"/>
    <w:pPr>
      <w:ind w:left="1440"/>
    </w:pPr>
    <w:rPr>
      <w:rFonts w:ascii="Cambria" w:hAnsi="Cambria"/>
      <w:sz w:val="20"/>
      <w:szCs w:val="20"/>
    </w:rPr>
  </w:style>
  <w:style w:type="paragraph" w:styleId="TOC8">
    <w:name w:val="toc 8"/>
    <w:basedOn w:val="Normal"/>
    <w:next w:val="Normal"/>
    <w:autoRedefine/>
    <w:uiPriority w:val="39"/>
    <w:unhideWhenUsed/>
    <w:rsid w:val="00397698"/>
    <w:pPr>
      <w:ind w:left="1680"/>
    </w:pPr>
    <w:rPr>
      <w:rFonts w:ascii="Cambria" w:hAnsi="Cambria"/>
      <w:sz w:val="20"/>
      <w:szCs w:val="20"/>
    </w:rPr>
  </w:style>
  <w:style w:type="paragraph" w:styleId="TOC9">
    <w:name w:val="toc 9"/>
    <w:basedOn w:val="Normal"/>
    <w:next w:val="Normal"/>
    <w:autoRedefine/>
    <w:uiPriority w:val="39"/>
    <w:unhideWhenUsed/>
    <w:rsid w:val="00397698"/>
    <w:pPr>
      <w:ind w:left="1920"/>
    </w:pPr>
    <w:rPr>
      <w:rFonts w:ascii="Cambria" w:hAnsi="Cambria"/>
      <w:sz w:val="20"/>
      <w:szCs w:val="20"/>
    </w:rPr>
  </w:style>
  <w:style w:type="paragraph" w:styleId="TableofFigures">
    <w:name w:val="table of figures"/>
    <w:basedOn w:val="Normal"/>
    <w:next w:val="Normal"/>
    <w:uiPriority w:val="99"/>
    <w:unhideWhenUsed/>
    <w:rsid w:val="00C94F4D"/>
  </w:style>
  <w:style w:type="paragraph" w:styleId="Closing">
    <w:name w:val="Closing"/>
    <w:basedOn w:val="Normal"/>
    <w:link w:val="ClosingChar"/>
    <w:rsid w:val="00EC78B1"/>
    <w:pPr>
      <w:ind w:left="4320"/>
    </w:pPr>
  </w:style>
  <w:style w:type="character" w:customStyle="1" w:styleId="ClosingChar">
    <w:name w:val="Closing Char"/>
    <w:basedOn w:val="DefaultParagraphFont"/>
    <w:link w:val="Closing"/>
    <w:rsid w:val="00EC78B1"/>
    <w:rPr>
      <w:sz w:val="24"/>
      <w:szCs w:val="24"/>
    </w:rPr>
  </w:style>
  <w:style w:type="character" w:styleId="PlaceholderText">
    <w:name w:val="Placeholder Text"/>
    <w:basedOn w:val="DefaultParagraphFont"/>
    <w:rsid w:val="00C12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29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53.wmf"/><Relationship Id="rId510" Type="http://schemas.openxmlformats.org/officeDocument/2006/relationships/oleObject" Target="embeddings/oleObject217.bin"/><Relationship Id="rId511" Type="http://schemas.openxmlformats.org/officeDocument/2006/relationships/image" Target="media/image281.emf"/><Relationship Id="rId512" Type="http://schemas.openxmlformats.org/officeDocument/2006/relationships/image" Target="media/image282.wmf"/><Relationship Id="rId20" Type="http://schemas.openxmlformats.org/officeDocument/2006/relationships/image" Target="media/image7.wmf"/><Relationship Id="rId21" Type="http://schemas.openxmlformats.org/officeDocument/2006/relationships/oleObject" Target="embeddings/oleObject4.bin"/><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oleObject" Target="embeddings/oleObject5.bin"/><Relationship Id="rId25" Type="http://schemas.openxmlformats.org/officeDocument/2006/relationships/image" Target="media/image10.emf"/><Relationship Id="rId26" Type="http://schemas.openxmlformats.org/officeDocument/2006/relationships/image" Target="media/image11.emf"/><Relationship Id="rId27" Type="http://schemas.openxmlformats.org/officeDocument/2006/relationships/image" Target="media/image12.emf"/><Relationship Id="rId28" Type="http://schemas.openxmlformats.org/officeDocument/2006/relationships/image" Target="media/image13.emf"/><Relationship Id="rId29" Type="http://schemas.openxmlformats.org/officeDocument/2006/relationships/image" Target="media/image14.emf"/><Relationship Id="rId513" Type="http://schemas.openxmlformats.org/officeDocument/2006/relationships/oleObject" Target="embeddings/oleObject218.bin"/><Relationship Id="rId514" Type="http://schemas.openxmlformats.org/officeDocument/2006/relationships/image" Target="media/image283.wmf"/><Relationship Id="rId515" Type="http://schemas.openxmlformats.org/officeDocument/2006/relationships/oleObject" Target="embeddings/oleObject219.bin"/><Relationship Id="rId516" Type="http://schemas.openxmlformats.org/officeDocument/2006/relationships/image" Target="media/image284.wmf"/><Relationship Id="rId517" Type="http://schemas.openxmlformats.org/officeDocument/2006/relationships/oleObject" Target="embeddings/oleObject220.bin"/><Relationship Id="rId518" Type="http://schemas.openxmlformats.org/officeDocument/2006/relationships/image" Target="media/image285.wmf"/><Relationship Id="rId519" Type="http://schemas.openxmlformats.org/officeDocument/2006/relationships/oleObject" Target="embeddings/oleObject221.bin"/><Relationship Id="rId170" Type="http://schemas.openxmlformats.org/officeDocument/2006/relationships/footer" Target="footer7.xml"/><Relationship Id="rId171" Type="http://schemas.openxmlformats.org/officeDocument/2006/relationships/image" Target="media/image97.wmf"/><Relationship Id="rId172" Type="http://schemas.openxmlformats.org/officeDocument/2006/relationships/oleObject" Target="embeddings/oleObject65.bin"/><Relationship Id="rId173" Type="http://schemas.openxmlformats.org/officeDocument/2006/relationships/image" Target="media/image98.wmf"/><Relationship Id="rId174" Type="http://schemas.openxmlformats.org/officeDocument/2006/relationships/oleObject" Target="embeddings/oleObject66.bin"/><Relationship Id="rId175" Type="http://schemas.openxmlformats.org/officeDocument/2006/relationships/image" Target="media/image99.wmf"/><Relationship Id="rId176" Type="http://schemas.openxmlformats.org/officeDocument/2006/relationships/oleObject" Target="embeddings/oleObject67.bin"/><Relationship Id="rId177" Type="http://schemas.openxmlformats.org/officeDocument/2006/relationships/image" Target="media/image100.wmf"/><Relationship Id="rId178" Type="http://schemas.openxmlformats.org/officeDocument/2006/relationships/oleObject" Target="embeddings/oleObject68.bin"/><Relationship Id="rId179" Type="http://schemas.openxmlformats.org/officeDocument/2006/relationships/image" Target="media/image101.wmf"/><Relationship Id="rId230" Type="http://schemas.openxmlformats.org/officeDocument/2006/relationships/oleObject" Target="embeddings/oleObject81.bin"/><Relationship Id="rId231" Type="http://schemas.openxmlformats.org/officeDocument/2006/relationships/image" Target="media/image137.wmf"/><Relationship Id="rId232" Type="http://schemas.openxmlformats.org/officeDocument/2006/relationships/oleObject" Target="embeddings/oleObject82.bin"/><Relationship Id="rId233" Type="http://schemas.openxmlformats.org/officeDocument/2006/relationships/image" Target="media/image138.wmf"/><Relationship Id="rId234" Type="http://schemas.openxmlformats.org/officeDocument/2006/relationships/oleObject" Target="embeddings/oleObject83.bin"/><Relationship Id="rId235" Type="http://schemas.openxmlformats.org/officeDocument/2006/relationships/image" Target="media/image139.wmf"/><Relationship Id="rId236" Type="http://schemas.openxmlformats.org/officeDocument/2006/relationships/oleObject" Target="embeddings/oleObject84.bin"/><Relationship Id="rId237" Type="http://schemas.openxmlformats.org/officeDocument/2006/relationships/image" Target="media/image140.wmf"/><Relationship Id="rId238" Type="http://schemas.openxmlformats.org/officeDocument/2006/relationships/oleObject" Target="embeddings/oleObject85.bin"/><Relationship Id="rId239" Type="http://schemas.openxmlformats.org/officeDocument/2006/relationships/image" Target="media/image141.wmf"/><Relationship Id="rId460" Type="http://schemas.openxmlformats.org/officeDocument/2006/relationships/oleObject" Target="embeddings/oleObject194.bin"/><Relationship Id="rId461" Type="http://schemas.openxmlformats.org/officeDocument/2006/relationships/oleObject" Target="embeddings/oleObject195.bin"/><Relationship Id="rId462" Type="http://schemas.openxmlformats.org/officeDocument/2006/relationships/oleObject" Target="embeddings/oleObject196.bin"/><Relationship Id="rId463" Type="http://schemas.openxmlformats.org/officeDocument/2006/relationships/image" Target="media/image254.wmf"/><Relationship Id="rId464" Type="http://schemas.openxmlformats.org/officeDocument/2006/relationships/oleObject" Target="embeddings/oleObject197.bin"/><Relationship Id="rId465" Type="http://schemas.openxmlformats.org/officeDocument/2006/relationships/image" Target="media/image255.wmf"/><Relationship Id="rId466" Type="http://schemas.openxmlformats.org/officeDocument/2006/relationships/oleObject" Target="embeddings/oleObject198.bin"/><Relationship Id="rId467" Type="http://schemas.openxmlformats.org/officeDocument/2006/relationships/image" Target="media/image256.wmf"/><Relationship Id="rId468" Type="http://schemas.openxmlformats.org/officeDocument/2006/relationships/oleObject" Target="embeddings/oleObject199.bin"/><Relationship Id="rId469" Type="http://schemas.openxmlformats.org/officeDocument/2006/relationships/image" Target="media/image257.wmf"/><Relationship Id="rId520" Type="http://schemas.openxmlformats.org/officeDocument/2006/relationships/image" Target="media/image286.emf"/><Relationship Id="rId521" Type="http://schemas.openxmlformats.org/officeDocument/2006/relationships/image" Target="media/image287.wmf"/><Relationship Id="rId522" Type="http://schemas.openxmlformats.org/officeDocument/2006/relationships/oleObject" Target="embeddings/oleObject222.bin"/><Relationship Id="rId30" Type="http://schemas.openxmlformats.org/officeDocument/2006/relationships/image" Target="media/image15.wmf"/><Relationship Id="rId31" Type="http://schemas.openxmlformats.org/officeDocument/2006/relationships/oleObject" Target="embeddings/oleObject6.bin"/><Relationship Id="rId32" Type="http://schemas.openxmlformats.org/officeDocument/2006/relationships/image" Target="media/image16.wmf"/><Relationship Id="rId33" Type="http://schemas.openxmlformats.org/officeDocument/2006/relationships/oleObject" Target="embeddings/oleObject7.bin"/><Relationship Id="rId34" Type="http://schemas.openxmlformats.org/officeDocument/2006/relationships/image" Target="media/image17.wmf"/><Relationship Id="rId35" Type="http://schemas.openxmlformats.org/officeDocument/2006/relationships/oleObject" Target="embeddings/oleObject8.bin"/><Relationship Id="rId36" Type="http://schemas.openxmlformats.org/officeDocument/2006/relationships/image" Target="media/image18.wmf"/><Relationship Id="rId37" Type="http://schemas.openxmlformats.org/officeDocument/2006/relationships/oleObject" Target="embeddings/oleObject9.bin"/><Relationship Id="rId38" Type="http://schemas.openxmlformats.org/officeDocument/2006/relationships/image" Target="media/image19.wmf"/><Relationship Id="rId39" Type="http://schemas.openxmlformats.org/officeDocument/2006/relationships/oleObject" Target="embeddings/oleObject10.bin"/><Relationship Id="rId523" Type="http://schemas.openxmlformats.org/officeDocument/2006/relationships/image" Target="media/image288.wmf"/><Relationship Id="rId524" Type="http://schemas.openxmlformats.org/officeDocument/2006/relationships/oleObject" Target="embeddings/oleObject223.bin"/><Relationship Id="rId525" Type="http://schemas.openxmlformats.org/officeDocument/2006/relationships/image" Target="media/image289.wmf"/><Relationship Id="rId526" Type="http://schemas.openxmlformats.org/officeDocument/2006/relationships/oleObject" Target="embeddings/oleObject224.bin"/><Relationship Id="rId527" Type="http://schemas.openxmlformats.org/officeDocument/2006/relationships/image" Target="media/image290.wmf"/><Relationship Id="rId528" Type="http://schemas.openxmlformats.org/officeDocument/2006/relationships/oleObject" Target="embeddings/oleObject225.bin"/><Relationship Id="rId529" Type="http://schemas.openxmlformats.org/officeDocument/2006/relationships/image" Target="media/image291.wmf"/><Relationship Id="rId180" Type="http://schemas.openxmlformats.org/officeDocument/2006/relationships/oleObject" Target="embeddings/oleObject69.bin"/><Relationship Id="rId181" Type="http://schemas.openxmlformats.org/officeDocument/2006/relationships/image" Target="media/image102.wmf"/><Relationship Id="rId182" Type="http://schemas.openxmlformats.org/officeDocument/2006/relationships/oleObject" Target="embeddings/oleObject70.bin"/><Relationship Id="rId183" Type="http://schemas.openxmlformats.org/officeDocument/2006/relationships/image" Target="media/image103.wmf"/><Relationship Id="rId184" Type="http://schemas.openxmlformats.org/officeDocument/2006/relationships/oleObject" Target="embeddings/oleObject71.bin"/><Relationship Id="rId185" Type="http://schemas.openxmlformats.org/officeDocument/2006/relationships/image" Target="media/image104.wmf"/><Relationship Id="rId186" Type="http://schemas.openxmlformats.org/officeDocument/2006/relationships/oleObject" Target="embeddings/oleObject72.bin"/><Relationship Id="rId187" Type="http://schemas.openxmlformats.org/officeDocument/2006/relationships/footer" Target="footer8.xml"/><Relationship Id="rId188" Type="http://schemas.openxmlformats.org/officeDocument/2006/relationships/header" Target="header1.xml"/><Relationship Id="rId189" Type="http://schemas.openxmlformats.org/officeDocument/2006/relationships/footer" Target="footer9.xml"/><Relationship Id="rId240" Type="http://schemas.openxmlformats.org/officeDocument/2006/relationships/oleObject" Target="embeddings/oleObject86.bin"/><Relationship Id="rId241" Type="http://schemas.openxmlformats.org/officeDocument/2006/relationships/image" Target="media/image142.wmf"/><Relationship Id="rId242" Type="http://schemas.openxmlformats.org/officeDocument/2006/relationships/oleObject" Target="embeddings/oleObject87.bin"/><Relationship Id="rId243" Type="http://schemas.openxmlformats.org/officeDocument/2006/relationships/image" Target="media/image143.wmf"/><Relationship Id="rId244" Type="http://schemas.openxmlformats.org/officeDocument/2006/relationships/oleObject" Target="embeddings/oleObject88.bin"/><Relationship Id="rId245" Type="http://schemas.openxmlformats.org/officeDocument/2006/relationships/image" Target="media/image144.wmf"/><Relationship Id="rId246" Type="http://schemas.openxmlformats.org/officeDocument/2006/relationships/oleObject" Target="embeddings/oleObject89.bin"/><Relationship Id="rId247" Type="http://schemas.openxmlformats.org/officeDocument/2006/relationships/image" Target="media/image145.wmf"/><Relationship Id="rId248" Type="http://schemas.openxmlformats.org/officeDocument/2006/relationships/oleObject" Target="embeddings/oleObject90.bin"/><Relationship Id="rId249" Type="http://schemas.openxmlformats.org/officeDocument/2006/relationships/image" Target="media/image146.wmf"/><Relationship Id="rId300" Type="http://schemas.openxmlformats.org/officeDocument/2006/relationships/image" Target="media/image172.wmf"/><Relationship Id="rId301" Type="http://schemas.openxmlformats.org/officeDocument/2006/relationships/oleObject" Target="embeddings/oleObject116.bin"/><Relationship Id="rId302" Type="http://schemas.openxmlformats.org/officeDocument/2006/relationships/image" Target="media/image173.wmf"/><Relationship Id="rId303" Type="http://schemas.openxmlformats.org/officeDocument/2006/relationships/oleObject" Target="embeddings/oleObject117.bin"/><Relationship Id="rId304" Type="http://schemas.openxmlformats.org/officeDocument/2006/relationships/image" Target="media/image174.wmf"/><Relationship Id="rId305" Type="http://schemas.openxmlformats.org/officeDocument/2006/relationships/oleObject" Target="embeddings/oleObject118.bin"/><Relationship Id="rId306" Type="http://schemas.openxmlformats.org/officeDocument/2006/relationships/image" Target="media/image175.wmf"/><Relationship Id="rId307" Type="http://schemas.openxmlformats.org/officeDocument/2006/relationships/oleObject" Target="embeddings/oleObject119.bin"/><Relationship Id="rId308" Type="http://schemas.openxmlformats.org/officeDocument/2006/relationships/image" Target="media/image176.wmf"/><Relationship Id="rId309" Type="http://schemas.openxmlformats.org/officeDocument/2006/relationships/oleObject" Target="embeddings/oleObject120.bin"/><Relationship Id="rId470" Type="http://schemas.openxmlformats.org/officeDocument/2006/relationships/oleObject" Target="embeddings/oleObject200.bin"/><Relationship Id="rId471" Type="http://schemas.openxmlformats.org/officeDocument/2006/relationships/image" Target="media/image258.wmf"/><Relationship Id="rId472" Type="http://schemas.openxmlformats.org/officeDocument/2006/relationships/oleObject" Target="embeddings/oleObject201.bin"/><Relationship Id="rId473" Type="http://schemas.openxmlformats.org/officeDocument/2006/relationships/image" Target="media/image259.emf"/><Relationship Id="rId474" Type="http://schemas.openxmlformats.org/officeDocument/2006/relationships/image" Target="media/image260.wmf"/><Relationship Id="rId475" Type="http://schemas.openxmlformats.org/officeDocument/2006/relationships/oleObject" Target="embeddings/oleObject202.bin"/><Relationship Id="rId476" Type="http://schemas.openxmlformats.org/officeDocument/2006/relationships/image" Target="media/image261.wmf"/><Relationship Id="rId477" Type="http://schemas.openxmlformats.org/officeDocument/2006/relationships/oleObject" Target="embeddings/oleObject203.bin"/><Relationship Id="rId478" Type="http://schemas.openxmlformats.org/officeDocument/2006/relationships/image" Target="media/image262.emf"/><Relationship Id="rId479" Type="http://schemas.openxmlformats.org/officeDocument/2006/relationships/image" Target="media/image263.wmf"/><Relationship Id="rId530" Type="http://schemas.openxmlformats.org/officeDocument/2006/relationships/oleObject" Target="embeddings/oleObject226.bin"/><Relationship Id="rId531" Type="http://schemas.openxmlformats.org/officeDocument/2006/relationships/image" Target="media/image292.wmf"/><Relationship Id="rId532" Type="http://schemas.openxmlformats.org/officeDocument/2006/relationships/oleObject" Target="embeddings/oleObject227.bin"/><Relationship Id="rId40" Type="http://schemas.openxmlformats.org/officeDocument/2006/relationships/oleObject" Target="embeddings/oleObject11.bin"/><Relationship Id="rId41" Type="http://schemas.openxmlformats.org/officeDocument/2006/relationships/oleObject" Target="embeddings/oleObject12.bin"/><Relationship Id="rId42" Type="http://schemas.openxmlformats.org/officeDocument/2006/relationships/image" Target="media/image20.wmf"/><Relationship Id="rId43" Type="http://schemas.openxmlformats.org/officeDocument/2006/relationships/oleObject" Target="embeddings/oleObject13.bin"/><Relationship Id="rId44" Type="http://schemas.openxmlformats.org/officeDocument/2006/relationships/image" Target="media/image21.wmf"/><Relationship Id="rId45" Type="http://schemas.openxmlformats.org/officeDocument/2006/relationships/oleObject" Target="embeddings/oleObject14.bin"/><Relationship Id="rId46" Type="http://schemas.openxmlformats.org/officeDocument/2006/relationships/image" Target="media/image22.wmf"/><Relationship Id="rId47" Type="http://schemas.openxmlformats.org/officeDocument/2006/relationships/oleObject" Target="embeddings/oleObject15.bin"/><Relationship Id="rId48" Type="http://schemas.openxmlformats.org/officeDocument/2006/relationships/image" Target="media/image23.wmf"/><Relationship Id="rId49" Type="http://schemas.openxmlformats.org/officeDocument/2006/relationships/oleObject" Target="embeddings/oleObject16.bin"/><Relationship Id="rId533" Type="http://schemas.openxmlformats.org/officeDocument/2006/relationships/image" Target="media/image293.emf"/><Relationship Id="rId534" Type="http://schemas.openxmlformats.org/officeDocument/2006/relationships/image" Target="media/image294.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90" Type="http://schemas.openxmlformats.org/officeDocument/2006/relationships/image" Target="media/image105.emf"/><Relationship Id="rId191" Type="http://schemas.openxmlformats.org/officeDocument/2006/relationships/image" Target="media/image106.emf"/><Relationship Id="rId192" Type="http://schemas.openxmlformats.org/officeDocument/2006/relationships/image" Target="media/image107.emf"/><Relationship Id="rId193" Type="http://schemas.openxmlformats.org/officeDocument/2006/relationships/image" Target="media/image108.emf"/><Relationship Id="rId194" Type="http://schemas.openxmlformats.org/officeDocument/2006/relationships/image" Target="media/image109.emf"/><Relationship Id="rId195" Type="http://schemas.openxmlformats.org/officeDocument/2006/relationships/image" Target="media/image110.emf"/><Relationship Id="rId196" Type="http://schemas.openxmlformats.org/officeDocument/2006/relationships/image" Target="media/image111.emf"/><Relationship Id="rId197" Type="http://schemas.openxmlformats.org/officeDocument/2006/relationships/image" Target="media/image112.emf"/><Relationship Id="rId198" Type="http://schemas.openxmlformats.org/officeDocument/2006/relationships/image" Target="media/image113.emf"/><Relationship Id="rId199" Type="http://schemas.openxmlformats.org/officeDocument/2006/relationships/image" Target="media/image114.emf"/><Relationship Id="rId535" Type="http://schemas.openxmlformats.org/officeDocument/2006/relationships/oleObject" Target="embeddings/oleObject228.bin"/><Relationship Id="rId250" Type="http://schemas.openxmlformats.org/officeDocument/2006/relationships/oleObject" Target="embeddings/oleObject91.bin"/><Relationship Id="rId251" Type="http://schemas.openxmlformats.org/officeDocument/2006/relationships/image" Target="media/image147.wmf"/><Relationship Id="rId252" Type="http://schemas.openxmlformats.org/officeDocument/2006/relationships/oleObject" Target="embeddings/oleObject92.bin"/><Relationship Id="rId253" Type="http://schemas.openxmlformats.org/officeDocument/2006/relationships/image" Target="media/image148.wmf"/><Relationship Id="rId254" Type="http://schemas.openxmlformats.org/officeDocument/2006/relationships/oleObject" Target="embeddings/oleObject93.bin"/><Relationship Id="rId255" Type="http://schemas.openxmlformats.org/officeDocument/2006/relationships/image" Target="media/image149.wmf"/><Relationship Id="rId256" Type="http://schemas.openxmlformats.org/officeDocument/2006/relationships/oleObject" Target="embeddings/oleObject94.bin"/><Relationship Id="rId257" Type="http://schemas.openxmlformats.org/officeDocument/2006/relationships/image" Target="media/image150.wmf"/><Relationship Id="rId258" Type="http://schemas.openxmlformats.org/officeDocument/2006/relationships/oleObject" Target="embeddings/oleObject95.bin"/><Relationship Id="rId259" Type="http://schemas.openxmlformats.org/officeDocument/2006/relationships/image" Target="media/image151.wmf"/><Relationship Id="rId536" Type="http://schemas.openxmlformats.org/officeDocument/2006/relationships/image" Target="media/image295.wmf"/><Relationship Id="rId537" Type="http://schemas.openxmlformats.org/officeDocument/2006/relationships/oleObject" Target="embeddings/oleObject229.bin"/><Relationship Id="rId538" Type="http://schemas.openxmlformats.org/officeDocument/2006/relationships/image" Target="media/image296.wmf"/><Relationship Id="rId539" Type="http://schemas.openxmlformats.org/officeDocument/2006/relationships/oleObject" Target="embeddings/oleObject230.bin"/><Relationship Id="rId310" Type="http://schemas.openxmlformats.org/officeDocument/2006/relationships/image" Target="media/image177.wmf"/><Relationship Id="rId311" Type="http://schemas.openxmlformats.org/officeDocument/2006/relationships/oleObject" Target="embeddings/oleObject121.bin"/><Relationship Id="rId312" Type="http://schemas.openxmlformats.org/officeDocument/2006/relationships/image" Target="media/image178.wmf"/><Relationship Id="rId313" Type="http://schemas.openxmlformats.org/officeDocument/2006/relationships/oleObject" Target="embeddings/oleObject122.bin"/><Relationship Id="rId314" Type="http://schemas.openxmlformats.org/officeDocument/2006/relationships/image" Target="media/image179.wmf"/><Relationship Id="rId315" Type="http://schemas.openxmlformats.org/officeDocument/2006/relationships/oleObject" Target="embeddings/oleObject123.bin"/><Relationship Id="rId316" Type="http://schemas.openxmlformats.org/officeDocument/2006/relationships/image" Target="media/image180.wmf"/><Relationship Id="rId317" Type="http://schemas.openxmlformats.org/officeDocument/2006/relationships/oleObject" Target="embeddings/oleObject124.bin"/><Relationship Id="rId318" Type="http://schemas.openxmlformats.org/officeDocument/2006/relationships/image" Target="media/image181.wmf"/><Relationship Id="rId319" Type="http://schemas.openxmlformats.org/officeDocument/2006/relationships/oleObject" Target="embeddings/oleObject125.bin"/><Relationship Id="rId480" Type="http://schemas.openxmlformats.org/officeDocument/2006/relationships/oleObject" Target="embeddings/oleObject204.bin"/><Relationship Id="rId481" Type="http://schemas.openxmlformats.org/officeDocument/2006/relationships/image" Target="media/image264.wmf"/><Relationship Id="rId482" Type="http://schemas.openxmlformats.org/officeDocument/2006/relationships/oleObject" Target="embeddings/oleObject205.bin"/><Relationship Id="rId483" Type="http://schemas.openxmlformats.org/officeDocument/2006/relationships/image" Target="media/image265.wmf"/><Relationship Id="rId484" Type="http://schemas.openxmlformats.org/officeDocument/2006/relationships/oleObject" Target="embeddings/oleObject206.bin"/><Relationship Id="rId485" Type="http://schemas.openxmlformats.org/officeDocument/2006/relationships/image" Target="media/image266.wmf"/><Relationship Id="rId486" Type="http://schemas.openxmlformats.org/officeDocument/2006/relationships/oleObject" Target="embeddings/oleObject207.bin"/><Relationship Id="rId487" Type="http://schemas.openxmlformats.org/officeDocument/2006/relationships/image" Target="media/image267.emf"/><Relationship Id="rId488" Type="http://schemas.openxmlformats.org/officeDocument/2006/relationships/image" Target="media/image268.wmf"/><Relationship Id="rId489" Type="http://schemas.openxmlformats.org/officeDocument/2006/relationships/oleObject" Target="embeddings/oleObject208.bin"/><Relationship Id="rId540" Type="http://schemas.openxmlformats.org/officeDocument/2006/relationships/image" Target="media/image297.wmf"/><Relationship Id="rId541" Type="http://schemas.openxmlformats.org/officeDocument/2006/relationships/oleObject" Target="embeddings/oleObject231.bin"/><Relationship Id="rId542" Type="http://schemas.openxmlformats.org/officeDocument/2006/relationships/image" Target="media/image298.wmf"/><Relationship Id="rId50" Type="http://schemas.openxmlformats.org/officeDocument/2006/relationships/image" Target="media/image24.wmf"/><Relationship Id="rId51" Type="http://schemas.openxmlformats.org/officeDocument/2006/relationships/oleObject" Target="embeddings/oleObject17.bin"/><Relationship Id="rId52" Type="http://schemas.openxmlformats.org/officeDocument/2006/relationships/oleObject" Target="embeddings/oleObject18.bin"/><Relationship Id="rId53" Type="http://schemas.openxmlformats.org/officeDocument/2006/relationships/image" Target="media/image25.wmf"/><Relationship Id="rId54" Type="http://schemas.openxmlformats.org/officeDocument/2006/relationships/oleObject" Target="embeddings/oleObject19.bin"/><Relationship Id="rId55" Type="http://schemas.openxmlformats.org/officeDocument/2006/relationships/image" Target="media/image26.wmf"/><Relationship Id="rId56" Type="http://schemas.openxmlformats.org/officeDocument/2006/relationships/oleObject" Target="embeddings/oleObject20.bin"/><Relationship Id="rId57" Type="http://schemas.openxmlformats.org/officeDocument/2006/relationships/image" Target="media/image27.wmf"/><Relationship Id="rId58" Type="http://schemas.openxmlformats.org/officeDocument/2006/relationships/oleObject" Target="embeddings/oleObject21.bin"/><Relationship Id="rId59" Type="http://schemas.openxmlformats.org/officeDocument/2006/relationships/image" Target="media/image28.wmf"/><Relationship Id="rId543" Type="http://schemas.openxmlformats.org/officeDocument/2006/relationships/oleObject" Target="embeddings/oleObject232.bin"/><Relationship Id="rId544" Type="http://schemas.openxmlformats.org/officeDocument/2006/relationships/header" Target="header2.xml"/><Relationship Id="rId545" Type="http://schemas.openxmlformats.org/officeDocument/2006/relationships/header" Target="header3.xml"/><Relationship Id="rId546" Type="http://schemas.openxmlformats.org/officeDocument/2006/relationships/footer" Target="footer10.xml"/><Relationship Id="rId547" Type="http://schemas.openxmlformats.org/officeDocument/2006/relationships/footer" Target="footer11.xml"/><Relationship Id="rId548" Type="http://schemas.openxmlformats.org/officeDocument/2006/relationships/header" Target="header4.xml"/><Relationship Id="rId549" Type="http://schemas.openxmlformats.org/officeDocument/2006/relationships/footer" Target="footer12.xml"/><Relationship Id="rId260" Type="http://schemas.openxmlformats.org/officeDocument/2006/relationships/oleObject" Target="embeddings/oleObject96.bin"/><Relationship Id="rId261" Type="http://schemas.openxmlformats.org/officeDocument/2006/relationships/image" Target="media/image152.wmf"/><Relationship Id="rId262" Type="http://schemas.openxmlformats.org/officeDocument/2006/relationships/oleObject" Target="embeddings/oleObject97.bin"/><Relationship Id="rId263" Type="http://schemas.openxmlformats.org/officeDocument/2006/relationships/image" Target="media/image153.wmf"/><Relationship Id="rId264" Type="http://schemas.openxmlformats.org/officeDocument/2006/relationships/oleObject" Target="embeddings/oleObject98.bin"/><Relationship Id="rId265" Type="http://schemas.openxmlformats.org/officeDocument/2006/relationships/image" Target="media/image154.wmf"/><Relationship Id="rId266" Type="http://schemas.openxmlformats.org/officeDocument/2006/relationships/oleObject" Target="embeddings/oleObject99.bin"/><Relationship Id="rId267" Type="http://schemas.openxmlformats.org/officeDocument/2006/relationships/image" Target="media/image155.emf"/><Relationship Id="rId268" Type="http://schemas.openxmlformats.org/officeDocument/2006/relationships/image" Target="media/image156.wmf"/><Relationship Id="rId269" Type="http://schemas.openxmlformats.org/officeDocument/2006/relationships/oleObject" Target="embeddings/oleObject100.bin"/><Relationship Id="rId320" Type="http://schemas.openxmlformats.org/officeDocument/2006/relationships/image" Target="media/image182.wmf"/><Relationship Id="rId321" Type="http://schemas.openxmlformats.org/officeDocument/2006/relationships/oleObject" Target="embeddings/oleObject126.bin"/><Relationship Id="rId322" Type="http://schemas.openxmlformats.org/officeDocument/2006/relationships/image" Target="media/image183.wmf"/><Relationship Id="rId323" Type="http://schemas.openxmlformats.org/officeDocument/2006/relationships/oleObject" Target="embeddings/oleObject127.bin"/><Relationship Id="rId324" Type="http://schemas.openxmlformats.org/officeDocument/2006/relationships/image" Target="media/image184.wmf"/><Relationship Id="rId325" Type="http://schemas.openxmlformats.org/officeDocument/2006/relationships/oleObject" Target="embeddings/oleObject128.bin"/><Relationship Id="rId326" Type="http://schemas.openxmlformats.org/officeDocument/2006/relationships/oleObject" Target="embeddings/oleObject129.bin"/><Relationship Id="rId327" Type="http://schemas.openxmlformats.org/officeDocument/2006/relationships/image" Target="media/image185.wmf"/><Relationship Id="rId328" Type="http://schemas.openxmlformats.org/officeDocument/2006/relationships/oleObject" Target="embeddings/oleObject130.bin"/><Relationship Id="rId329" Type="http://schemas.openxmlformats.org/officeDocument/2006/relationships/image" Target="media/image186.wmf"/><Relationship Id="rId490" Type="http://schemas.openxmlformats.org/officeDocument/2006/relationships/image" Target="media/image269.wmf"/><Relationship Id="rId491" Type="http://schemas.openxmlformats.org/officeDocument/2006/relationships/oleObject" Target="embeddings/oleObject209.bin"/><Relationship Id="rId492" Type="http://schemas.openxmlformats.org/officeDocument/2006/relationships/image" Target="media/image270.wmf"/><Relationship Id="rId493" Type="http://schemas.openxmlformats.org/officeDocument/2006/relationships/oleObject" Target="embeddings/oleObject210.bin"/><Relationship Id="rId494" Type="http://schemas.openxmlformats.org/officeDocument/2006/relationships/image" Target="media/image271.wmf"/><Relationship Id="rId495" Type="http://schemas.openxmlformats.org/officeDocument/2006/relationships/oleObject" Target="embeddings/oleObject211.bin"/><Relationship Id="rId496" Type="http://schemas.openxmlformats.org/officeDocument/2006/relationships/image" Target="media/image272.emf"/><Relationship Id="rId497" Type="http://schemas.openxmlformats.org/officeDocument/2006/relationships/image" Target="media/image273.wmf"/><Relationship Id="rId498" Type="http://schemas.openxmlformats.org/officeDocument/2006/relationships/oleObject" Target="embeddings/oleObject212.bin"/><Relationship Id="rId499" Type="http://schemas.openxmlformats.org/officeDocument/2006/relationships/image" Target="media/image274.wmf"/><Relationship Id="rId100" Type="http://schemas.openxmlformats.org/officeDocument/2006/relationships/image" Target="media/image53.wmf"/><Relationship Id="rId101" Type="http://schemas.openxmlformats.org/officeDocument/2006/relationships/oleObject" Target="embeddings/oleObject37.bin"/><Relationship Id="rId102" Type="http://schemas.openxmlformats.org/officeDocument/2006/relationships/oleObject" Target="embeddings/oleObject38.bin"/><Relationship Id="rId103" Type="http://schemas.openxmlformats.org/officeDocument/2006/relationships/image" Target="media/image54.wmf"/><Relationship Id="rId104" Type="http://schemas.openxmlformats.org/officeDocument/2006/relationships/oleObject" Target="embeddings/oleObject39.bin"/><Relationship Id="rId105" Type="http://schemas.openxmlformats.org/officeDocument/2006/relationships/oleObject" Target="embeddings/oleObject40.bin"/><Relationship Id="rId106" Type="http://schemas.openxmlformats.org/officeDocument/2006/relationships/image" Target="media/image55.emf"/><Relationship Id="rId107" Type="http://schemas.openxmlformats.org/officeDocument/2006/relationships/oleObject" Target="embeddings/oleObject41.bin"/><Relationship Id="rId108" Type="http://schemas.openxmlformats.org/officeDocument/2006/relationships/oleObject" Target="embeddings/oleObject42.bin"/><Relationship Id="rId109" Type="http://schemas.openxmlformats.org/officeDocument/2006/relationships/image" Target="media/image56.wmf"/><Relationship Id="rId60" Type="http://schemas.openxmlformats.org/officeDocument/2006/relationships/oleObject" Target="embeddings/oleObject22.bin"/><Relationship Id="rId61" Type="http://schemas.openxmlformats.org/officeDocument/2006/relationships/image" Target="media/image29.wmf"/><Relationship Id="rId62" Type="http://schemas.openxmlformats.org/officeDocument/2006/relationships/oleObject" Target="embeddings/oleObject23.bin"/><Relationship Id="rId63" Type="http://schemas.openxmlformats.org/officeDocument/2006/relationships/footer" Target="footer4.xml"/><Relationship Id="rId64" Type="http://schemas.openxmlformats.org/officeDocument/2006/relationships/image" Target="media/image30.emf"/><Relationship Id="rId65" Type="http://schemas.openxmlformats.org/officeDocument/2006/relationships/image" Target="media/image31.emf"/><Relationship Id="rId66" Type="http://schemas.openxmlformats.org/officeDocument/2006/relationships/image" Target="media/image32.emf"/><Relationship Id="rId67" Type="http://schemas.openxmlformats.org/officeDocument/2006/relationships/oleObject" Target="embeddings/oleObject24.bin"/><Relationship Id="rId68" Type="http://schemas.openxmlformats.org/officeDocument/2006/relationships/image" Target="media/image33.emf"/><Relationship Id="rId69" Type="http://schemas.openxmlformats.org/officeDocument/2006/relationships/oleObject" Target="embeddings/oleObject25.bin"/><Relationship Id="rId550" Type="http://schemas.openxmlformats.org/officeDocument/2006/relationships/image" Target="media/image299.emf"/><Relationship Id="rId551" Type="http://schemas.openxmlformats.org/officeDocument/2006/relationships/image" Target="media/image300.emf"/><Relationship Id="rId552" Type="http://schemas.openxmlformats.org/officeDocument/2006/relationships/oleObject" Target="embeddings/oleObject233.bin"/><Relationship Id="rId553" Type="http://schemas.openxmlformats.org/officeDocument/2006/relationships/image" Target="media/image301.emf"/><Relationship Id="rId554" Type="http://schemas.openxmlformats.org/officeDocument/2006/relationships/oleObject" Target="embeddings/oleObject234.bin"/><Relationship Id="rId555" Type="http://schemas.openxmlformats.org/officeDocument/2006/relationships/image" Target="media/image302.emf"/><Relationship Id="rId556" Type="http://schemas.openxmlformats.org/officeDocument/2006/relationships/oleObject" Target="embeddings/oleObject235.bin"/><Relationship Id="rId557" Type="http://schemas.openxmlformats.org/officeDocument/2006/relationships/image" Target="media/image303.emf"/><Relationship Id="rId558" Type="http://schemas.openxmlformats.org/officeDocument/2006/relationships/oleObject" Target="embeddings/oleObject236.bin"/><Relationship Id="rId559" Type="http://schemas.openxmlformats.org/officeDocument/2006/relationships/oleObject" Target="embeddings/oleObject237.bin"/><Relationship Id="rId270" Type="http://schemas.openxmlformats.org/officeDocument/2006/relationships/image" Target="media/image157.wmf"/><Relationship Id="rId271" Type="http://schemas.openxmlformats.org/officeDocument/2006/relationships/oleObject" Target="embeddings/oleObject101.bin"/><Relationship Id="rId272" Type="http://schemas.openxmlformats.org/officeDocument/2006/relationships/image" Target="media/image158.wmf"/><Relationship Id="rId273" Type="http://schemas.openxmlformats.org/officeDocument/2006/relationships/oleObject" Target="embeddings/oleObject102.bin"/><Relationship Id="rId274" Type="http://schemas.openxmlformats.org/officeDocument/2006/relationships/image" Target="media/image159.wmf"/><Relationship Id="rId275" Type="http://schemas.openxmlformats.org/officeDocument/2006/relationships/oleObject" Target="embeddings/oleObject103.bin"/><Relationship Id="rId276" Type="http://schemas.openxmlformats.org/officeDocument/2006/relationships/image" Target="media/image160.wmf"/><Relationship Id="rId277" Type="http://schemas.openxmlformats.org/officeDocument/2006/relationships/oleObject" Target="embeddings/oleObject104.bin"/><Relationship Id="rId278" Type="http://schemas.openxmlformats.org/officeDocument/2006/relationships/image" Target="media/image161.wmf"/><Relationship Id="rId279" Type="http://schemas.openxmlformats.org/officeDocument/2006/relationships/oleObject" Target="embeddings/oleObject105.bin"/><Relationship Id="rId330" Type="http://schemas.openxmlformats.org/officeDocument/2006/relationships/oleObject" Target="embeddings/oleObject131.bin"/><Relationship Id="rId331" Type="http://schemas.openxmlformats.org/officeDocument/2006/relationships/image" Target="media/image187.wmf"/><Relationship Id="rId332" Type="http://schemas.openxmlformats.org/officeDocument/2006/relationships/oleObject" Target="embeddings/oleObject132.bin"/><Relationship Id="rId333" Type="http://schemas.openxmlformats.org/officeDocument/2006/relationships/image" Target="media/image188.wmf"/><Relationship Id="rId334" Type="http://schemas.openxmlformats.org/officeDocument/2006/relationships/oleObject" Target="embeddings/oleObject133.bin"/><Relationship Id="rId335" Type="http://schemas.openxmlformats.org/officeDocument/2006/relationships/image" Target="media/image189.png"/><Relationship Id="rId336" Type="http://schemas.openxmlformats.org/officeDocument/2006/relationships/oleObject" Target="embeddings/oleObject134.bin"/><Relationship Id="rId337" Type="http://schemas.openxmlformats.org/officeDocument/2006/relationships/image" Target="media/image190.wmf"/><Relationship Id="rId338" Type="http://schemas.openxmlformats.org/officeDocument/2006/relationships/oleObject" Target="embeddings/oleObject135.bin"/><Relationship Id="rId339" Type="http://schemas.openxmlformats.org/officeDocument/2006/relationships/image" Target="media/image191.wmf"/><Relationship Id="rId110" Type="http://schemas.openxmlformats.org/officeDocument/2006/relationships/oleObject" Target="embeddings/oleObject43.bin"/><Relationship Id="rId111" Type="http://schemas.openxmlformats.org/officeDocument/2006/relationships/image" Target="media/image57.wmf"/><Relationship Id="rId112" Type="http://schemas.openxmlformats.org/officeDocument/2006/relationships/oleObject" Target="embeddings/oleObject44.bin"/><Relationship Id="rId113" Type="http://schemas.openxmlformats.org/officeDocument/2006/relationships/image" Target="media/image58.emf"/><Relationship Id="rId114" Type="http://schemas.openxmlformats.org/officeDocument/2006/relationships/image" Target="media/image59.wmf"/><Relationship Id="rId115" Type="http://schemas.openxmlformats.org/officeDocument/2006/relationships/oleObject" Target="embeddings/oleObject45.bin"/><Relationship Id="rId70" Type="http://schemas.openxmlformats.org/officeDocument/2006/relationships/image" Target="media/image34.emf"/><Relationship Id="rId71" Type="http://schemas.openxmlformats.org/officeDocument/2006/relationships/oleObject" Target="embeddings/oleObject26.bin"/><Relationship Id="rId72" Type="http://schemas.openxmlformats.org/officeDocument/2006/relationships/oleObject" Target="embeddings/oleObject27.bin"/><Relationship Id="rId73" Type="http://schemas.openxmlformats.org/officeDocument/2006/relationships/image" Target="media/image35.emf"/><Relationship Id="rId74" Type="http://schemas.openxmlformats.org/officeDocument/2006/relationships/image" Target="media/image36.emf"/><Relationship Id="rId75" Type="http://schemas.openxmlformats.org/officeDocument/2006/relationships/image" Target="media/image37.emf"/><Relationship Id="rId76" Type="http://schemas.openxmlformats.org/officeDocument/2006/relationships/image" Target="media/image38.emf"/><Relationship Id="rId77" Type="http://schemas.openxmlformats.org/officeDocument/2006/relationships/image" Target="media/image39.emf"/><Relationship Id="rId78" Type="http://schemas.openxmlformats.org/officeDocument/2006/relationships/image" Target="media/image40.emf"/><Relationship Id="rId79" Type="http://schemas.openxmlformats.org/officeDocument/2006/relationships/image" Target="media/image41.emf"/><Relationship Id="rId116" Type="http://schemas.openxmlformats.org/officeDocument/2006/relationships/image" Target="media/image60.emf"/><Relationship Id="rId117" Type="http://schemas.openxmlformats.org/officeDocument/2006/relationships/oleObject" Target="embeddings/oleObject46.bin"/><Relationship Id="rId118" Type="http://schemas.openxmlformats.org/officeDocument/2006/relationships/oleObject" Target="embeddings/oleObject47.bin"/><Relationship Id="rId119" Type="http://schemas.openxmlformats.org/officeDocument/2006/relationships/image" Target="media/image61.wmf"/><Relationship Id="rId560" Type="http://schemas.openxmlformats.org/officeDocument/2006/relationships/image" Target="media/image304.emf"/><Relationship Id="rId561" Type="http://schemas.openxmlformats.org/officeDocument/2006/relationships/oleObject" Target="embeddings/oleObject238.bin"/><Relationship Id="rId562" Type="http://schemas.openxmlformats.org/officeDocument/2006/relationships/image" Target="media/image305.emf"/><Relationship Id="rId563" Type="http://schemas.openxmlformats.org/officeDocument/2006/relationships/oleObject" Target="embeddings/oleObject239.bin"/><Relationship Id="rId564" Type="http://schemas.openxmlformats.org/officeDocument/2006/relationships/oleObject" Target="embeddings/oleObject240.bin"/><Relationship Id="rId565" Type="http://schemas.openxmlformats.org/officeDocument/2006/relationships/image" Target="media/image306.wmf"/><Relationship Id="rId566" Type="http://schemas.openxmlformats.org/officeDocument/2006/relationships/oleObject" Target="embeddings/oleObject241.bin"/><Relationship Id="rId567" Type="http://schemas.openxmlformats.org/officeDocument/2006/relationships/image" Target="media/image307.wmf"/><Relationship Id="rId568" Type="http://schemas.openxmlformats.org/officeDocument/2006/relationships/oleObject" Target="embeddings/oleObject242.bin"/><Relationship Id="rId569" Type="http://schemas.openxmlformats.org/officeDocument/2006/relationships/image" Target="media/image308.wmf"/><Relationship Id="rId280" Type="http://schemas.openxmlformats.org/officeDocument/2006/relationships/image" Target="media/image162.wmf"/><Relationship Id="rId281" Type="http://schemas.openxmlformats.org/officeDocument/2006/relationships/oleObject" Target="embeddings/oleObject106.bin"/><Relationship Id="rId282" Type="http://schemas.openxmlformats.org/officeDocument/2006/relationships/image" Target="media/image163.wmf"/><Relationship Id="rId283" Type="http://schemas.openxmlformats.org/officeDocument/2006/relationships/oleObject" Target="embeddings/oleObject107.bin"/><Relationship Id="rId284" Type="http://schemas.openxmlformats.org/officeDocument/2006/relationships/image" Target="media/image164.wmf"/><Relationship Id="rId285" Type="http://schemas.openxmlformats.org/officeDocument/2006/relationships/oleObject" Target="embeddings/oleObject108.bin"/><Relationship Id="rId286" Type="http://schemas.openxmlformats.org/officeDocument/2006/relationships/image" Target="media/image165.wmf"/><Relationship Id="rId287" Type="http://schemas.openxmlformats.org/officeDocument/2006/relationships/oleObject" Target="embeddings/oleObject109.bin"/><Relationship Id="rId288" Type="http://schemas.openxmlformats.org/officeDocument/2006/relationships/image" Target="media/image166.wmf"/><Relationship Id="rId289" Type="http://schemas.openxmlformats.org/officeDocument/2006/relationships/oleObject" Target="embeddings/oleObject110.bin"/><Relationship Id="rId340" Type="http://schemas.openxmlformats.org/officeDocument/2006/relationships/oleObject" Target="embeddings/oleObject136.bin"/><Relationship Id="rId341" Type="http://schemas.openxmlformats.org/officeDocument/2006/relationships/image" Target="media/image192.wmf"/><Relationship Id="rId342" Type="http://schemas.openxmlformats.org/officeDocument/2006/relationships/oleObject" Target="embeddings/oleObject137.bin"/><Relationship Id="rId343" Type="http://schemas.openxmlformats.org/officeDocument/2006/relationships/image" Target="media/image193.wmf"/><Relationship Id="rId344" Type="http://schemas.openxmlformats.org/officeDocument/2006/relationships/oleObject" Target="embeddings/oleObject138.bin"/><Relationship Id="rId345" Type="http://schemas.openxmlformats.org/officeDocument/2006/relationships/image" Target="media/image194.wmf"/><Relationship Id="rId346" Type="http://schemas.openxmlformats.org/officeDocument/2006/relationships/oleObject" Target="embeddings/oleObject139.bin"/><Relationship Id="rId347" Type="http://schemas.openxmlformats.org/officeDocument/2006/relationships/image" Target="media/image195.wmf"/><Relationship Id="rId348" Type="http://schemas.openxmlformats.org/officeDocument/2006/relationships/oleObject" Target="embeddings/oleObject140.bin"/><Relationship Id="rId349" Type="http://schemas.openxmlformats.org/officeDocument/2006/relationships/image" Target="media/image196.wmf"/><Relationship Id="rId400" Type="http://schemas.openxmlformats.org/officeDocument/2006/relationships/oleObject" Target="embeddings/oleObject166.bin"/><Relationship Id="rId401" Type="http://schemas.openxmlformats.org/officeDocument/2006/relationships/image" Target="media/image222.wmf"/><Relationship Id="rId402" Type="http://schemas.openxmlformats.org/officeDocument/2006/relationships/oleObject" Target="embeddings/oleObject167.bin"/><Relationship Id="rId403" Type="http://schemas.openxmlformats.org/officeDocument/2006/relationships/image" Target="media/image223.wmf"/><Relationship Id="rId404" Type="http://schemas.openxmlformats.org/officeDocument/2006/relationships/oleObject" Target="embeddings/oleObject168.bin"/><Relationship Id="rId405" Type="http://schemas.openxmlformats.org/officeDocument/2006/relationships/image" Target="media/image224.wmf"/><Relationship Id="rId406" Type="http://schemas.openxmlformats.org/officeDocument/2006/relationships/oleObject" Target="embeddings/oleObject169.bin"/><Relationship Id="rId407" Type="http://schemas.openxmlformats.org/officeDocument/2006/relationships/image" Target="media/image225.wmf"/><Relationship Id="rId408" Type="http://schemas.openxmlformats.org/officeDocument/2006/relationships/oleObject" Target="embeddings/oleObject170.bin"/><Relationship Id="rId409" Type="http://schemas.openxmlformats.org/officeDocument/2006/relationships/image" Target="media/image226.wmf"/><Relationship Id="rId120" Type="http://schemas.openxmlformats.org/officeDocument/2006/relationships/oleObject" Target="embeddings/oleObject48.bin"/><Relationship Id="rId121" Type="http://schemas.openxmlformats.org/officeDocument/2006/relationships/image" Target="media/image62.wmf"/><Relationship Id="rId122" Type="http://schemas.openxmlformats.org/officeDocument/2006/relationships/oleObject" Target="embeddings/oleObject49.bin"/><Relationship Id="rId123" Type="http://schemas.openxmlformats.org/officeDocument/2006/relationships/image" Target="media/image63.emf"/><Relationship Id="rId124" Type="http://schemas.openxmlformats.org/officeDocument/2006/relationships/footer" Target="footer5.xml"/><Relationship Id="rId125" Type="http://schemas.openxmlformats.org/officeDocument/2006/relationships/image" Target="media/image64.emf"/><Relationship Id="rId80" Type="http://schemas.openxmlformats.org/officeDocument/2006/relationships/oleObject" Target="embeddings/oleObject28.bin"/><Relationship Id="rId81" Type="http://schemas.openxmlformats.org/officeDocument/2006/relationships/image" Target="media/image42.emf"/><Relationship Id="rId82" Type="http://schemas.openxmlformats.org/officeDocument/2006/relationships/image" Target="media/image43.emf"/><Relationship Id="rId83" Type="http://schemas.openxmlformats.org/officeDocument/2006/relationships/image" Target="media/image44.wmf"/><Relationship Id="rId84" Type="http://schemas.openxmlformats.org/officeDocument/2006/relationships/oleObject" Target="embeddings/oleObject29.bin"/><Relationship Id="rId85" Type="http://schemas.openxmlformats.org/officeDocument/2006/relationships/image" Target="media/image45.wmf"/><Relationship Id="rId86" Type="http://schemas.openxmlformats.org/officeDocument/2006/relationships/oleObject" Target="embeddings/oleObject30.bin"/><Relationship Id="rId87" Type="http://schemas.openxmlformats.org/officeDocument/2006/relationships/image" Target="media/image46.wmf"/><Relationship Id="rId88" Type="http://schemas.openxmlformats.org/officeDocument/2006/relationships/oleObject" Target="embeddings/oleObject31.bin"/><Relationship Id="rId89" Type="http://schemas.openxmlformats.org/officeDocument/2006/relationships/image" Target="media/image47.emf"/><Relationship Id="rId126" Type="http://schemas.openxmlformats.org/officeDocument/2006/relationships/image" Target="media/image65.emf"/><Relationship Id="rId127" Type="http://schemas.openxmlformats.org/officeDocument/2006/relationships/image" Target="media/image66.emf"/><Relationship Id="rId128" Type="http://schemas.openxmlformats.org/officeDocument/2006/relationships/image" Target="media/image67.emf"/><Relationship Id="rId129" Type="http://schemas.openxmlformats.org/officeDocument/2006/relationships/image" Target="media/image68.emf"/><Relationship Id="rId570" Type="http://schemas.openxmlformats.org/officeDocument/2006/relationships/oleObject" Target="embeddings/oleObject243.bin"/><Relationship Id="rId571" Type="http://schemas.openxmlformats.org/officeDocument/2006/relationships/image" Target="media/image309.wmf"/><Relationship Id="rId572" Type="http://schemas.openxmlformats.org/officeDocument/2006/relationships/oleObject" Target="embeddings/oleObject244.bin"/><Relationship Id="rId573" Type="http://schemas.openxmlformats.org/officeDocument/2006/relationships/image" Target="media/image310.wmf"/><Relationship Id="rId574" Type="http://schemas.openxmlformats.org/officeDocument/2006/relationships/oleObject" Target="embeddings/oleObject245.bin"/><Relationship Id="rId575" Type="http://schemas.openxmlformats.org/officeDocument/2006/relationships/image" Target="media/image311.wmf"/><Relationship Id="rId576" Type="http://schemas.openxmlformats.org/officeDocument/2006/relationships/oleObject" Target="embeddings/oleObject246.bin"/><Relationship Id="rId577" Type="http://schemas.openxmlformats.org/officeDocument/2006/relationships/oleObject" Target="embeddings/oleObject247.bin"/><Relationship Id="rId578" Type="http://schemas.openxmlformats.org/officeDocument/2006/relationships/image" Target="media/image312.emf"/><Relationship Id="rId579" Type="http://schemas.openxmlformats.org/officeDocument/2006/relationships/image" Target="media/image313.emf"/><Relationship Id="rId290" Type="http://schemas.openxmlformats.org/officeDocument/2006/relationships/image" Target="media/image167.wmf"/><Relationship Id="rId291" Type="http://schemas.openxmlformats.org/officeDocument/2006/relationships/oleObject" Target="embeddings/oleObject111.bin"/><Relationship Id="rId292" Type="http://schemas.openxmlformats.org/officeDocument/2006/relationships/image" Target="media/image168.wmf"/><Relationship Id="rId293" Type="http://schemas.openxmlformats.org/officeDocument/2006/relationships/oleObject" Target="embeddings/oleObject112.bin"/><Relationship Id="rId294" Type="http://schemas.openxmlformats.org/officeDocument/2006/relationships/image" Target="media/image169.wmf"/><Relationship Id="rId295" Type="http://schemas.openxmlformats.org/officeDocument/2006/relationships/oleObject" Target="embeddings/oleObject113.bin"/><Relationship Id="rId296" Type="http://schemas.openxmlformats.org/officeDocument/2006/relationships/image" Target="media/image170.wmf"/><Relationship Id="rId297" Type="http://schemas.openxmlformats.org/officeDocument/2006/relationships/oleObject" Target="embeddings/oleObject114.bin"/><Relationship Id="rId298" Type="http://schemas.openxmlformats.org/officeDocument/2006/relationships/image" Target="media/image171.wmf"/><Relationship Id="rId299" Type="http://schemas.openxmlformats.org/officeDocument/2006/relationships/oleObject" Target="embeddings/oleObject115.bin"/><Relationship Id="rId350" Type="http://schemas.openxmlformats.org/officeDocument/2006/relationships/oleObject" Target="embeddings/oleObject141.bin"/><Relationship Id="rId351" Type="http://schemas.openxmlformats.org/officeDocument/2006/relationships/image" Target="media/image197.wmf"/><Relationship Id="rId352" Type="http://schemas.openxmlformats.org/officeDocument/2006/relationships/oleObject" Target="embeddings/oleObject142.bin"/><Relationship Id="rId353" Type="http://schemas.openxmlformats.org/officeDocument/2006/relationships/image" Target="media/image198.wmf"/><Relationship Id="rId354" Type="http://schemas.openxmlformats.org/officeDocument/2006/relationships/oleObject" Target="embeddings/oleObject143.bin"/><Relationship Id="rId355" Type="http://schemas.openxmlformats.org/officeDocument/2006/relationships/image" Target="media/image199.wmf"/><Relationship Id="rId356" Type="http://schemas.openxmlformats.org/officeDocument/2006/relationships/oleObject" Target="embeddings/oleObject144.bin"/><Relationship Id="rId357" Type="http://schemas.openxmlformats.org/officeDocument/2006/relationships/image" Target="media/image200.wmf"/><Relationship Id="rId358" Type="http://schemas.openxmlformats.org/officeDocument/2006/relationships/oleObject" Target="embeddings/oleObject145.bin"/><Relationship Id="rId359" Type="http://schemas.openxmlformats.org/officeDocument/2006/relationships/image" Target="media/image201.wmf"/><Relationship Id="rId410" Type="http://schemas.openxmlformats.org/officeDocument/2006/relationships/oleObject" Target="embeddings/oleObject171.bin"/><Relationship Id="rId411" Type="http://schemas.openxmlformats.org/officeDocument/2006/relationships/image" Target="media/image227.wmf"/><Relationship Id="rId412" Type="http://schemas.openxmlformats.org/officeDocument/2006/relationships/oleObject" Target="embeddings/oleObject172.bin"/><Relationship Id="rId413" Type="http://schemas.openxmlformats.org/officeDocument/2006/relationships/image" Target="media/image228.emf"/><Relationship Id="rId414" Type="http://schemas.openxmlformats.org/officeDocument/2006/relationships/image" Target="media/image229.wmf"/><Relationship Id="rId415" Type="http://schemas.openxmlformats.org/officeDocument/2006/relationships/oleObject" Target="embeddings/oleObject173.bin"/><Relationship Id="rId416" Type="http://schemas.openxmlformats.org/officeDocument/2006/relationships/image" Target="media/image230.wmf"/><Relationship Id="rId417" Type="http://schemas.openxmlformats.org/officeDocument/2006/relationships/oleObject" Target="embeddings/oleObject174.bin"/><Relationship Id="rId418" Type="http://schemas.openxmlformats.org/officeDocument/2006/relationships/image" Target="media/image231.wmf"/><Relationship Id="rId419" Type="http://schemas.openxmlformats.org/officeDocument/2006/relationships/oleObject" Target="embeddings/oleObject175.bin"/><Relationship Id="rId130" Type="http://schemas.openxmlformats.org/officeDocument/2006/relationships/image" Target="media/image69.emf"/><Relationship Id="rId131" Type="http://schemas.openxmlformats.org/officeDocument/2006/relationships/image" Target="media/image70.emf"/><Relationship Id="rId132" Type="http://schemas.openxmlformats.org/officeDocument/2006/relationships/image" Target="media/image71.emf"/><Relationship Id="rId133" Type="http://schemas.openxmlformats.org/officeDocument/2006/relationships/image" Target="media/image72.emf"/><Relationship Id="rId134" Type="http://schemas.openxmlformats.org/officeDocument/2006/relationships/image" Target="media/image73.emf"/><Relationship Id="rId135" Type="http://schemas.openxmlformats.org/officeDocument/2006/relationships/image" Target="media/image74.emf"/><Relationship Id="rId90" Type="http://schemas.openxmlformats.org/officeDocument/2006/relationships/image" Target="media/image48.wmf"/><Relationship Id="rId91" Type="http://schemas.openxmlformats.org/officeDocument/2006/relationships/oleObject" Target="embeddings/oleObject32.bin"/><Relationship Id="rId92" Type="http://schemas.openxmlformats.org/officeDocument/2006/relationships/image" Target="media/image49.wmf"/><Relationship Id="rId93" Type="http://schemas.openxmlformats.org/officeDocument/2006/relationships/oleObject" Target="embeddings/oleObject33.bin"/><Relationship Id="rId94" Type="http://schemas.openxmlformats.org/officeDocument/2006/relationships/image" Target="media/image50.wmf"/><Relationship Id="rId95" Type="http://schemas.openxmlformats.org/officeDocument/2006/relationships/oleObject" Target="embeddings/oleObject34.bin"/><Relationship Id="rId96" Type="http://schemas.openxmlformats.org/officeDocument/2006/relationships/image" Target="media/image51.wmf"/><Relationship Id="rId97" Type="http://schemas.openxmlformats.org/officeDocument/2006/relationships/oleObject" Target="embeddings/oleObject35.bin"/><Relationship Id="rId98" Type="http://schemas.openxmlformats.org/officeDocument/2006/relationships/image" Target="media/image52.wmf"/><Relationship Id="rId99" Type="http://schemas.openxmlformats.org/officeDocument/2006/relationships/oleObject" Target="embeddings/oleObject36.bin"/><Relationship Id="rId136" Type="http://schemas.openxmlformats.org/officeDocument/2006/relationships/image" Target="media/image75.emf"/><Relationship Id="rId137" Type="http://schemas.openxmlformats.org/officeDocument/2006/relationships/image" Target="media/image76.emf"/><Relationship Id="rId138" Type="http://schemas.openxmlformats.org/officeDocument/2006/relationships/image" Target="media/image77.emf"/><Relationship Id="rId139" Type="http://schemas.openxmlformats.org/officeDocument/2006/relationships/image" Target="media/image78.wmf"/><Relationship Id="rId580" Type="http://schemas.openxmlformats.org/officeDocument/2006/relationships/image" Target="media/image314.emf"/><Relationship Id="rId581" Type="http://schemas.openxmlformats.org/officeDocument/2006/relationships/image" Target="media/image315.emf"/><Relationship Id="rId582" Type="http://schemas.openxmlformats.org/officeDocument/2006/relationships/image" Target="media/image316.emf"/><Relationship Id="rId583" Type="http://schemas.openxmlformats.org/officeDocument/2006/relationships/fontTable" Target="fontTable.xml"/><Relationship Id="rId584" Type="http://schemas.openxmlformats.org/officeDocument/2006/relationships/theme" Target="theme/theme1.xml"/><Relationship Id="rId360" Type="http://schemas.openxmlformats.org/officeDocument/2006/relationships/oleObject" Target="embeddings/oleObject146.bin"/><Relationship Id="rId361" Type="http://schemas.openxmlformats.org/officeDocument/2006/relationships/image" Target="media/image202.wmf"/><Relationship Id="rId362" Type="http://schemas.openxmlformats.org/officeDocument/2006/relationships/oleObject" Target="embeddings/oleObject147.bin"/><Relationship Id="rId363" Type="http://schemas.openxmlformats.org/officeDocument/2006/relationships/image" Target="media/image203.wmf"/><Relationship Id="rId364" Type="http://schemas.openxmlformats.org/officeDocument/2006/relationships/oleObject" Target="embeddings/oleObject148.bin"/><Relationship Id="rId365" Type="http://schemas.openxmlformats.org/officeDocument/2006/relationships/image" Target="media/image204.wmf"/><Relationship Id="rId366" Type="http://schemas.openxmlformats.org/officeDocument/2006/relationships/oleObject" Target="embeddings/oleObject149.bin"/><Relationship Id="rId367" Type="http://schemas.openxmlformats.org/officeDocument/2006/relationships/image" Target="media/image205.wmf"/><Relationship Id="rId368" Type="http://schemas.openxmlformats.org/officeDocument/2006/relationships/oleObject" Target="embeddings/oleObject150.bin"/><Relationship Id="rId369" Type="http://schemas.openxmlformats.org/officeDocument/2006/relationships/image" Target="media/image206.wmf"/><Relationship Id="rId420" Type="http://schemas.openxmlformats.org/officeDocument/2006/relationships/image" Target="media/image232.emf"/><Relationship Id="rId421" Type="http://schemas.openxmlformats.org/officeDocument/2006/relationships/image" Target="media/image233.wmf"/><Relationship Id="rId422" Type="http://schemas.openxmlformats.org/officeDocument/2006/relationships/oleObject" Target="embeddings/oleObject176.bin"/><Relationship Id="rId423" Type="http://schemas.openxmlformats.org/officeDocument/2006/relationships/image" Target="media/image234.emf"/><Relationship Id="rId424" Type="http://schemas.openxmlformats.org/officeDocument/2006/relationships/image" Target="media/image235.wmf"/><Relationship Id="rId425" Type="http://schemas.openxmlformats.org/officeDocument/2006/relationships/oleObject" Target="embeddings/oleObject177.bin"/><Relationship Id="rId426" Type="http://schemas.openxmlformats.org/officeDocument/2006/relationships/image" Target="media/image236.emf"/><Relationship Id="rId427" Type="http://schemas.openxmlformats.org/officeDocument/2006/relationships/image" Target="media/image237.emf"/><Relationship Id="rId428" Type="http://schemas.openxmlformats.org/officeDocument/2006/relationships/image" Target="media/image238.wmf"/><Relationship Id="rId429" Type="http://schemas.openxmlformats.org/officeDocument/2006/relationships/oleObject" Target="embeddings/oleObject178.bin"/><Relationship Id="rId140" Type="http://schemas.openxmlformats.org/officeDocument/2006/relationships/oleObject" Target="embeddings/oleObject50.bin"/><Relationship Id="rId141" Type="http://schemas.openxmlformats.org/officeDocument/2006/relationships/image" Target="media/image79.wmf"/><Relationship Id="rId142" Type="http://schemas.openxmlformats.org/officeDocument/2006/relationships/oleObject" Target="embeddings/oleObject51.bin"/><Relationship Id="rId143" Type="http://schemas.openxmlformats.org/officeDocument/2006/relationships/image" Target="media/image82.wmf"/><Relationship Id="rId144" Type="http://schemas.openxmlformats.org/officeDocument/2006/relationships/oleObject" Target="embeddings/oleObject54.bin"/><Relationship Id="rId145" Type="http://schemas.openxmlformats.org/officeDocument/2006/relationships/image" Target="media/image83.wmf"/><Relationship Id="rId146" Type="http://schemas.openxmlformats.org/officeDocument/2006/relationships/oleObject" Target="embeddings/oleObject55.bin"/><Relationship Id="rId147" Type="http://schemas.openxmlformats.org/officeDocument/2006/relationships/image" Target="media/image84.wmf"/><Relationship Id="rId148" Type="http://schemas.openxmlformats.org/officeDocument/2006/relationships/oleObject" Target="embeddings/oleObject56.bin"/><Relationship Id="rId149" Type="http://schemas.openxmlformats.org/officeDocument/2006/relationships/oleObject" Target="embeddings/oleObject57.bin"/><Relationship Id="rId200" Type="http://schemas.openxmlformats.org/officeDocument/2006/relationships/image" Target="media/image115.wmf"/><Relationship Id="rId201" Type="http://schemas.openxmlformats.org/officeDocument/2006/relationships/oleObject" Target="embeddings/oleObject73.bin"/><Relationship Id="rId202" Type="http://schemas.openxmlformats.org/officeDocument/2006/relationships/image" Target="media/image116.emf"/><Relationship Id="rId203" Type="http://schemas.openxmlformats.org/officeDocument/2006/relationships/image" Target="media/image117.emf"/><Relationship Id="rId204" Type="http://schemas.openxmlformats.org/officeDocument/2006/relationships/image" Target="media/image118.emf"/><Relationship Id="rId205" Type="http://schemas.openxmlformats.org/officeDocument/2006/relationships/image" Target="media/image119.emf"/><Relationship Id="rId206" Type="http://schemas.openxmlformats.org/officeDocument/2006/relationships/image" Target="media/image120.emf"/><Relationship Id="rId207" Type="http://schemas.openxmlformats.org/officeDocument/2006/relationships/image" Target="media/image121.wmf"/><Relationship Id="rId208" Type="http://schemas.openxmlformats.org/officeDocument/2006/relationships/oleObject" Target="embeddings/oleObject74.bin"/><Relationship Id="rId209" Type="http://schemas.openxmlformats.org/officeDocument/2006/relationships/image" Target="media/image122.emf"/><Relationship Id="rId370" Type="http://schemas.openxmlformats.org/officeDocument/2006/relationships/oleObject" Target="embeddings/oleObject151.bin"/><Relationship Id="rId371" Type="http://schemas.openxmlformats.org/officeDocument/2006/relationships/image" Target="media/image207.wmf"/><Relationship Id="rId372" Type="http://schemas.openxmlformats.org/officeDocument/2006/relationships/oleObject" Target="embeddings/oleObject152.bin"/><Relationship Id="rId373" Type="http://schemas.openxmlformats.org/officeDocument/2006/relationships/image" Target="media/image208.wmf"/><Relationship Id="rId374" Type="http://schemas.openxmlformats.org/officeDocument/2006/relationships/oleObject" Target="embeddings/oleObject153.bin"/><Relationship Id="rId375" Type="http://schemas.openxmlformats.org/officeDocument/2006/relationships/image" Target="media/image209.wmf"/><Relationship Id="rId376" Type="http://schemas.openxmlformats.org/officeDocument/2006/relationships/oleObject" Target="embeddings/oleObject154.bin"/><Relationship Id="rId377" Type="http://schemas.openxmlformats.org/officeDocument/2006/relationships/image" Target="media/image210.wmf"/><Relationship Id="rId378" Type="http://schemas.openxmlformats.org/officeDocument/2006/relationships/oleObject" Target="embeddings/oleObject155.bin"/><Relationship Id="rId379" Type="http://schemas.openxmlformats.org/officeDocument/2006/relationships/image" Target="media/image211.wmf"/><Relationship Id="rId430" Type="http://schemas.openxmlformats.org/officeDocument/2006/relationships/image" Target="media/image239.wmf"/><Relationship Id="rId431" Type="http://schemas.openxmlformats.org/officeDocument/2006/relationships/oleObject" Target="embeddings/oleObject179.bin"/><Relationship Id="rId432" Type="http://schemas.openxmlformats.org/officeDocument/2006/relationships/image" Target="media/image240.wmf"/><Relationship Id="rId433" Type="http://schemas.openxmlformats.org/officeDocument/2006/relationships/oleObject" Target="embeddings/oleObject180.bin"/><Relationship Id="rId434" Type="http://schemas.openxmlformats.org/officeDocument/2006/relationships/image" Target="media/image241.wmf"/><Relationship Id="rId435" Type="http://schemas.openxmlformats.org/officeDocument/2006/relationships/oleObject" Target="embeddings/oleObject181.bin"/><Relationship Id="rId436" Type="http://schemas.openxmlformats.org/officeDocument/2006/relationships/image" Target="media/image242.emf"/><Relationship Id="rId437" Type="http://schemas.openxmlformats.org/officeDocument/2006/relationships/image" Target="media/image243.wmf"/><Relationship Id="rId438" Type="http://schemas.openxmlformats.org/officeDocument/2006/relationships/oleObject" Target="embeddings/oleObject182.bin"/><Relationship Id="rId439" Type="http://schemas.openxmlformats.org/officeDocument/2006/relationships/image" Target="media/image244.wmf"/><Relationship Id="rId150" Type="http://schemas.openxmlformats.org/officeDocument/2006/relationships/image" Target="media/image85.wmf"/><Relationship Id="rId151" Type="http://schemas.openxmlformats.org/officeDocument/2006/relationships/oleObject" Target="embeddings/oleObject58.bin"/><Relationship Id="rId152" Type="http://schemas.openxmlformats.org/officeDocument/2006/relationships/image" Target="media/image86.wmf"/><Relationship Id="rId153" Type="http://schemas.openxmlformats.org/officeDocument/2006/relationships/oleObject" Target="embeddings/oleObject59.bin"/><Relationship Id="rId154" Type="http://schemas.openxmlformats.org/officeDocument/2006/relationships/image" Target="media/image87.wmf"/><Relationship Id="rId155" Type="http://schemas.openxmlformats.org/officeDocument/2006/relationships/oleObject" Target="embeddings/oleObject60.bin"/><Relationship Id="rId156" Type="http://schemas.openxmlformats.org/officeDocument/2006/relationships/image" Target="media/image88.wmf"/><Relationship Id="rId157" Type="http://schemas.openxmlformats.org/officeDocument/2006/relationships/oleObject" Target="embeddings/oleObject61.bin"/><Relationship Id="rId158" Type="http://schemas.openxmlformats.org/officeDocument/2006/relationships/image" Target="media/image89.wmf"/><Relationship Id="rId159" Type="http://schemas.openxmlformats.org/officeDocument/2006/relationships/oleObject" Target="embeddings/oleObject62.bin"/><Relationship Id="rId210" Type="http://schemas.openxmlformats.org/officeDocument/2006/relationships/image" Target="media/image123.wmf"/><Relationship Id="rId211" Type="http://schemas.openxmlformats.org/officeDocument/2006/relationships/oleObject" Target="embeddings/oleObject75.bin"/><Relationship Id="rId212" Type="http://schemas.openxmlformats.org/officeDocument/2006/relationships/image" Target="media/image124.emf"/><Relationship Id="rId213" Type="http://schemas.openxmlformats.org/officeDocument/2006/relationships/image" Target="media/image125.emf"/><Relationship Id="rId214" Type="http://schemas.openxmlformats.org/officeDocument/2006/relationships/image" Target="media/image126.emf"/><Relationship Id="rId215" Type="http://schemas.openxmlformats.org/officeDocument/2006/relationships/image" Target="media/image127.emf"/><Relationship Id="rId216" Type="http://schemas.openxmlformats.org/officeDocument/2006/relationships/image" Target="media/image128.emf"/><Relationship Id="rId217" Type="http://schemas.openxmlformats.org/officeDocument/2006/relationships/image" Target="media/image129.emf"/><Relationship Id="rId218" Type="http://schemas.openxmlformats.org/officeDocument/2006/relationships/image" Target="media/image130.emf"/><Relationship Id="rId219" Type="http://schemas.openxmlformats.org/officeDocument/2006/relationships/image" Target="media/image131.wmf"/><Relationship Id="rId380" Type="http://schemas.openxmlformats.org/officeDocument/2006/relationships/oleObject" Target="embeddings/oleObject156.bin"/><Relationship Id="rId381" Type="http://schemas.openxmlformats.org/officeDocument/2006/relationships/image" Target="media/image212.wmf"/><Relationship Id="rId382" Type="http://schemas.openxmlformats.org/officeDocument/2006/relationships/oleObject" Target="embeddings/oleObject157.bin"/><Relationship Id="rId383" Type="http://schemas.openxmlformats.org/officeDocument/2006/relationships/image" Target="media/image213.wmf"/><Relationship Id="rId384" Type="http://schemas.openxmlformats.org/officeDocument/2006/relationships/oleObject" Target="embeddings/oleObject158.bin"/><Relationship Id="rId385" Type="http://schemas.openxmlformats.org/officeDocument/2006/relationships/image" Target="media/image214.wmf"/><Relationship Id="rId386" Type="http://schemas.openxmlformats.org/officeDocument/2006/relationships/oleObject" Target="embeddings/oleObject159.bin"/><Relationship Id="rId387" Type="http://schemas.openxmlformats.org/officeDocument/2006/relationships/image" Target="media/image215.wmf"/><Relationship Id="rId388" Type="http://schemas.openxmlformats.org/officeDocument/2006/relationships/oleObject" Target="embeddings/oleObject160.bin"/><Relationship Id="rId389" Type="http://schemas.openxmlformats.org/officeDocument/2006/relationships/image" Target="media/image216.wmf"/><Relationship Id="rId440" Type="http://schemas.openxmlformats.org/officeDocument/2006/relationships/oleObject" Target="embeddings/oleObject183.bin"/><Relationship Id="rId441" Type="http://schemas.openxmlformats.org/officeDocument/2006/relationships/image" Target="media/image245.wmf"/><Relationship Id="rId442" Type="http://schemas.openxmlformats.org/officeDocument/2006/relationships/oleObject" Target="embeddings/oleObject184.bin"/><Relationship Id="rId443" Type="http://schemas.openxmlformats.org/officeDocument/2006/relationships/image" Target="media/image246.wmf"/><Relationship Id="rId444" Type="http://schemas.openxmlformats.org/officeDocument/2006/relationships/oleObject" Target="embeddings/oleObject185.bin"/><Relationship Id="rId445" Type="http://schemas.openxmlformats.org/officeDocument/2006/relationships/image" Target="media/image247.wmf"/><Relationship Id="rId446" Type="http://schemas.openxmlformats.org/officeDocument/2006/relationships/oleObject" Target="embeddings/oleObject186.bin"/><Relationship Id="rId447" Type="http://schemas.openxmlformats.org/officeDocument/2006/relationships/image" Target="media/image248.wmf"/><Relationship Id="rId448" Type="http://schemas.openxmlformats.org/officeDocument/2006/relationships/oleObject" Target="embeddings/oleObject187.bin"/><Relationship Id="rId449" Type="http://schemas.openxmlformats.org/officeDocument/2006/relationships/image" Target="media/image249.wmf"/><Relationship Id="rId500" Type="http://schemas.openxmlformats.org/officeDocument/2006/relationships/oleObject" Target="embeddings/oleObject213.bin"/><Relationship Id="rId501" Type="http://schemas.openxmlformats.org/officeDocument/2006/relationships/image" Target="media/image275.emf"/><Relationship Id="rId502" Type="http://schemas.openxmlformats.org/officeDocument/2006/relationships/image" Target="media/image276.wmf"/><Relationship Id="rId10" Type="http://schemas.openxmlformats.org/officeDocument/2006/relationships/footer" Target="footer3.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oleObject" Target="embeddings/oleObject1.bin"/><Relationship Id="rId16" Type="http://schemas.openxmlformats.org/officeDocument/2006/relationships/image" Target="media/image5.emf"/><Relationship Id="rId17" Type="http://schemas.openxmlformats.org/officeDocument/2006/relationships/oleObject" Target="embeddings/oleObject2.bin"/><Relationship Id="rId18" Type="http://schemas.openxmlformats.org/officeDocument/2006/relationships/image" Target="media/image6.emf"/><Relationship Id="rId19" Type="http://schemas.openxmlformats.org/officeDocument/2006/relationships/oleObject" Target="embeddings/oleObject3.bin"/><Relationship Id="rId503" Type="http://schemas.openxmlformats.org/officeDocument/2006/relationships/oleObject" Target="embeddings/oleObject214.bin"/><Relationship Id="rId504" Type="http://schemas.openxmlformats.org/officeDocument/2006/relationships/image" Target="media/image277.wmf"/><Relationship Id="rId505" Type="http://schemas.openxmlformats.org/officeDocument/2006/relationships/oleObject" Target="embeddings/oleObject215.bin"/><Relationship Id="rId506" Type="http://schemas.openxmlformats.org/officeDocument/2006/relationships/image" Target="media/image278.emf"/><Relationship Id="rId507" Type="http://schemas.openxmlformats.org/officeDocument/2006/relationships/image" Target="media/image279.wmf"/><Relationship Id="rId508" Type="http://schemas.openxmlformats.org/officeDocument/2006/relationships/oleObject" Target="embeddings/oleObject216.bin"/><Relationship Id="rId509" Type="http://schemas.openxmlformats.org/officeDocument/2006/relationships/image" Target="media/image280.wmf"/><Relationship Id="rId160" Type="http://schemas.openxmlformats.org/officeDocument/2006/relationships/image" Target="media/image90.wmf"/><Relationship Id="rId161" Type="http://schemas.openxmlformats.org/officeDocument/2006/relationships/oleObject" Target="embeddings/oleObject63.bin"/><Relationship Id="rId162" Type="http://schemas.openxmlformats.org/officeDocument/2006/relationships/footer" Target="footer6.xml"/><Relationship Id="rId163" Type="http://schemas.openxmlformats.org/officeDocument/2006/relationships/image" Target="media/image91.emf"/><Relationship Id="rId164" Type="http://schemas.openxmlformats.org/officeDocument/2006/relationships/image" Target="media/image92.emf"/><Relationship Id="rId165" Type="http://schemas.openxmlformats.org/officeDocument/2006/relationships/image" Target="media/image93.emf"/><Relationship Id="rId166" Type="http://schemas.openxmlformats.org/officeDocument/2006/relationships/image" Target="media/image94.wmf"/><Relationship Id="rId167" Type="http://schemas.openxmlformats.org/officeDocument/2006/relationships/oleObject" Target="embeddings/oleObject64.bin"/><Relationship Id="rId168" Type="http://schemas.openxmlformats.org/officeDocument/2006/relationships/image" Target="media/image95.emf"/><Relationship Id="rId169" Type="http://schemas.openxmlformats.org/officeDocument/2006/relationships/image" Target="media/image96.emf"/><Relationship Id="rId220" Type="http://schemas.openxmlformats.org/officeDocument/2006/relationships/oleObject" Target="embeddings/oleObject76.bin"/><Relationship Id="rId221" Type="http://schemas.openxmlformats.org/officeDocument/2006/relationships/image" Target="media/image132.wmf"/><Relationship Id="rId222" Type="http://schemas.openxmlformats.org/officeDocument/2006/relationships/oleObject" Target="embeddings/oleObject77.bin"/><Relationship Id="rId223" Type="http://schemas.openxmlformats.org/officeDocument/2006/relationships/image" Target="media/image133.wmf"/><Relationship Id="rId224" Type="http://schemas.openxmlformats.org/officeDocument/2006/relationships/oleObject" Target="embeddings/oleObject78.bin"/><Relationship Id="rId225" Type="http://schemas.openxmlformats.org/officeDocument/2006/relationships/image" Target="media/image134.wmf"/><Relationship Id="rId226" Type="http://schemas.openxmlformats.org/officeDocument/2006/relationships/oleObject" Target="embeddings/oleObject79.bin"/><Relationship Id="rId227" Type="http://schemas.openxmlformats.org/officeDocument/2006/relationships/image" Target="media/image135.wmf"/><Relationship Id="rId228" Type="http://schemas.openxmlformats.org/officeDocument/2006/relationships/oleObject" Target="embeddings/oleObject80.bin"/><Relationship Id="rId229" Type="http://schemas.openxmlformats.org/officeDocument/2006/relationships/image" Target="media/image136.wmf"/><Relationship Id="rId390" Type="http://schemas.openxmlformats.org/officeDocument/2006/relationships/oleObject" Target="embeddings/oleObject161.bin"/><Relationship Id="rId391" Type="http://schemas.openxmlformats.org/officeDocument/2006/relationships/image" Target="media/image217.wmf"/><Relationship Id="rId392" Type="http://schemas.openxmlformats.org/officeDocument/2006/relationships/oleObject" Target="embeddings/oleObject162.bin"/><Relationship Id="rId393" Type="http://schemas.openxmlformats.org/officeDocument/2006/relationships/image" Target="media/image218.wmf"/><Relationship Id="rId394" Type="http://schemas.openxmlformats.org/officeDocument/2006/relationships/oleObject" Target="embeddings/oleObject163.bin"/><Relationship Id="rId395" Type="http://schemas.openxmlformats.org/officeDocument/2006/relationships/image" Target="media/image219.wmf"/><Relationship Id="rId396" Type="http://schemas.openxmlformats.org/officeDocument/2006/relationships/oleObject" Target="embeddings/oleObject164.bin"/><Relationship Id="rId397" Type="http://schemas.openxmlformats.org/officeDocument/2006/relationships/image" Target="media/image220.wmf"/><Relationship Id="rId398" Type="http://schemas.openxmlformats.org/officeDocument/2006/relationships/oleObject" Target="embeddings/oleObject165.bin"/><Relationship Id="rId399" Type="http://schemas.openxmlformats.org/officeDocument/2006/relationships/image" Target="media/image221.wmf"/><Relationship Id="rId450" Type="http://schemas.openxmlformats.org/officeDocument/2006/relationships/oleObject" Target="embeddings/oleObject188.bin"/><Relationship Id="rId451" Type="http://schemas.openxmlformats.org/officeDocument/2006/relationships/image" Target="media/image250.wmf"/><Relationship Id="rId452" Type="http://schemas.openxmlformats.org/officeDocument/2006/relationships/oleObject" Target="embeddings/oleObject189.bin"/><Relationship Id="rId453" Type="http://schemas.openxmlformats.org/officeDocument/2006/relationships/oleObject" Target="embeddings/oleObject190.bin"/><Relationship Id="rId454" Type="http://schemas.openxmlformats.org/officeDocument/2006/relationships/image" Target="media/image251.wmf"/><Relationship Id="rId455" Type="http://schemas.openxmlformats.org/officeDocument/2006/relationships/oleObject" Target="embeddings/oleObject191.bin"/><Relationship Id="rId456" Type="http://schemas.openxmlformats.org/officeDocument/2006/relationships/oleObject" Target="embeddings/oleObject192.bin"/><Relationship Id="rId457" Type="http://schemas.openxmlformats.org/officeDocument/2006/relationships/image" Target="media/image252.wmf"/><Relationship Id="rId458" Type="http://schemas.openxmlformats.org/officeDocument/2006/relationships/oleObject" Target="embeddings/oleObject193.bin"/></Relationships>
</file>

<file path=word/_rels/footnotes.xml.rels><?xml version="1.0" encoding="UTF-8" standalone="yes"?>
<Relationships xmlns="http://schemas.openxmlformats.org/package/2006/relationships"><Relationship Id="rId3" Type="http://schemas.openxmlformats.org/officeDocument/2006/relationships/image" Target="media/image81.wmf"/><Relationship Id="rId4" Type="http://schemas.openxmlformats.org/officeDocument/2006/relationships/oleObject" Target="embeddings/oleObject53.bin"/><Relationship Id="rId1" Type="http://schemas.openxmlformats.org/officeDocument/2006/relationships/image" Target="media/image80.wmf"/><Relationship Id="rId2" Type="http://schemas.openxmlformats.org/officeDocument/2006/relationships/oleObject" Target="embeddings/oleObject5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buss\AppData\Roaming\Microsoft\Templates\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4A458-B9C2-A74C-A705-44AA6294B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C:\Users\ahbuss\AppData\Roaming\Microsoft\Templates\Normal.dotx</Template>
  <TotalTime>9</TotalTime>
  <Pages>112</Pages>
  <Words>28055</Words>
  <Characters>159916</Characters>
  <Application>Microsoft Macintosh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Naval Postgraduate School</Company>
  <LinksUpToDate>false</LinksUpToDate>
  <CharactersWithSpaces>187596</CharactersWithSpaces>
  <SharedDoc>false</SharedDoc>
  <HyperlinkBase/>
  <HLinks>
    <vt:vector size="678" baseType="variant">
      <vt:variant>
        <vt:i4>1966086</vt:i4>
      </vt:variant>
      <vt:variant>
        <vt:i4>674</vt:i4>
      </vt:variant>
      <vt:variant>
        <vt:i4>0</vt:i4>
      </vt:variant>
      <vt:variant>
        <vt:i4>5</vt:i4>
      </vt:variant>
      <vt:variant>
        <vt:lpwstr/>
      </vt:variant>
      <vt:variant>
        <vt:lpwstr>_Toc281831086</vt:lpwstr>
      </vt:variant>
      <vt:variant>
        <vt:i4>1966085</vt:i4>
      </vt:variant>
      <vt:variant>
        <vt:i4>668</vt:i4>
      </vt:variant>
      <vt:variant>
        <vt:i4>0</vt:i4>
      </vt:variant>
      <vt:variant>
        <vt:i4>5</vt:i4>
      </vt:variant>
      <vt:variant>
        <vt:lpwstr/>
      </vt:variant>
      <vt:variant>
        <vt:lpwstr>_Toc281831085</vt:lpwstr>
      </vt:variant>
      <vt:variant>
        <vt:i4>1966084</vt:i4>
      </vt:variant>
      <vt:variant>
        <vt:i4>662</vt:i4>
      </vt:variant>
      <vt:variant>
        <vt:i4>0</vt:i4>
      </vt:variant>
      <vt:variant>
        <vt:i4>5</vt:i4>
      </vt:variant>
      <vt:variant>
        <vt:lpwstr/>
      </vt:variant>
      <vt:variant>
        <vt:lpwstr>_Toc281831084</vt:lpwstr>
      </vt:variant>
      <vt:variant>
        <vt:i4>1966083</vt:i4>
      </vt:variant>
      <vt:variant>
        <vt:i4>656</vt:i4>
      </vt:variant>
      <vt:variant>
        <vt:i4>0</vt:i4>
      </vt:variant>
      <vt:variant>
        <vt:i4>5</vt:i4>
      </vt:variant>
      <vt:variant>
        <vt:lpwstr/>
      </vt:variant>
      <vt:variant>
        <vt:lpwstr>_Toc281831083</vt:lpwstr>
      </vt:variant>
      <vt:variant>
        <vt:i4>1966082</vt:i4>
      </vt:variant>
      <vt:variant>
        <vt:i4>650</vt:i4>
      </vt:variant>
      <vt:variant>
        <vt:i4>0</vt:i4>
      </vt:variant>
      <vt:variant>
        <vt:i4>5</vt:i4>
      </vt:variant>
      <vt:variant>
        <vt:lpwstr/>
      </vt:variant>
      <vt:variant>
        <vt:lpwstr>_Toc281831082</vt:lpwstr>
      </vt:variant>
      <vt:variant>
        <vt:i4>1966081</vt:i4>
      </vt:variant>
      <vt:variant>
        <vt:i4>644</vt:i4>
      </vt:variant>
      <vt:variant>
        <vt:i4>0</vt:i4>
      </vt:variant>
      <vt:variant>
        <vt:i4>5</vt:i4>
      </vt:variant>
      <vt:variant>
        <vt:lpwstr/>
      </vt:variant>
      <vt:variant>
        <vt:lpwstr>_Toc281831081</vt:lpwstr>
      </vt:variant>
      <vt:variant>
        <vt:i4>1966080</vt:i4>
      </vt:variant>
      <vt:variant>
        <vt:i4>638</vt:i4>
      </vt:variant>
      <vt:variant>
        <vt:i4>0</vt:i4>
      </vt:variant>
      <vt:variant>
        <vt:i4>5</vt:i4>
      </vt:variant>
      <vt:variant>
        <vt:lpwstr/>
      </vt:variant>
      <vt:variant>
        <vt:lpwstr>_Toc281831080</vt:lpwstr>
      </vt:variant>
      <vt:variant>
        <vt:i4>1114121</vt:i4>
      </vt:variant>
      <vt:variant>
        <vt:i4>632</vt:i4>
      </vt:variant>
      <vt:variant>
        <vt:i4>0</vt:i4>
      </vt:variant>
      <vt:variant>
        <vt:i4>5</vt:i4>
      </vt:variant>
      <vt:variant>
        <vt:lpwstr/>
      </vt:variant>
      <vt:variant>
        <vt:lpwstr>_Toc281831079</vt:lpwstr>
      </vt:variant>
      <vt:variant>
        <vt:i4>1114120</vt:i4>
      </vt:variant>
      <vt:variant>
        <vt:i4>626</vt:i4>
      </vt:variant>
      <vt:variant>
        <vt:i4>0</vt:i4>
      </vt:variant>
      <vt:variant>
        <vt:i4>5</vt:i4>
      </vt:variant>
      <vt:variant>
        <vt:lpwstr/>
      </vt:variant>
      <vt:variant>
        <vt:lpwstr>_Toc281831078</vt:lpwstr>
      </vt:variant>
      <vt:variant>
        <vt:i4>1114119</vt:i4>
      </vt:variant>
      <vt:variant>
        <vt:i4>620</vt:i4>
      </vt:variant>
      <vt:variant>
        <vt:i4>0</vt:i4>
      </vt:variant>
      <vt:variant>
        <vt:i4>5</vt:i4>
      </vt:variant>
      <vt:variant>
        <vt:lpwstr/>
      </vt:variant>
      <vt:variant>
        <vt:lpwstr>_Toc281831077</vt:lpwstr>
      </vt:variant>
      <vt:variant>
        <vt:i4>1114118</vt:i4>
      </vt:variant>
      <vt:variant>
        <vt:i4>614</vt:i4>
      </vt:variant>
      <vt:variant>
        <vt:i4>0</vt:i4>
      </vt:variant>
      <vt:variant>
        <vt:i4>5</vt:i4>
      </vt:variant>
      <vt:variant>
        <vt:lpwstr/>
      </vt:variant>
      <vt:variant>
        <vt:lpwstr>_Toc281831076</vt:lpwstr>
      </vt:variant>
      <vt:variant>
        <vt:i4>1114117</vt:i4>
      </vt:variant>
      <vt:variant>
        <vt:i4>608</vt:i4>
      </vt:variant>
      <vt:variant>
        <vt:i4>0</vt:i4>
      </vt:variant>
      <vt:variant>
        <vt:i4>5</vt:i4>
      </vt:variant>
      <vt:variant>
        <vt:lpwstr/>
      </vt:variant>
      <vt:variant>
        <vt:lpwstr>_Toc281831075</vt:lpwstr>
      </vt:variant>
      <vt:variant>
        <vt:i4>1114116</vt:i4>
      </vt:variant>
      <vt:variant>
        <vt:i4>602</vt:i4>
      </vt:variant>
      <vt:variant>
        <vt:i4>0</vt:i4>
      </vt:variant>
      <vt:variant>
        <vt:i4>5</vt:i4>
      </vt:variant>
      <vt:variant>
        <vt:lpwstr/>
      </vt:variant>
      <vt:variant>
        <vt:lpwstr>_Toc281831074</vt:lpwstr>
      </vt:variant>
      <vt:variant>
        <vt:i4>1114115</vt:i4>
      </vt:variant>
      <vt:variant>
        <vt:i4>596</vt:i4>
      </vt:variant>
      <vt:variant>
        <vt:i4>0</vt:i4>
      </vt:variant>
      <vt:variant>
        <vt:i4>5</vt:i4>
      </vt:variant>
      <vt:variant>
        <vt:lpwstr/>
      </vt:variant>
      <vt:variant>
        <vt:lpwstr>_Toc281831073</vt:lpwstr>
      </vt:variant>
      <vt:variant>
        <vt:i4>1114114</vt:i4>
      </vt:variant>
      <vt:variant>
        <vt:i4>590</vt:i4>
      </vt:variant>
      <vt:variant>
        <vt:i4>0</vt:i4>
      </vt:variant>
      <vt:variant>
        <vt:i4>5</vt:i4>
      </vt:variant>
      <vt:variant>
        <vt:lpwstr/>
      </vt:variant>
      <vt:variant>
        <vt:lpwstr>_Toc281831072</vt:lpwstr>
      </vt:variant>
      <vt:variant>
        <vt:i4>1114113</vt:i4>
      </vt:variant>
      <vt:variant>
        <vt:i4>584</vt:i4>
      </vt:variant>
      <vt:variant>
        <vt:i4>0</vt:i4>
      </vt:variant>
      <vt:variant>
        <vt:i4>5</vt:i4>
      </vt:variant>
      <vt:variant>
        <vt:lpwstr/>
      </vt:variant>
      <vt:variant>
        <vt:lpwstr>_Toc281831071</vt:lpwstr>
      </vt:variant>
      <vt:variant>
        <vt:i4>1114112</vt:i4>
      </vt:variant>
      <vt:variant>
        <vt:i4>578</vt:i4>
      </vt:variant>
      <vt:variant>
        <vt:i4>0</vt:i4>
      </vt:variant>
      <vt:variant>
        <vt:i4>5</vt:i4>
      </vt:variant>
      <vt:variant>
        <vt:lpwstr/>
      </vt:variant>
      <vt:variant>
        <vt:lpwstr>_Toc281831070</vt:lpwstr>
      </vt:variant>
      <vt:variant>
        <vt:i4>1048585</vt:i4>
      </vt:variant>
      <vt:variant>
        <vt:i4>572</vt:i4>
      </vt:variant>
      <vt:variant>
        <vt:i4>0</vt:i4>
      </vt:variant>
      <vt:variant>
        <vt:i4>5</vt:i4>
      </vt:variant>
      <vt:variant>
        <vt:lpwstr/>
      </vt:variant>
      <vt:variant>
        <vt:lpwstr>_Toc281831069</vt:lpwstr>
      </vt:variant>
      <vt:variant>
        <vt:i4>1048584</vt:i4>
      </vt:variant>
      <vt:variant>
        <vt:i4>566</vt:i4>
      </vt:variant>
      <vt:variant>
        <vt:i4>0</vt:i4>
      </vt:variant>
      <vt:variant>
        <vt:i4>5</vt:i4>
      </vt:variant>
      <vt:variant>
        <vt:lpwstr/>
      </vt:variant>
      <vt:variant>
        <vt:lpwstr>_Toc281831068</vt:lpwstr>
      </vt:variant>
      <vt:variant>
        <vt:i4>1048583</vt:i4>
      </vt:variant>
      <vt:variant>
        <vt:i4>560</vt:i4>
      </vt:variant>
      <vt:variant>
        <vt:i4>0</vt:i4>
      </vt:variant>
      <vt:variant>
        <vt:i4>5</vt:i4>
      </vt:variant>
      <vt:variant>
        <vt:lpwstr/>
      </vt:variant>
      <vt:variant>
        <vt:lpwstr>_Toc281831067</vt:lpwstr>
      </vt:variant>
      <vt:variant>
        <vt:i4>1048582</vt:i4>
      </vt:variant>
      <vt:variant>
        <vt:i4>554</vt:i4>
      </vt:variant>
      <vt:variant>
        <vt:i4>0</vt:i4>
      </vt:variant>
      <vt:variant>
        <vt:i4>5</vt:i4>
      </vt:variant>
      <vt:variant>
        <vt:lpwstr/>
      </vt:variant>
      <vt:variant>
        <vt:lpwstr>_Toc281831066</vt:lpwstr>
      </vt:variant>
      <vt:variant>
        <vt:i4>1048581</vt:i4>
      </vt:variant>
      <vt:variant>
        <vt:i4>548</vt:i4>
      </vt:variant>
      <vt:variant>
        <vt:i4>0</vt:i4>
      </vt:variant>
      <vt:variant>
        <vt:i4>5</vt:i4>
      </vt:variant>
      <vt:variant>
        <vt:lpwstr/>
      </vt:variant>
      <vt:variant>
        <vt:lpwstr>_Toc281831065</vt:lpwstr>
      </vt:variant>
      <vt:variant>
        <vt:i4>1048580</vt:i4>
      </vt:variant>
      <vt:variant>
        <vt:i4>542</vt:i4>
      </vt:variant>
      <vt:variant>
        <vt:i4>0</vt:i4>
      </vt:variant>
      <vt:variant>
        <vt:i4>5</vt:i4>
      </vt:variant>
      <vt:variant>
        <vt:lpwstr/>
      </vt:variant>
      <vt:variant>
        <vt:lpwstr>_Toc281831064</vt:lpwstr>
      </vt:variant>
      <vt:variant>
        <vt:i4>1048579</vt:i4>
      </vt:variant>
      <vt:variant>
        <vt:i4>536</vt:i4>
      </vt:variant>
      <vt:variant>
        <vt:i4>0</vt:i4>
      </vt:variant>
      <vt:variant>
        <vt:i4>5</vt:i4>
      </vt:variant>
      <vt:variant>
        <vt:lpwstr/>
      </vt:variant>
      <vt:variant>
        <vt:lpwstr>_Toc281831063</vt:lpwstr>
      </vt:variant>
      <vt:variant>
        <vt:i4>1048578</vt:i4>
      </vt:variant>
      <vt:variant>
        <vt:i4>530</vt:i4>
      </vt:variant>
      <vt:variant>
        <vt:i4>0</vt:i4>
      </vt:variant>
      <vt:variant>
        <vt:i4>5</vt:i4>
      </vt:variant>
      <vt:variant>
        <vt:lpwstr/>
      </vt:variant>
      <vt:variant>
        <vt:lpwstr>_Toc281831062</vt:lpwstr>
      </vt:variant>
      <vt:variant>
        <vt:i4>1048577</vt:i4>
      </vt:variant>
      <vt:variant>
        <vt:i4>524</vt:i4>
      </vt:variant>
      <vt:variant>
        <vt:i4>0</vt:i4>
      </vt:variant>
      <vt:variant>
        <vt:i4>5</vt:i4>
      </vt:variant>
      <vt:variant>
        <vt:lpwstr/>
      </vt:variant>
      <vt:variant>
        <vt:lpwstr>_Toc281831061</vt:lpwstr>
      </vt:variant>
      <vt:variant>
        <vt:i4>1048576</vt:i4>
      </vt:variant>
      <vt:variant>
        <vt:i4>518</vt:i4>
      </vt:variant>
      <vt:variant>
        <vt:i4>0</vt:i4>
      </vt:variant>
      <vt:variant>
        <vt:i4>5</vt:i4>
      </vt:variant>
      <vt:variant>
        <vt:lpwstr/>
      </vt:variant>
      <vt:variant>
        <vt:lpwstr>_Toc281831060</vt:lpwstr>
      </vt:variant>
      <vt:variant>
        <vt:i4>1245193</vt:i4>
      </vt:variant>
      <vt:variant>
        <vt:i4>512</vt:i4>
      </vt:variant>
      <vt:variant>
        <vt:i4>0</vt:i4>
      </vt:variant>
      <vt:variant>
        <vt:i4>5</vt:i4>
      </vt:variant>
      <vt:variant>
        <vt:lpwstr/>
      </vt:variant>
      <vt:variant>
        <vt:lpwstr>_Toc281831059</vt:lpwstr>
      </vt:variant>
      <vt:variant>
        <vt:i4>1245192</vt:i4>
      </vt:variant>
      <vt:variant>
        <vt:i4>506</vt:i4>
      </vt:variant>
      <vt:variant>
        <vt:i4>0</vt:i4>
      </vt:variant>
      <vt:variant>
        <vt:i4>5</vt:i4>
      </vt:variant>
      <vt:variant>
        <vt:lpwstr/>
      </vt:variant>
      <vt:variant>
        <vt:lpwstr>_Toc281831058</vt:lpwstr>
      </vt:variant>
      <vt:variant>
        <vt:i4>1245191</vt:i4>
      </vt:variant>
      <vt:variant>
        <vt:i4>500</vt:i4>
      </vt:variant>
      <vt:variant>
        <vt:i4>0</vt:i4>
      </vt:variant>
      <vt:variant>
        <vt:i4>5</vt:i4>
      </vt:variant>
      <vt:variant>
        <vt:lpwstr/>
      </vt:variant>
      <vt:variant>
        <vt:lpwstr>_Toc281831057</vt:lpwstr>
      </vt:variant>
      <vt:variant>
        <vt:i4>1245190</vt:i4>
      </vt:variant>
      <vt:variant>
        <vt:i4>494</vt:i4>
      </vt:variant>
      <vt:variant>
        <vt:i4>0</vt:i4>
      </vt:variant>
      <vt:variant>
        <vt:i4>5</vt:i4>
      </vt:variant>
      <vt:variant>
        <vt:lpwstr/>
      </vt:variant>
      <vt:variant>
        <vt:lpwstr>_Toc281831056</vt:lpwstr>
      </vt:variant>
      <vt:variant>
        <vt:i4>1245189</vt:i4>
      </vt:variant>
      <vt:variant>
        <vt:i4>488</vt:i4>
      </vt:variant>
      <vt:variant>
        <vt:i4>0</vt:i4>
      </vt:variant>
      <vt:variant>
        <vt:i4>5</vt:i4>
      </vt:variant>
      <vt:variant>
        <vt:lpwstr/>
      </vt:variant>
      <vt:variant>
        <vt:lpwstr>_Toc281831055</vt:lpwstr>
      </vt:variant>
      <vt:variant>
        <vt:i4>1245188</vt:i4>
      </vt:variant>
      <vt:variant>
        <vt:i4>482</vt:i4>
      </vt:variant>
      <vt:variant>
        <vt:i4>0</vt:i4>
      </vt:variant>
      <vt:variant>
        <vt:i4>5</vt:i4>
      </vt:variant>
      <vt:variant>
        <vt:lpwstr/>
      </vt:variant>
      <vt:variant>
        <vt:lpwstr>_Toc281831054</vt:lpwstr>
      </vt:variant>
      <vt:variant>
        <vt:i4>1245187</vt:i4>
      </vt:variant>
      <vt:variant>
        <vt:i4>476</vt:i4>
      </vt:variant>
      <vt:variant>
        <vt:i4>0</vt:i4>
      </vt:variant>
      <vt:variant>
        <vt:i4>5</vt:i4>
      </vt:variant>
      <vt:variant>
        <vt:lpwstr/>
      </vt:variant>
      <vt:variant>
        <vt:lpwstr>_Toc281831053</vt:lpwstr>
      </vt:variant>
      <vt:variant>
        <vt:i4>1245186</vt:i4>
      </vt:variant>
      <vt:variant>
        <vt:i4>470</vt:i4>
      </vt:variant>
      <vt:variant>
        <vt:i4>0</vt:i4>
      </vt:variant>
      <vt:variant>
        <vt:i4>5</vt:i4>
      </vt:variant>
      <vt:variant>
        <vt:lpwstr/>
      </vt:variant>
      <vt:variant>
        <vt:lpwstr>_Toc281831052</vt:lpwstr>
      </vt:variant>
      <vt:variant>
        <vt:i4>1245185</vt:i4>
      </vt:variant>
      <vt:variant>
        <vt:i4>464</vt:i4>
      </vt:variant>
      <vt:variant>
        <vt:i4>0</vt:i4>
      </vt:variant>
      <vt:variant>
        <vt:i4>5</vt:i4>
      </vt:variant>
      <vt:variant>
        <vt:lpwstr/>
      </vt:variant>
      <vt:variant>
        <vt:lpwstr>_Toc281831051</vt:lpwstr>
      </vt:variant>
      <vt:variant>
        <vt:i4>1245184</vt:i4>
      </vt:variant>
      <vt:variant>
        <vt:i4>458</vt:i4>
      </vt:variant>
      <vt:variant>
        <vt:i4>0</vt:i4>
      </vt:variant>
      <vt:variant>
        <vt:i4>5</vt:i4>
      </vt:variant>
      <vt:variant>
        <vt:lpwstr/>
      </vt:variant>
      <vt:variant>
        <vt:lpwstr>_Toc281831050</vt:lpwstr>
      </vt:variant>
      <vt:variant>
        <vt:i4>1179657</vt:i4>
      </vt:variant>
      <vt:variant>
        <vt:i4>452</vt:i4>
      </vt:variant>
      <vt:variant>
        <vt:i4>0</vt:i4>
      </vt:variant>
      <vt:variant>
        <vt:i4>5</vt:i4>
      </vt:variant>
      <vt:variant>
        <vt:lpwstr/>
      </vt:variant>
      <vt:variant>
        <vt:lpwstr>_Toc281831049</vt:lpwstr>
      </vt:variant>
      <vt:variant>
        <vt:i4>1179656</vt:i4>
      </vt:variant>
      <vt:variant>
        <vt:i4>446</vt:i4>
      </vt:variant>
      <vt:variant>
        <vt:i4>0</vt:i4>
      </vt:variant>
      <vt:variant>
        <vt:i4>5</vt:i4>
      </vt:variant>
      <vt:variant>
        <vt:lpwstr/>
      </vt:variant>
      <vt:variant>
        <vt:lpwstr>_Toc281831048</vt:lpwstr>
      </vt:variant>
      <vt:variant>
        <vt:i4>1179655</vt:i4>
      </vt:variant>
      <vt:variant>
        <vt:i4>440</vt:i4>
      </vt:variant>
      <vt:variant>
        <vt:i4>0</vt:i4>
      </vt:variant>
      <vt:variant>
        <vt:i4>5</vt:i4>
      </vt:variant>
      <vt:variant>
        <vt:lpwstr/>
      </vt:variant>
      <vt:variant>
        <vt:lpwstr>_Toc281831047</vt:lpwstr>
      </vt:variant>
      <vt:variant>
        <vt:i4>1179654</vt:i4>
      </vt:variant>
      <vt:variant>
        <vt:i4>434</vt:i4>
      </vt:variant>
      <vt:variant>
        <vt:i4>0</vt:i4>
      </vt:variant>
      <vt:variant>
        <vt:i4>5</vt:i4>
      </vt:variant>
      <vt:variant>
        <vt:lpwstr/>
      </vt:variant>
      <vt:variant>
        <vt:lpwstr>_Toc281831046</vt:lpwstr>
      </vt:variant>
      <vt:variant>
        <vt:i4>1179653</vt:i4>
      </vt:variant>
      <vt:variant>
        <vt:i4>428</vt:i4>
      </vt:variant>
      <vt:variant>
        <vt:i4>0</vt:i4>
      </vt:variant>
      <vt:variant>
        <vt:i4>5</vt:i4>
      </vt:variant>
      <vt:variant>
        <vt:lpwstr/>
      </vt:variant>
      <vt:variant>
        <vt:lpwstr>_Toc281831045</vt:lpwstr>
      </vt:variant>
      <vt:variant>
        <vt:i4>1179652</vt:i4>
      </vt:variant>
      <vt:variant>
        <vt:i4>422</vt:i4>
      </vt:variant>
      <vt:variant>
        <vt:i4>0</vt:i4>
      </vt:variant>
      <vt:variant>
        <vt:i4>5</vt:i4>
      </vt:variant>
      <vt:variant>
        <vt:lpwstr/>
      </vt:variant>
      <vt:variant>
        <vt:lpwstr>_Toc281831044</vt:lpwstr>
      </vt:variant>
      <vt:variant>
        <vt:i4>1179651</vt:i4>
      </vt:variant>
      <vt:variant>
        <vt:i4>416</vt:i4>
      </vt:variant>
      <vt:variant>
        <vt:i4>0</vt:i4>
      </vt:variant>
      <vt:variant>
        <vt:i4>5</vt:i4>
      </vt:variant>
      <vt:variant>
        <vt:lpwstr/>
      </vt:variant>
      <vt:variant>
        <vt:lpwstr>_Toc281831043</vt:lpwstr>
      </vt:variant>
      <vt:variant>
        <vt:i4>1179650</vt:i4>
      </vt:variant>
      <vt:variant>
        <vt:i4>410</vt:i4>
      </vt:variant>
      <vt:variant>
        <vt:i4>0</vt:i4>
      </vt:variant>
      <vt:variant>
        <vt:i4>5</vt:i4>
      </vt:variant>
      <vt:variant>
        <vt:lpwstr/>
      </vt:variant>
      <vt:variant>
        <vt:lpwstr>_Toc281831042</vt:lpwstr>
      </vt:variant>
      <vt:variant>
        <vt:i4>1179649</vt:i4>
      </vt:variant>
      <vt:variant>
        <vt:i4>404</vt:i4>
      </vt:variant>
      <vt:variant>
        <vt:i4>0</vt:i4>
      </vt:variant>
      <vt:variant>
        <vt:i4>5</vt:i4>
      </vt:variant>
      <vt:variant>
        <vt:lpwstr/>
      </vt:variant>
      <vt:variant>
        <vt:lpwstr>_Toc281831041</vt:lpwstr>
      </vt:variant>
      <vt:variant>
        <vt:i4>1179648</vt:i4>
      </vt:variant>
      <vt:variant>
        <vt:i4>398</vt:i4>
      </vt:variant>
      <vt:variant>
        <vt:i4>0</vt:i4>
      </vt:variant>
      <vt:variant>
        <vt:i4>5</vt:i4>
      </vt:variant>
      <vt:variant>
        <vt:lpwstr/>
      </vt:variant>
      <vt:variant>
        <vt:lpwstr>_Toc281831040</vt:lpwstr>
      </vt:variant>
      <vt:variant>
        <vt:i4>1376265</vt:i4>
      </vt:variant>
      <vt:variant>
        <vt:i4>392</vt:i4>
      </vt:variant>
      <vt:variant>
        <vt:i4>0</vt:i4>
      </vt:variant>
      <vt:variant>
        <vt:i4>5</vt:i4>
      </vt:variant>
      <vt:variant>
        <vt:lpwstr/>
      </vt:variant>
      <vt:variant>
        <vt:lpwstr>_Toc281831039</vt:lpwstr>
      </vt:variant>
      <vt:variant>
        <vt:i4>1376264</vt:i4>
      </vt:variant>
      <vt:variant>
        <vt:i4>386</vt:i4>
      </vt:variant>
      <vt:variant>
        <vt:i4>0</vt:i4>
      </vt:variant>
      <vt:variant>
        <vt:i4>5</vt:i4>
      </vt:variant>
      <vt:variant>
        <vt:lpwstr/>
      </vt:variant>
      <vt:variant>
        <vt:lpwstr>_Toc281831038</vt:lpwstr>
      </vt:variant>
      <vt:variant>
        <vt:i4>1376263</vt:i4>
      </vt:variant>
      <vt:variant>
        <vt:i4>380</vt:i4>
      </vt:variant>
      <vt:variant>
        <vt:i4>0</vt:i4>
      </vt:variant>
      <vt:variant>
        <vt:i4>5</vt:i4>
      </vt:variant>
      <vt:variant>
        <vt:lpwstr/>
      </vt:variant>
      <vt:variant>
        <vt:lpwstr>_Toc281831037</vt:lpwstr>
      </vt:variant>
      <vt:variant>
        <vt:i4>1376262</vt:i4>
      </vt:variant>
      <vt:variant>
        <vt:i4>374</vt:i4>
      </vt:variant>
      <vt:variant>
        <vt:i4>0</vt:i4>
      </vt:variant>
      <vt:variant>
        <vt:i4>5</vt:i4>
      </vt:variant>
      <vt:variant>
        <vt:lpwstr/>
      </vt:variant>
      <vt:variant>
        <vt:lpwstr>_Toc281831036</vt:lpwstr>
      </vt:variant>
      <vt:variant>
        <vt:i4>1376261</vt:i4>
      </vt:variant>
      <vt:variant>
        <vt:i4>368</vt:i4>
      </vt:variant>
      <vt:variant>
        <vt:i4>0</vt:i4>
      </vt:variant>
      <vt:variant>
        <vt:i4>5</vt:i4>
      </vt:variant>
      <vt:variant>
        <vt:lpwstr/>
      </vt:variant>
      <vt:variant>
        <vt:lpwstr>_Toc281831035</vt:lpwstr>
      </vt:variant>
      <vt:variant>
        <vt:i4>1376260</vt:i4>
      </vt:variant>
      <vt:variant>
        <vt:i4>362</vt:i4>
      </vt:variant>
      <vt:variant>
        <vt:i4>0</vt:i4>
      </vt:variant>
      <vt:variant>
        <vt:i4>5</vt:i4>
      </vt:variant>
      <vt:variant>
        <vt:lpwstr/>
      </vt:variant>
      <vt:variant>
        <vt:lpwstr>_Toc281831034</vt:lpwstr>
      </vt:variant>
      <vt:variant>
        <vt:i4>1376259</vt:i4>
      </vt:variant>
      <vt:variant>
        <vt:i4>356</vt:i4>
      </vt:variant>
      <vt:variant>
        <vt:i4>0</vt:i4>
      </vt:variant>
      <vt:variant>
        <vt:i4>5</vt:i4>
      </vt:variant>
      <vt:variant>
        <vt:lpwstr/>
      </vt:variant>
      <vt:variant>
        <vt:lpwstr>_Toc281831033</vt:lpwstr>
      </vt:variant>
      <vt:variant>
        <vt:i4>1376258</vt:i4>
      </vt:variant>
      <vt:variant>
        <vt:i4>350</vt:i4>
      </vt:variant>
      <vt:variant>
        <vt:i4>0</vt:i4>
      </vt:variant>
      <vt:variant>
        <vt:i4>5</vt:i4>
      </vt:variant>
      <vt:variant>
        <vt:lpwstr/>
      </vt:variant>
      <vt:variant>
        <vt:lpwstr>_Toc281831032</vt:lpwstr>
      </vt:variant>
      <vt:variant>
        <vt:i4>1376257</vt:i4>
      </vt:variant>
      <vt:variant>
        <vt:i4>344</vt:i4>
      </vt:variant>
      <vt:variant>
        <vt:i4>0</vt:i4>
      </vt:variant>
      <vt:variant>
        <vt:i4>5</vt:i4>
      </vt:variant>
      <vt:variant>
        <vt:lpwstr/>
      </vt:variant>
      <vt:variant>
        <vt:lpwstr>_Toc281831031</vt:lpwstr>
      </vt:variant>
      <vt:variant>
        <vt:i4>1376256</vt:i4>
      </vt:variant>
      <vt:variant>
        <vt:i4>338</vt:i4>
      </vt:variant>
      <vt:variant>
        <vt:i4>0</vt:i4>
      </vt:variant>
      <vt:variant>
        <vt:i4>5</vt:i4>
      </vt:variant>
      <vt:variant>
        <vt:lpwstr/>
      </vt:variant>
      <vt:variant>
        <vt:lpwstr>_Toc281831030</vt:lpwstr>
      </vt:variant>
      <vt:variant>
        <vt:i4>1310729</vt:i4>
      </vt:variant>
      <vt:variant>
        <vt:i4>332</vt:i4>
      </vt:variant>
      <vt:variant>
        <vt:i4>0</vt:i4>
      </vt:variant>
      <vt:variant>
        <vt:i4>5</vt:i4>
      </vt:variant>
      <vt:variant>
        <vt:lpwstr/>
      </vt:variant>
      <vt:variant>
        <vt:lpwstr>_Toc281831029</vt:lpwstr>
      </vt:variant>
      <vt:variant>
        <vt:i4>1310728</vt:i4>
      </vt:variant>
      <vt:variant>
        <vt:i4>326</vt:i4>
      </vt:variant>
      <vt:variant>
        <vt:i4>0</vt:i4>
      </vt:variant>
      <vt:variant>
        <vt:i4>5</vt:i4>
      </vt:variant>
      <vt:variant>
        <vt:lpwstr/>
      </vt:variant>
      <vt:variant>
        <vt:lpwstr>_Toc281831028</vt:lpwstr>
      </vt:variant>
      <vt:variant>
        <vt:i4>1310727</vt:i4>
      </vt:variant>
      <vt:variant>
        <vt:i4>320</vt:i4>
      </vt:variant>
      <vt:variant>
        <vt:i4>0</vt:i4>
      </vt:variant>
      <vt:variant>
        <vt:i4>5</vt:i4>
      </vt:variant>
      <vt:variant>
        <vt:lpwstr/>
      </vt:variant>
      <vt:variant>
        <vt:lpwstr>_Toc281831027</vt:lpwstr>
      </vt:variant>
      <vt:variant>
        <vt:i4>1310726</vt:i4>
      </vt:variant>
      <vt:variant>
        <vt:i4>314</vt:i4>
      </vt:variant>
      <vt:variant>
        <vt:i4>0</vt:i4>
      </vt:variant>
      <vt:variant>
        <vt:i4>5</vt:i4>
      </vt:variant>
      <vt:variant>
        <vt:lpwstr/>
      </vt:variant>
      <vt:variant>
        <vt:lpwstr>_Toc281831026</vt:lpwstr>
      </vt:variant>
      <vt:variant>
        <vt:i4>1310725</vt:i4>
      </vt:variant>
      <vt:variant>
        <vt:i4>308</vt:i4>
      </vt:variant>
      <vt:variant>
        <vt:i4>0</vt:i4>
      </vt:variant>
      <vt:variant>
        <vt:i4>5</vt:i4>
      </vt:variant>
      <vt:variant>
        <vt:lpwstr/>
      </vt:variant>
      <vt:variant>
        <vt:lpwstr>_Toc281831025</vt:lpwstr>
      </vt:variant>
      <vt:variant>
        <vt:i4>1310724</vt:i4>
      </vt:variant>
      <vt:variant>
        <vt:i4>302</vt:i4>
      </vt:variant>
      <vt:variant>
        <vt:i4>0</vt:i4>
      </vt:variant>
      <vt:variant>
        <vt:i4>5</vt:i4>
      </vt:variant>
      <vt:variant>
        <vt:lpwstr/>
      </vt:variant>
      <vt:variant>
        <vt:lpwstr>_Toc281831024</vt:lpwstr>
      </vt:variant>
      <vt:variant>
        <vt:i4>1310723</vt:i4>
      </vt:variant>
      <vt:variant>
        <vt:i4>296</vt:i4>
      </vt:variant>
      <vt:variant>
        <vt:i4>0</vt:i4>
      </vt:variant>
      <vt:variant>
        <vt:i4>5</vt:i4>
      </vt:variant>
      <vt:variant>
        <vt:lpwstr/>
      </vt:variant>
      <vt:variant>
        <vt:lpwstr>_Toc281831023</vt:lpwstr>
      </vt:variant>
      <vt:variant>
        <vt:i4>1310722</vt:i4>
      </vt:variant>
      <vt:variant>
        <vt:i4>290</vt:i4>
      </vt:variant>
      <vt:variant>
        <vt:i4>0</vt:i4>
      </vt:variant>
      <vt:variant>
        <vt:i4>5</vt:i4>
      </vt:variant>
      <vt:variant>
        <vt:lpwstr/>
      </vt:variant>
      <vt:variant>
        <vt:lpwstr>_Toc281831022</vt:lpwstr>
      </vt:variant>
      <vt:variant>
        <vt:i4>1310721</vt:i4>
      </vt:variant>
      <vt:variant>
        <vt:i4>284</vt:i4>
      </vt:variant>
      <vt:variant>
        <vt:i4>0</vt:i4>
      </vt:variant>
      <vt:variant>
        <vt:i4>5</vt:i4>
      </vt:variant>
      <vt:variant>
        <vt:lpwstr/>
      </vt:variant>
      <vt:variant>
        <vt:lpwstr>_Toc281831021</vt:lpwstr>
      </vt:variant>
      <vt:variant>
        <vt:i4>1310720</vt:i4>
      </vt:variant>
      <vt:variant>
        <vt:i4>278</vt:i4>
      </vt:variant>
      <vt:variant>
        <vt:i4>0</vt:i4>
      </vt:variant>
      <vt:variant>
        <vt:i4>5</vt:i4>
      </vt:variant>
      <vt:variant>
        <vt:lpwstr/>
      </vt:variant>
      <vt:variant>
        <vt:lpwstr>_Toc281831020</vt:lpwstr>
      </vt:variant>
      <vt:variant>
        <vt:i4>1507337</vt:i4>
      </vt:variant>
      <vt:variant>
        <vt:i4>272</vt:i4>
      </vt:variant>
      <vt:variant>
        <vt:i4>0</vt:i4>
      </vt:variant>
      <vt:variant>
        <vt:i4>5</vt:i4>
      </vt:variant>
      <vt:variant>
        <vt:lpwstr/>
      </vt:variant>
      <vt:variant>
        <vt:lpwstr>_Toc281831019</vt:lpwstr>
      </vt:variant>
      <vt:variant>
        <vt:i4>1507336</vt:i4>
      </vt:variant>
      <vt:variant>
        <vt:i4>266</vt:i4>
      </vt:variant>
      <vt:variant>
        <vt:i4>0</vt:i4>
      </vt:variant>
      <vt:variant>
        <vt:i4>5</vt:i4>
      </vt:variant>
      <vt:variant>
        <vt:lpwstr/>
      </vt:variant>
      <vt:variant>
        <vt:lpwstr>_Toc281831018</vt:lpwstr>
      </vt:variant>
      <vt:variant>
        <vt:i4>1507335</vt:i4>
      </vt:variant>
      <vt:variant>
        <vt:i4>260</vt:i4>
      </vt:variant>
      <vt:variant>
        <vt:i4>0</vt:i4>
      </vt:variant>
      <vt:variant>
        <vt:i4>5</vt:i4>
      </vt:variant>
      <vt:variant>
        <vt:lpwstr/>
      </vt:variant>
      <vt:variant>
        <vt:lpwstr>_Toc281831017</vt:lpwstr>
      </vt:variant>
      <vt:variant>
        <vt:i4>1507334</vt:i4>
      </vt:variant>
      <vt:variant>
        <vt:i4>254</vt:i4>
      </vt:variant>
      <vt:variant>
        <vt:i4>0</vt:i4>
      </vt:variant>
      <vt:variant>
        <vt:i4>5</vt:i4>
      </vt:variant>
      <vt:variant>
        <vt:lpwstr/>
      </vt:variant>
      <vt:variant>
        <vt:lpwstr>_Toc281831016</vt:lpwstr>
      </vt:variant>
      <vt:variant>
        <vt:i4>1507333</vt:i4>
      </vt:variant>
      <vt:variant>
        <vt:i4>248</vt:i4>
      </vt:variant>
      <vt:variant>
        <vt:i4>0</vt:i4>
      </vt:variant>
      <vt:variant>
        <vt:i4>5</vt:i4>
      </vt:variant>
      <vt:variant>
        <vt:lpwstr/>
      </vt:variant>
      <vt:variant>
        <vt:lpwstr>_Toc281831015</vt:lpwstr>
      </vt:variant>
      <vt:variant>
        <vt:i4>1507332</vt:i4>
      </vt:variant>
      <vt:variant>
        <vt:i4>242</vt:i4>
      </vt:variant>
      <vt:variant>
        <vt:i4>0</vt:i4>
      </vt:variant>
      <vt:variant>
        <vt:i4>5</vt:i4>
      </vt:variant>
      <vt:variant>
        <vt:lpwstr/>
      </vt:variant>
      <vt:variant>
        <vt:lpwstr>_Toc281831014</vt:lpwstr>
      </vt:variant>
      <vt:variant>
        <vt:i4>1507331</vt:i4>
      </vt:variant>
      <vt:variant>
        <vt:i4>236</vt:i4>
      </vt:variant>
      <vt:variant>
        <vt:i4>0</vt:i4>
      </vt:variant>
      <vt:variant>
        <vt:i4>5</vt:i4>
      </vt:variant>
      <vt:variant>
        <vt:lpwstr/>
      </vt:variant>
      <vt:variant>
        <vt:lpwstr>_Toc281831013</vt:lpwstr>
      </vt:variant>
      <vt:variant>
        <vt:i4>1507330</vt:i4>
      </vt:variant>
      <vt:variant>
        <vt:i4>230</vt:i4>
      </vt:variant>
      <vt:variant>
        <vt:i4>0</vt:i4>
      </vt:variant>
      <vt:variant>
        <vt:i4>5</vt:i4>
      </vt:variant>
      <vt:variant>
        <vt:lpwstr/>
      </vt:variant>
      <vt:variant>
        <vt:lpwstr>_Toc281831012</vt:lpwstr>
      </vt:variant>
      <vt:variant>
        <vt:i4>1507329</vt:i4>
      </vt:variant>
      <vt:variant>
        <vt:i4>224</vt:i4>
      </vt:variant>
      <vt:variant>
        <vt:i4>0</vt:i4>
      </vt:variant>
      <vt:variant>
        <vt:i4>5</vt:i4>
      </vt:variant>
      <vt:variant>
        <vt:lpwstr/>
      </vt:variant>
      <vt:variant>
        <vt:lpwstr>_Toc281831011</vt:lpwstr>
      </vt:variant>
      <vt:variant>
        <vt:i4>1507328</vt:i4>
      </vt:variant>
      <vt:variant>
        <vt:i4>218</vt:i4>
      </vt:variant>
      <vt:variant>
        <vt:i4>0</vt:i4>
      </vt:variant>
      <vt:variant>
        <vt:i4>5</vt:i4>
      </vt:variant>
      <vt:variant>
        <vt:lpwstr/>
      </vt:variant>
      <vt:variant>
        <vt:lpwstr>_Toc281831010</vt:lpwstr>
      </vt:variant>
      <vt:variant>
        <vt:i4>1441801</vt:i4>
      </vt:variant>
      <vt:variant>
        <vt:i4>212</vt:i4>
      </vt:variant>
      <vt:variant>
        <vt:i4>0</vt:i4>
      </vt:variant>
      <vt:variant>
        <vt:i4>5</vt:i4>
      </vt:variant>
      <vt:variant>
        <vt:lpwstr/>
      </vt:variant>
      <vt:variant>
        <vt:lpwstr>_Toc281831009</vt:lpwstr>
      </vt:variant>
      <vt:variant>
        <vt:i4>1441800</vt:i4>
      </vt:variant>
      <vt:variant>
        <vt:i4>206</vt:i4>
      </vt:variant>
      <vt:variant>
        <vt:i4>0</vt:i4>
      </vt:variant>
      <vt:variant>
        <vt:i4>5</vt:i4>
      </vt:variant>
      <vt:variant>
        <vt:lpwstr/>
      </vt:variant>
      <vt:variant>
        <vt:lpwstr>_Toc281831008</vt:lpwstr>
      </vt:variant>
      <vt:variant>
        <vt:i4>1441799</vt:i4>
      </vt:variant>
      <vt:variant>
        <vt:i4>200</vt:i4>
      </vt:variant>
      <vt:variant>
        <vt:i4>0</vt:i4>
      </vt:variant>
      <vt:variant>
        <vt:i4>5</vt:i4>
      </vt:variant>
      <vt:variant>
        <vt:lpwstr/>
      </vt:variant>
      <vt:variant>
        <vt:lpwstr>_Toc281831007</vt:lpwstr>
      </vt:variant>
      <vt:variant>
        <vt:i4>1441798</vt:i4>
      </vt:variant>
      <vt:variant>
        <vt:i4>194</vt:i4>
      </vt:variant>
      <vt:variant>
        <vt:i4>0</vt:i4>
      </vt:variant>
      <vt:variant>
        <vt:i4>5</vt:i4>
      </vt:variant>
      <vt:variant>
        <vt:lpwstr/>
      </vt:variant>
      <vt:variant>
        <vt:lpwstr>_Toc281831006</vt:lpwstr>
      </vt:variant>
      <vt:variant>
        <vt:i4>1441797</vt:i4>
      </vt:variant>
      <vt:variant>
        <vt:i4>188</vt:i4>
      </vt:variant>
      <vt:variant>
        <vt:i4>0</vt:i4>
      </vt:variant>
      <vt:variant>
        <vt:i4>5</vt:i4>
      </vt:variant>
      <vt:variant>
        <vt:lpwstr/>
      </vt:variant>
      <vt:variant>
        <vt:lpwstr>_Toc281831005</vt:lpwstr>
      </vt:variant>
      <vt:variant>
        <vt:i4>1441796</vt:i4>
      </vt:variant>
      <vt:variant>
        <vt:i4>182</vt:i4>
      </vt:variant>
      <vt:variant>
        <vt:i4>0</vt:i4>
      </vt:variant>
      <vt:variant>
        <vt:i4>5</vt:i4>
      </vt:variant>
      <vt:variant>
        <vt:lpwstr/>
      </vt:variant>
      <vt:variant>
        <vt:lpwstr>_Toc281831004</vt:lpwstr>
      </vt:variant>
      <vt:variant>
        <vt:i4>1441795</vt:i4>
      </vt:variant>
      <vt:variant>
        <vt:i4>176</vt:i4>
      </vt:variant>
      <vt:variant>
        <vt:i4>0</vt:i4>
      </vt:variant>
      <vt:variant>
        <vt:i4>5</vt:i4>
      </vt:variant>
      <vt:variant>
        <vt:lpwstr/>
      </vt:variant>
      <vt:variant>
        <vt:lpwstr>_Toc281831003</vt:lpwstr>
      </vt:variant>
      <vt:variant>
        <vt:i4>1441794</vt:i4>
      </vt:variant>
      <vt:variant>
        <vt:i4>170</vt:i4>
      </vt:variant>
      <vt:variant>
        <vt:i4>0</vt:i4>
      </vt:variant>
      <vt:variant>
        <vt:i4>5</vt:i4>
      </vt:variant>
      <vt:variant>
        <vt:lpwstr/>
      </vt:variant>
      <vt:variant>
        <vt:lpwstr>_Toc281831002</vt:lpwstr>
      </vt:variant>
      <vt:variant>
        <vt:i4>1441793</vt:i4>
      </vt:variant>
      <vt:variant>
        <vt:i4>164</vt:i4>
      </vt:variant>
      <vt:variant>
        <vt:i4>0</vt:i4>
      </vt:variant>
      <vt:variant>
        <vt:i4>5</vt:i4>
      </vt:variant>
      <vt:variant>
        <vt:lpwstr/>
      </vt:variant>
      <vt:variant>
        <vt:lpwstr>_Toc281831001</vt:lpwstr>
      </vt:variant>
      <vt:variant>
        <vt:i4>1441792</vt:i4>
      </vt:variant>
      <vt:variant>
        <vt:i4>158</vt:i4>
      </vt:variant>
      <vt:variant>
        <vt:i4>0</vt:i4>
      </vt:variant>
      <vt:variant>
        <vt:i4>5</vt:i4>
      </vt:variant>
      <vt:variant>
        <vt:lpwstr/>
      </vt:variant>
      <vt:variant>
        <vt:lpwstr>_Toc281831000</vt:lpwstr>
      </vt:variant>
      <vt:variant>
        <vt:i4>1966080</vt:i4>
      </vt:variant>
      <vt:variant>
        <vt:i4>152</vt:i4>
      </vt:variant>
      <vt:variant>
        <vt:i4>0</vt:i4>
      </vt:variant>
      <vt:variant>
        <vt:i4>5</vt:i4>
      </vt:variant>
      <vt:variant>
        <vt:lpwstr/>
      </vt:variant>
      <vt:variant>
        <vt:lpwstr>_Toc281830999</vt:lpwstr>
      </vt:variant>
      <vt:variant>
        <vt:i4>1966081</vt:i4>
      </vt:variant>
      <vt:variant>
        <vt:i4>146</vt:i4>
      </vt:variant>
      <vt:variant>
        <vt:i4>0</vt:i4>
      </vt:variant>
      <vt:variant>
        <vt:i4>5</vt:i4>
      </vt:variant>
      <vt:variant>
        <vt:lpwstr/>
      </vt:variant>
      <vt:variant>
        <vt:lpwstr>_Toc281830998</vt:lpwstr>
      </vt:variant>
      <vt:variant>
        <vt:i4>1966094</vt:i4>
      </vt:variant>
      <vt:variant>
        <vt:i4>140</vt:i4>
      </vt:variant>
      <vt:variant>
        <vt:i4>0</vt:i4>
      </vt:variant>
      <vt:variant>
        <vt:i4>5</vt:i4>
      </vt:variant>
      <vt:variant>
        <vt:lpwstr/>
      </vt:variant>
      <vt:variant>
        <vt:lpwstr>_Toc281830997</vt:lpwstr>
      </vt:variant>
      <vt:variant>
        <vt:i4>1966095</vt:i4>
      </vt:variant>
      <vt:variant>
        <vt:i4>134</vt:i4>
      </vt:variant>
      <vt:variant>
        <vt:i4>0</vt:i4>
      </vt:variant>
      <vt:variant>
        <vt:i4>5</vt:i4>
      </vt:variant>
      <vt:variant>
        <vt:lpwstr/>
      </vt:variant>
      <vt:variant>
        <vt:lpwstr>_Toc281830996</vt:lpwstr>
      </vt:variant>
      <vt:variant>
        <vt:i4>1966092</vt:i4>
      </vt:variant>
      <vt:variant>
        <vt:i4>128</vt:i4>
      </vt:variant>
      <vt:variant>
        <vt:i4>0</vt:i4>
      </vt:variant>
      <vt:variant>
        <vt:i4>5</vt:i4>
      </vt:variant>
      <vt:variant>
        <vt:lpwstr/>
      </vt:variant>
      <vt:variant>
        <vt:lpwstr>_Toc281830995</vt:lpwstr>
      </vt:variant>
      <vt:variant>
        <vt:i4>1966093</vt:i4>
      </vt:variant>
      <vt:variant>
        <vt:i4>122</vt:i4>
      </vt:variant>
      <vt:variant>
        <vt:i4>0</vt:i4>
      </vt:variant>
      <vt:variant>
        <vt:i4>5</vt:i4>
      </vt:variant>
      <vt:variant>
        <vt:lpwstr/>
      </vt:variant>
      <vt:variant>
        <vt:lpwstr>_Toc281830994</vt:lpwstr>
      </vt:variant>
      <vt:variant>
        <vt:i4>1966090</vt:i4>
      </vt:variant>
      <vt:variant>
        <vt:i4>116</vt:i4>
      </vt:variant>
      <vt:variant>
        <vt:i4>0</vt:i4>
      </vt:variant>
      <vt:variant>
        <vt:i4>5</vt:i4>
      </vt:variant>
      <vt:variant>
        <vt:lpwstr/>
      </vt:variant>
      <vt:variant>
        <vt:lpwstr>_Toc281830993</vt:lpwstr>
      </vt:variant>
      <vt:variant>
        <vt:i4>1966091</vt:i4>
      </vt:variant>
      <vt:variant>
        <vt:i4>110</vt:i4>
      </vt:variant>
      <vt:variant>
        <vt:i4>0</vt:i4>
      </vt:variant>
      <vt:variant>
        <vt:i4>5</vt:i4>
      </vt:variant>
      <vt:variant>
        <vt:lpwstr/>
      </vt:variant>
      <vt:variant>
        <vt:lpwstr>_Toc281830992</vt:lpwstr>
      </vt:variant>
      <vt:variant>
        <vt:i4>1966088</vt:i4>
      </vt:variant>
      <vt:variant>
        <vt:i4>104</vt:i4>
      </vt:variant>
      <vt:variant>
        <vt:i4>0</vt:i4>
      </vt:variant>
      <vt:variant>
        <vt:i4>5</vt:i4>
      </vt:variant>
      <vt:variant>
        <vt:lpwstr/>
      </vt:variant>
      <vt:variant>
        <vt:lpwstr>_Toc281830991</vt:lpwstr>
      </vt:variant>
      <vt:variant>
        <vt:i4>1966089</vt:i4>
      </vt:variant>
      <vt:variant>
        <vt:i4>98</vt:i4>
      </vt:variant>
      <vt:variant>
        <vt:i4>0</vt:i4>
      </vt:variant>
      <vt:variant>
        <vt:i4>5</vt:i4>
      </vt:variant>
      <vt:variant>
        <vt:lpwstr/>
      </vt:variant>
      <vt:variant>
        <vt:lpwstr>_Toc281830990</vt:lpwstr>
      </vt:variant>
      <vt:variant>
        <vt:i4>2031616</vt:i4>
      </vt:variant>
      <vt:variant>
        <vt:i4>92</vt:i4>
      </vt:variant>
      <vt:variant>
        <vt:i4>0</vt:i4>
      </vt:variant>
      <vt:variant>
        <vt:i4>5</vt:i4>
      </vt:variant>
      <vt:variant>
        <vt:lpwstr/>
      </vt:variant>
      <vt:variant>
        <vt:lpwstr>_Toc281830989</vt:lpwstr>
      </vt:variant>
      <vt:variant>
        <vt:i4>2031617</vt:i4>
      </vt:variant>
      <vt:variant>
        <vt:i4>86</vt:i4>
      </vt:variant>
      <vt:variant>
        <vt:i4>0</vt:i4>
      </vt:variant>
      <vt:variant>
        <vt:i4>5</vt:i4>
      </vt:variant>
      <vt:variant>
        <vt:lpwstr/>
      </vt:variant>
      <vt:variant>
        <vt:lpwstr>_Toc281830988</vt:lpwstr>
      </vt:variant>
      <vt:variant>
        <vt:i4>2031630</vt:i4>
      </vt:variant>
      <vt:variant>
        <vt:i4>80</vt:i4>
      </vt:variant>
      <vt:variant>
        <vt:i4>0</vt:i4>
      </vt:variant>
      <vt:variant>
        <vt:i4>5</vt:i4>
      </vt:variant>
      <vt:variant>
        <vt:lpwstr/>
      </vt:variant>
      <vt:variant>
        <vt:lpwstr>_Toc281830987</vt:lpwstr>
      </vt:variant>
      <vt:variant>
        <vt:i4>2031631</vt:i4>
      </vt:variant>
      <vt:variant>
        <vt:i4>74</vt:i4>
      </vt:variant>
      <vt:variant>
        <vt:i4>0</vt:i4>
      </vt:variant>
      <vt:variant>
        <vt:i4>5</vt:i4>
      </vt:variant>
      <vt:variant>
        <vt:lpwstr/>
      </vt:variant>
      <vt:variant>
        <vt:lpwstr>_Toc281830986</vt:lpwstr>
      </vt:variant>
      <vt:variant>
        <vt:i4>2031628</vt:i4>
      </vt:variant>
      <vt:variant>
        <vt:i4>68</vt:i4>
      </vt:variant>
      <vt:variant>
        <vt:i4>0</vt:i4>
      </vt:variant>
      <vt:variant>
        <vt:i4>5</vt:i4>
      </vt:variant>
      <vt:variant>
        <vt:lpwstr/>
      </vt:variant>
      <vt:variant>
        <vt:lpwstr>_Toc281830985</vt:lpwstr>
      </vt:variant>
      <vt:variant>
        <vt:i4>2031629</vt:i4>
      </vt:variant>
      <vt:variant>
        <vt:i4>62</vt:i4>
      </vt:variant>
      <vt:variant>
        <vt:i4>0</vt:i4>
      </vt:variant>
      <vt:variant>
        <vt:i4>5</vt:i4>
      </vt:variant>
      <vt:variant>
        <vt:lpwstr/>
      </vt:variant>
      <vt:variant>
        <vt:lpwstr>_Toc281830984</vt:lpwstr>
      </vt:variant>
      <vt:variant>
        <vt:i4>2031626</vt:i4>
      </vt:variant>
      <vt:variant>
        <vt:i4>56</vt:i4>
      </vt:variant>
      <vt:variant>
        <vt:i4>0</vt:i4>
      </vt:variant>
      <vt:variant>
        <vt:i4>5</vt:i4>
      </vt:variant>
      <vt:variant>
        <vt:lpwstr/>
      </vt:variant>
      <vt:variant>
        <vt:lpwstr>_Toc281830983</vt:lpwstr>
      </vt:variant>
      <vt:variant>
        <vt:i4>2031627</vt:i4>
      </vt:variant>
      <vt:variant>
        <vt:i4>50</vt:i4>
      </vt:variant>
      <vt:variant>
        <vt:i4>0</vt:i4>
      </vt:variant>
      <vt:variant>
        <vt:i4>5</vt:i4>
      </vt:variant>
      <vt:variant>
        <vt:lpwstr/>
      </vt:variant>
      <vt:variant>
        <vt:lpwstr>_Toc281830982</vt:lpwstr>
      </vt:variant>
      <vt:variant>
        <vt:i4>2031624</vt:i4>
      </vt:variant>
      <vt:variant>
        <vt:i4>44</vt:i4>
      </vt:variant>
      <vt:variant>
        <vt:i4>0</vt:i4>
      </vt:variant>
      <vt:variant>
        <vt:i4>5</vt:i4>
      </vt:variant>
      <vt:variant>
        <vt:lpwstr/>
      </vt:variant>
      <vt:variant>
        <vt:lpwstr>_Toc281830981</vt:lpwstr>
      </vt:variant>
      <vt:variant>
        <vt:i4>2031625</vt:i4>
      </vt:variant>
      <vt:variant>
        <vt:i4>38</vt:i4>
      </vt:variant>
      <vt:variant>
        <vt:i4>0</vt:i4>
      </vt:variant>
      <vt:variant>
        <vt:i4>5</vt:i4>
      </vt:variant>
      <vt:variant>
        <vt:lpwstr/>
      </vt:variant>
      <vt:variant>
        <vt:lpwstr>_Toc281830980</vt:lpwstr>
      </vt:variant>
      <vt:variant>
        <vt:i4>1048576</vt:i4>
      </vt:variant>
      <vt:variant>
        <vt:i4>32</vt:i4>
      </vt:variant>
      <vt:variant>
        <vt:i4>0</vt:i4>
      </vt:variant>
      <vt:variant>
        <vt:i4>5</vt:i4>
      </vt:variant>
      <vt:variant>
        <vt:lpwstr/>
      </vt:variant>
      <vt:variant>
        <vt:lpwstr>_Toc281830979</vt:lpwstr>
      </vt:variant>
      <vt:variant>
        <vt:i4>1048577</vt:i4>
      </vt:variant>
      <vt:variant>
        <vt:i4>26</vt:i4>
      </vt:variant>
      <vt:variant>
        <vt:i4>0</vt:i4>
      </vt:variant>
      <vt:variant>
        <vt:i4>5</vt:i4>
      </vt:variant>
      <vt:variant>
        <vt:lpwstr/>
      </vt:variant>
      <vt:variant>
        <vt:lpwstr>_Toc281830978</vt:lpwstr>
      </vt:variant>
      <vt:variant>
        <vt:i4>1048590</vt:i4>
      </vt:variant>
      <vt:variant>
        <vt:i4>20</vt:i4>
      </vt:variant>
      <vt:variant>
        <vt:i4>0</vt:i4>
      </vt:variant>
      <vt:variant>
        <vt:i4>5</vt:i4>
      </vt:variant>
      <vt:variant>
        <vt:lpwstr/>
      </vt:variant>
      <vt:variant>
        <vt:lpwstr>_Toc281830977</vt:lpwstr>
      </vt:variant>
      <vt:variant>
        <vt:i4>1048591</vt:i4>
      </vt:variant>
      <vt:variant>
        <vt:i4>14</vt:i4>
      </vt:variant>
      <vt:variant>
        <vt:i4>0</vt:i4>
      </vt:variant>
      <vt:variant>
        <vt:i4>5</vt:i4>
      </vt:variant>
      <vt:variant>
        <vt:lpwstr/>
      </vt:variant>
      <vt:variant>
        <vt:lpwstr>_Toc281830976</vt:lpwstr>
      </vt:variant>
      <vt:variant>
        <vt:i4>1048588</vt:i4>
      </vt:variant>
      <vt:variant>
        <vt:i4>8</vt:i4>
      </vt:variant>
      <vt:variant>
        <vt:i4>0</vt:i4>
      </vt:variant>
      <vt:variant>
        <vt:i4>5</vt:i4>
      </vt:variant>
      <vt:variant>
        <vt:lpwstr/>
      </vt:variant>
      <vt:variant>
        <vt:lpwstr>_Toc281830975</vt:lpwstr>
      </vt:variant>
      <vt:variant>
        <vt:i4>1048589</vt:i4>
      </vt:variant>
      <vt:variant>
        <vt:i4>2</vt:i4>
      </vt:variant>
      <vt:variant>
        <vt:i4>0</vt:i4>
      </vt:variant>
      <vt:variant>
        <vt:i4>5</vt:i4>
      </vt:variant>
      <vt:variant>
        <vt:lpwstr/>
      </vt:variant>
      <vt:variant>
        <vt:lpwstr>_Toc281830974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ahbuss</dc:creator>
  <cp:lastModifiedBy>Terry D. Norbraten</cp:lastModifiedBy>
  <cp:revision>2</cp:revision>
  <cp:lastPrinted>2017-02-22T22:52:00Z</cp:lastPrinted>
  <dcterms:created xsi:type="dcterms:W3CDTF">2017-03-29T15:36:00Z</dcterms:created>
  <dcterms:modified xsi:type="dcterms:W3CDTF">2017-03-29T15:36:00Z</dcterms:modified>
</cp:coreProperties>
</file>